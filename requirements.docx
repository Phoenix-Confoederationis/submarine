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364367363"/>
        <w:docPartObj>
          <w:docPartGallery w:val="Table of Contents"/>
          <w:docPartUnique/>
        </w:docPartObj>
      </w:sdtPr>
      <w:sdtEndPr>
        <w:rPr>
          <w:b/>
          <w:bCs/>
          <w:sz w:val="20"/>
          <w:szCs w:val="20"/>
        </w:rPr>
      </w:sdtEndPr>
      <w:sdtContent>
        <w:p w14:paraId="1605F29F" w14:textId="62AD745D" w:rsidR="00467B71" w:rsidRPr="0093473F" w:rsidRDefault="00467B71" w:rsidP="00B027AE">
          <w:pPr>
            <w:pStyle w:val="afb"/>
            <w:tabs>
              <w:tab w:val="center" w:pos="4819"/>
              <w:tab w:val="left" w:pos="7395"/>
            </w:tabs>
            <w:spacing w:before="0"/>
            <w:ind w:firstLine="0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93473F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3BC2B61D" w14:textId="77777777" w:rsidR="00380212" w:rsidRPr="00B027AE" w:rsidRDefault="00380212" w:rsidP="00B027AE">
          <w:pPr>
            <w:ind w:firstLine="0"/>
            <w:rPr>
              <w:lang w:val="en-US"/>
            </w:rPr>
          </w:pPr>
        </w:p>
        <w:p w14:paraId="34D6C6D3" w14:textId="5CF75885" w:rsidR="00B027AE" w:rsidRPr="00B027AE" w:rsidRDefault="00467B71" w:rsidP="00B027AE">
          <w:pPr>
            <w:pStyle w:val="13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r w:rsidRPr="00B027AE">
            <w:rPr>
              <w:sz w:val="28"/>
              <w:szCs w:val="28"/>
            </w:rPr>
            <w:fldChar w:fldCharType="begin"/>
          </w:r>
          <w:r w:rsidRPr="00B027AE">
            <w:rPr>
              <w:sz w:val="28"/>
              <w:szCs w:val="28"/>
            </w:rPr>
            <w:instrText xml:space="preserve"> TOC \o "1-3" \h \z \u </w:instrText>
          </w:r>
          <w:r w:rsidRPr="00B027AE">
            <w:rPr>
              <w:sz w:val="28"/>
              <w:szCs w:val="28"/>
            </w:rPr>
            <w:fldChar w:fldCharType="separate"/>
          </w:r>
          <w:hyperlink w:anchor="_Toc178651805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1 ХАРАКТЕРИСТИКИ ПЛАВАТЕЛЬНОГО СРЕДСТВА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_Toc178651805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3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965DE0" w14:textId="1E9653D1" w:rsidR="00B027AE" w:rsidRPr="00B027AE" w:rsidRDefault="00000000" w:rsidP="00B027AE">
          <w:pPr>
            <w:pStyle w:val="13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06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2 ВНЕШНЯЯ ПАЛУБА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 xml:space="preserve"> (OD)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_Toc178651806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5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9C3051" w14:textId="727916CE" w:rsidR="00B027AE" w:rsidRPr="00B027AE" w:rsidRDefault="00000000" w:rsidP="00B027AE">
          <w:pPr>
            <w:pStyle w:val="13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07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3 КОМАНДНАЯ РУБКА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 xml:space="preserve"> (CR)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_Toc178651807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6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F67A60" w14:textId="2E824DB5" w:rsidR="00B027AE" w:rsidRPr="00B027AE" w:rsidRDefault="00000000" w:rsidP="00B027AE">
          <w:pPr>
            <w:pStyle w:val="13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08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4 ГЛАВНАЯ БАЛЛАСТНАЯ ЦИСТЕРНА (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>MBS</w:t>
            </w:r>
            <w:r w:rsidR="00B027AE" w:rsidRPr="00B027AE">
              <w:rPr>
                <w:rStyle w:val="afc"/>
                <w:noProof/>
                <w:sz w:val="28"/>
                <w:szCs w:val="28"/>
              </w:rPr>
              <w:t>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_Toc178651808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7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C1A4BF" w14:textId="0FB87A8F" w:rsidR="00B027AE" w:rsidRPr="00B027AE" w:rsidRDefault="00000000" w:rsidP="00B027AE">
          <w:pPr>
            <w:pStyle w:val="13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09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5 КОРМОВОЙ ОТСЕК (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>AFTC</w:t>
            </w:r>
            <w:r w:rsidR="00B027AE" w:rsidRPr="00B027AE">
              <w:rPr>
                <w:rStyle w:val="afc"/>
                <w:noProof/>
                <w:sz w:val="28"/>
                <w:szCs w:val="28"/>
              </w:rPr>
              <w:t>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_Toc178651809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10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D9EE22" w14:textId="1B0A6377" w:rsidR="00B027AE" w:rsidRPr="00B027AE" w:rsidRDefault="00000000" w:rsidP="00B027AE">
          <w:pPr>
            <w:pStyle w:val="25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10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5.1 Электронный компрессор (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>EC</w:t>
            </w:r>
            <w:r w:rsidR="00B027AE" w:rsidRPr="00B027AE">
              <w:rPr>
                <w:rStyle w:val="afc"/>
                <w:noProof/>
                <w:sz w:val="28"/>
                <w:szCs w:val="28"/>
              </w:rPr>
              <w:t>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_Toc178651810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10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91516A" w14:textId="432957D8" w:rsidR="00B027AE" w:rsidRPr="00B027AE" w:rsidRDefault="00000000" w:rsidP="00B027AE">
          <w:pPr>
            <w:pStyle w:val="25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11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5.2 Дизель-компрессор (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>DC</w:t>
            </w:r>
            <w:r w:rsidR="00B027AE" w:rsidRPr="00B027AE">
              <w:rPr>
                <w:rStyle w:val="afc"/>
                <w:noProof/>
                <w:sz w:val="28"/>
                <w:szCs w:val="28"/>
              </w:rPr>
              <w:t>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_Toc178651811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13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ED18CA" w14:textId="5BF63ED1" w:rsidR="00B027AE" w:rsidRPr="00B027AE" w:rsidRDefault="00000000" w:rsidP="00B027AE">
          <w:pPr>
            <w:pStyle w:val="25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12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5.3 Электромоторы (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>EM</w:t>
            </w:r>
            <w:r w:rsidR="00B027AE" w:rsidRPr="00B027AE">
              <w:rPr>
                <w:rStyle w:val="afc"/>
                <w:noProof/>
                <w:sz w:val="28"/>
                <w:szCs w:val="28"/>
              </w:rPr>
              <w:t>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_Toc178651812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16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DCC996" w14:textId="4C132E19" w:rsidR="00B027AE" w:rsidRPr="00B027AE" w:rsidRDefault="00000000" w:rsidP="00B027AE">
          <w:pPr>
            <w:pStyle w:val="33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13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5.3.1 Заряд батарей (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>BC</w:t>
            </w:r>
            <w:r w:rsidR="00B027AE" w:rsidRPr="00B027AE">
              <w:rPr>
                <w:rStyle w:val="afc"/>
                <w:noProof/>
                <w:sz w:val="28"/>
                <w:szCs w:val="28"/>
              </w:rPr>
              <w:t>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_Toc178651813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20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2E4EEB" w14:textId="1C200D2B" w:rsidR="00B027AE" w:rsidRPr="00B027AE" w:rsidRDefault="00000000" w:rsidP="00B027AE">
          <w:pPr>
            <w:pStyle w:val="13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14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6 ДИЗЕЛЬНЫЙ ОТСЕК (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>DIEC</w:t>
            </w:r>
            <w:r w:rsidR="00B027AE" w:rsidRPr="00B027AE">
              <w:rPr>
                <w:rStyle w:val="afc"/>
                <w:noProof/>
                <w:sz w:val="28"/>
                <w:szCs w:val="28"/>
              </w:rPr>
              <w:t>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_Toc178651814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21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965586" w14:textId="3CC45A0B" w:rsidR="00B027AE" w:rsidRPr="00B027AE" w:rsidRDefault="00000000" w:rsidP="00B027AE">
          <w:pPr>
            <w:pStyle w:val="25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15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6.1 Дизеля (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>DE</w:t>
            </w:r>
            <w:r w:rsidR="00B027AE" w:rsidRPr="00B027AE">
              <w:rPr>
                <w:rStyle w:val="afc"/>
                <w:noProof/>
                <w:sz w:val="28"/>
                <w:szCs w:val="28"/>
              </w:rPr>
              <w:t>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_Toc178651815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21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5BF2D0" w14:textId="69B6A71A" w:rsidR="00B027AE" w:rsidRPr="00B027AE" w:rsidRDefault="00000000" w:rsidP="00B027AE">
          <w:pPr>
            <w:pStyle w:val="33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16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6.1.1 Топливо (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>F</w:t>
            </w:r>
            <w:r w:rsidR="00B027AE" w:rsidRPr="00B027AE">
              <w:rPr>
                <w:rStyle w:val="afc"/>
                <w:noProof/>
                <w:sz w:val="28"/>
                <w:szCs w:val="28"/>
              </w:rPr>
              <w:t>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_Toc178651816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22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7ED63A" w14:textId="60B0F361" w:rsidR="00B027AE" w:rsidRPr="00B027AE" w:rsidRDefault="00000000" w:rsidP="00B027AE">
          <w:pPr>
            <w:pStyle w:val="25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17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6.2 Шноркель (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>S</w:t>
            </w:r>
            <w:r w:rsidR="00B027AE" w:rsidRPr="00B027AE">
              <w:rPr>
                <w:rStyle w:val="afc"/>
                <w:noProof/>
                <w:sz w:val="28"/>
                <w:szCs w:val="28"/>
              </w:rPr>
              <w:t>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_Toc178651817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25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ED3F8C" w14:textId="602D1162" w:rsidR="00B027AE" w:rsidRPr="00B027AE" w:rsidRDefault="00000000" w:rsidP="00B027AE">
          <w:pPr>
            <w:pStyle w:val="25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18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6.3 Вентиляция (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>V</w:t>
            </w:r>
            <w:r w:rsidR="00B027AE" w:rsidRPr="00B027AE">
              <w:rPr>
                <w:rStyle w:val="afc"/>
                <w:noProof/>
                <w:sz w:val="28"/>
                <w:szCs w:val="28"/>
              </w:rPr>
              <w:t>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_Toc178651818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27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AB947C" w14:textId="066EB02B" w:rsidR="00B027AE" w:rsidRPr="00B027AE" w:rsidRDefault="00000000" w:rsidP="00B027AE">
          <w:pPr>
            <w:pStyle w:val="33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19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6.3.1 Качество воздуха (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>AQ</w:t>
            </w:r>
            <w:r w:rsidR="00B027AE" w:rsidRPr="00B027AE">
              <w:rPr>
                <w:rStyle w:val="afc"/>
                <w:noProof/>
                <w:sz w:val="28"/>
                <w:szCs w:val="28"/>
              </w:rPr>
              <w:t>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_Toc178651819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27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6C1C7C" w14:textId="5F2CDCCD" w:rsidR="00B027AE" w:rsidRPr="00B027AE" w:rsidRDefault="00000000" w:rsidP="00B027AE">
          <w:pPr>
            <w:pStyle w:val="13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20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7 КАМБУЗ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 xml:space="preserve"> (GAL)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_Toc178651820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30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8D86CF" w14:textId="719BEDEF" w:rsidR="00B027AE" w:rsidRPr="00B027AE" w:rsidRDefault="00000000" w:rsidP="00B027AE">
          <w:pPr>
            <w:pStyle w:val="13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21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8 КОРМОВОЙ ЖИЛОЙ ОТСЕК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 xml:space="preserve"> (AFTLC)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_Toc178651821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31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7981CA" w14:textId="5DD73011" w:rsidR="00B027AE" w:rsidRPr="00B027AE" w:rsidRDefault="00000000" w:rsidP="00B027AE">
          <w:pPr>
            <w:pStyle w:val="13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22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9 ЦЕНТРАЛЬНЫЙ ОТСЕК (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>CC</w:t>
            </w:r>
            <w:r w:rsidR="00B027AE" w:rsidRPr="00B027AE">
              <w:rPr>
                <w:rStyle w:val="afc"/>
                <w:noProof/>
                <w:sz w:val="28"/>
                <w:szCs w:val="28"/>
              </w:rPr>
              <w:t>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_Toc178651822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32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7501B1" w14:textId="16C376E5" w:rsidR="00B027AE" w:rsidRPr="00B027AE" w:rsidRDefault="00000000" w:rsidP="00B027AE">
          <w:pPr>
            <w:pStyle w:val="25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23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9.1 Помпа (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>P</w:t>
            </w:r>
            <w:r w:rsidR="00B027AE" w:rsidRPr="00B027AE">
              <w:rPr>
                <w:rStyle w:val="afc"/>
                <w:noProof/>
                <w:sz w:val="28"/>
                <w:szCs w:val="28"/>
              </w:rPr>
              <w:t>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_Toc178651823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32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CEBEF1" w14:textId="2C7FB645" w:rsidR="00B027AE" w:rsidRPr="00B027AE" w:rsidRDefault="00000000" w:rsidP="00B027AE">
          <w:pPr>
            <w:pStyle w:val="25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24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9.2 Эхолот (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>ES</w:t>
            </w:r>
            <w:r w:rsidR="00B027AE" w:rsidRPr="00B027AE">
              <w:rPr>
                <w:rStyle w:val="afc"/>
                <w:noProof/>
                <w:sz w:val="28"/>
                <w:szCs w:val="28"/>
              </w:rPr>
              <w:t>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_Toc178651824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34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7FDCA6" w14:textId="6596E084" w:rsidR="00B027AE" w:rsidRPr="00B027AE" w:rsidRDefault="00000000" w:rsidP="00B027AE">
          <w:pPr>
            <w:pStyle w:val="25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25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9.3 Гирокомпас (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>G</w:t>
            </w:r>
            <w:r w:rsidR="00B027AE" w:rsidRPr="00B027AE">
              <w:rPr>
                <w:rStyle w:val="afc"/>
                <w:noProof/>
                <w:sz w:val="28"/>
                <w:szCs w:val="28"/>
              </w:rPr>
              <w:t>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_Toc178651825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38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408F83" w14:textId="152635E5" w:rsidR="00B027AE" w:rsidRPr="00B027AE" w:rsidRDefault="00000000" w:rsidP="00B027AE">
          <w:pPr>
            <w:pStyle w:val="33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26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9.3.1 Координаты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 xml:space="preserve"> (CS)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_Toc178651826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38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CE922B" w14:textId="5243D3A9" w:rsidR="00B027AE" w:rsidRPr="00B027AE" w:rsidRDefault="00000000" w:rsidP="00B027AE">
          <w:pPr>
            <w:pStyle w:val="25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27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9.4 Вентили балластных цистерн (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>BTS</w:t>
            </w:r>
            <w:r w:rsidR="00B027AE" w:rsidRPr="00B027AE">
              <w:rPr>
                <w:rStyle w:val="afc"/>
                <w:noProof/>
                <w:sz w:val="28"/>
                <w:szCs w:val="28"/>
              </w:rPr>
              <w:t>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_Toc178651827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41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CA65F1" w14:textId="3C16B789" w:rsidR="00B027AE" w:rsidRPr="00B027AE" w:rsidRDefault="00000000" w:rsidP="00B027AE">
          <w:pPr>
            <w:pStyle w:val="25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28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9.5 Рули глубины (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>DR</w:t>
            </w:r>
            <w:r w:rsidR="00B027AE" w:rsidRPr="00B027AE">
              <w:rPr>
                <w:rStyle w:val="afc"/>
                <w:noProof/>
                <w:sz w:val="28"/>
                <w:szCs w:val="28"/>
              </w:rPr>
              <w:t>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_Toc178651828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44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B5C517" w14:textId="655EEC91" w:rsidR="00B027AE" w:rsidRPr="00B027AE" w:rsidRDefault="00000000" w:rsidP="00B027AE">
          <w:pPr>
            <w:pStyle w:val="25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29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9.6 Машинный телеграф (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>MT</w:t>
            </w:r>
            <w:r w:rsidR="00B027AE" w:rsidRPr="00B027AE">
              <w:rPr>
                <w:rStyle w:val="afc"/>
                <w:noProof/>
                <w:sz w:val="28"/>
                <w:szCs w:val="28"/>
              </w:rPr>
              <w:t>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_Toc178651829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46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56C49F" w14:textId="5D0BF457" w:rsidR="00B027AE" w:rsidRPr="00B027AE" w:rsidRDefault="00000000" w:rsidP="00B027AE">
          <w:pPr>
            <w:pStyle w:val="25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30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9.7 Аксиометр (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>A</w:t>
            </w:r>
            <w:r w:rsidR="00B027AE" w:rsidRPr="00B027AE">
              <w:rPr>
                <w:rStyle w:val="afc"/>
                <w:noProof/>
                <w:sz w:val="28"/>
                <w:szCs w:val="28"/>
              </w:rPr>
              <w:t>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_Toc178651830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49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C1C341" w14:textId="3CF101B8" w:rsidR="00B027AE" w:rsidRPr="00B027AE" w:rsidRDefault="00000000" w:rsidP="00B027AE">
          <w:pPr>
            <w:pStyle w:val="13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31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10 НОСОВОЙ ЖИЛОЙ ОТСЕК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 xml:space="preserve"> (FLC)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_Toc178651831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51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6C76FF" w14:textId="7DC11CA8" w:rsidR="00B027AE" w:rsidRPr="00B027AE" w:rsidRDefault="00000000" w:rsidP="00B027AE">
          <w:pPr>
            <w:pStyle w:val="13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32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11 НОСОВОЙ ОТСЕК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 xml:space="preserve"> (BOWC)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_Toc178651832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52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C0BA85" w14:textId="2A1DDB12" w:rsidR="00467B71" w:rsidRPr="00F74E67" w:rsidRDefault="00467B71" w:rsidP="00B027AE">
          <w:pPr>
            <w:pStyle w:val="13"/>
            <w:tabs>
              <w:tab w:val="right" w:leader="dot" w:pos="9628"/>
            </w:tabs>
            <w:spacing w:after="0" w:line="360" w:lineRule="auto"/>
            <w:sectPr w:rsidR="00467B71" w:rsidRPr="00F74E67" w:rsidSect="009B684B">
              <w:headerReference w:type="default" r:id="rId8"/>
              <w:type w:val="continuous"/>
              <w:pgSz w:w="16838" w:h="11906" w:orient="landscape"/>
              <w:pgMar w:top="1701" w:right="1134" w:bottom="567" w:left="1134" w:header="709" w:footer="709" w:gutter="0"/>
              <w:pgNumType w:start="1"/>
              <w:cols w:space="708"/>
              <w:docGrid w:linePitch="381"/>
            </w:sectPr>
          </w:pPr>
          <w:r w:rsidRPr="00B027AE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19C0548A" w14:textId="1E40CE29" w:rsidR="00467B71" w:rsidRPr="00F271F1" w:rsidRDefault="00377FFE" w:rsidP="00467B71">
      <w:pPr>
        <w:pStyle w:val="11"/>
      </w:pPr>
      <w:bookmarkStart w:id="0" w:name="_Toc178651805"/>
      <w:r>
        <w:lastRenderedPageBreak/>
        <w:t xml:space="preserve">1 </w:t>
      </w:r>
      <w:r w:rsidR="00F271F1">
        <w:t>ХАРАКТЕРИСТИКИ ПЛАВАТЕЛЬНОГО СРЕДСТВА</w:t>
      </w:r>
      <w:bookmarkEnd w:id="0"/>
    </w:p>
    <w:p w14:paraId="0277EBE8" w14:textId="77777777" w:rsidR="00467B71" w:rsidRDefault="00467B71" w:rsidP="00467B71">
      <w:pPr>
        <w:pStyle w:val="af1"/>
      </w:pPr>
    </w:p>
    <w:p w14:paraId="71BB9ED1" w14:textId="4139D96C" w:rsidR="00F271F1" w:rsidRDefault="00F271F1" w:rsidP="00467B71">
      <w:pPr>
        <w:pStyle w:val="af1"/>
      </w:pPr>
      <w:r>
        <w:t xml:space="preserve">Подводная лодка оснащена </w:t>
      </w:r>
      <w:r w:rsidR="00881B14">
        <w:t xml:space="preserve">командной </w:t>
      </w:r>
      <w:r>
        <w:t xml:space="preserve">рубкой. </w:t>
      </w:r>
      <w:r w:rsidR="00881B14">
        <w:t xml:space="preserve">Низкая масса за счёт продуманной схемы энергетической установки позволила использовать прочный корпус толщиной 21,5 </w:t>
      </w:r>
      <w:r w:rsidR="00DD1586">
        <w:t>миллиметров.</w:t>
      </w:r>
      <w:r w:rsidR="00881B14">
        <w:t xml:space="preserve"> Рабочая глубина погружения подводной лодки составляет 120 метров, а предельная глубина – 180 метров. Расчётн</w:t>
      </w:r>
      <w:r w:rsidR="00075242">
        <w:t>ой</w:t>
      </w:r>
      <w:r w:rsidR="00881B14">
        <w:t xml:space="preserve"> глубин</w:t>
      </w:r>
      <w:r w:rsidR="00075242">
        <w:t>ой</w:t>
      </w:r>
      <w:r w:rsidR="00881B14">
        <w:t xml:space="preserve"> разрушения корпуса является 300 метров. Общая низкая масса приводит к </w:t>
      </w:r>
      <w:r w:rsidR="00D062D3">
        <w:t>повышенной</w:t>
      </w:r>
      <w:r w:rsidR="00881B14">
        <w:t xml:space="preserve"> маневренности и скорости. </w:t>
      </w:r>
      <w:r w:rsidR="00D062D3">
        <w:t>Кроме того, подводная лодка оснащена дополнительным инклинометром в центральном отсеке.</w:t>
      </w:r>
    </w:p>
    <w:p w14:paraId="3FA7A95C" w14:textId="321F36CC" w:rsidR="00DD1586" w:rsidRDefault="00DD1586" w:rsidP="00467B71">
      <w:pPr>
        <w:pStyle w:val="af1"/>
      </w:pPr>
      <w:r>
        <w:t>Водоизмещение: 769 тонн.</w:t>
      </w:r>
    </w:p>
    <w:p w14:paraId="1B1322A2" w14:textId="2A2B8701" w:rsidR="00DD1586" w:rsidRDefault="00DD1586" w:rsidP="00467B71">
      <w:pPr>
        <w:pStyle w:val="af1"/>
      </w:pPr>
      <w:r>
        <w:t>Мощность 3200 лошадиные силы.</w:t>
      </w:r>
    </w:p>
    <w:p w14:paraId="3BD543D4" w14:textId="00220DE1" w:rsidR="00DD1586" w:rsidRDefault="00DD1586" w:rsidP="00DD1586">
      <w:pPr>
        <w:pStyle w:val="af1"/>
      </w:pPr>
      <w:r>
        <w:t xml:space="preserve">Скорость: 17,7 узлов </w:t>
      </w:r>
      <w:r w:rsidRPr="00DD1586">
        <w:t>|</w:t>
      </w:r>
      <w:r>
        <w:t xml:space="preserve"> 32 километра в час.</w:t>
      </w:r>
    </w:p>
    <w:p w14:paraId="4DBC3F96" w14:textId="288B0A91" w:rsidR="00DD1586" w:rsidRDefault="00DD1586" w:rsidP="00DD1586">
      <w:pPr>
        <w:pStyle w:val="af1"/>
      </w:pPr>
      <w:r>
        <w:t>Глубина погружения: 250 метров.</w:t>
      </w:r>
    </w:p>
    <w:p w14:paraId="080FD45B" w14:textId="6D69609D" w:rsidR="00DD1586" w:rsidRDefault="00DD1586" w:rsidP="00DD1586">
      <w:pPr>
        <w:pStyle w:val="af1"/>
      </w:pPr>
      <w:r>
        <w:t xml:space="preserve">Дальность хода: 8500 морских миль </w:t>
      </w:r>
      <w:r w:rsidRPr="00DD1586">
        <w:t xml:space="preserve">| </w:t>
      </w:r>
      <w:r>
        <w:t>15740 километров.</w:t>
      </w:r>
    </w:p>
    <w:p w14:paraId="3488FD5C" w14:textId="367C9D03" w:rsidR="00DD1586" w:rsidRDefault="00DD1586" w:rsidP="00DD1586">
      <w:pPr>
        <w:pStyle w:val="af1"/>
      </w:pPr>
      <w:r>
        <w:t>Длина: 67,10 метров.</w:t>
      </w:r>
    </w:p>
    <w:p w14:paraId="1AD6B42C" w14:textId="163CD323" w:rsidR="00DD1586" w:rsidRDefault="00DD1586" w:rsidP="00DD1586">
      <w:pPr>
        <w:pStyle w:val="af1"/>
      </w:pPr>
      <w:r>
        <w:t>Ширина: 6,20 метров.</w:t>
      </w:r>
    </w:p>
    <w:p w14:paraId="535819C5" w14:textId="57032F8D" w:rsidR="00DD1586" w:rsidRDefault="00DD1586" w:rsidP="00DD1586">
      <w:pPr>
        <w:pStyle w:val="af1"/>
      </w:pPr>
      <w:r>
        <w:t>Осадка: 4,74 метра.</w:t>
      </w:r>
    </w:p>
    <w:p w14:paraId="400CD444" w14:textId="1010E308" w:rsidR="00DD1586" w:rsidRDefault="00DD1586" w:rsidP="00DD1586">
      <w:pPr>
        <w:pStyle w:val="af1"/>
      </w:pPr>
      <w:r>
        <w:t>Высота: 9,60 метров.</w:t>
      </w:r>
    </w:p>
    <w:p w14:paraId="38232285" w14:textId="55A534B1" w:rsidR="007D48FA" w:rsidRDefault="00DD1586" w:rsidP="00DD1586">
      <w:pPr>
        <w:pStyle w:val="af1"/>
      </w:pPr>
      <w:r>
        <w:t>Экипаж: 27.</w:t>
      </w:r>
    </w:p>
    <w:p w14:paraId="0B14FB5B" w14:textId="7E3288F5" w:rsidR="00157213" w:rsidRDefault="00157213" w:rsidP="00DD1586">
      <w:pPr>
        <w:pStyle w:val="af1"/>
      </w:pPr>
      <w:r>
        <w:t>Все зависимости в данной ревизии считаются линейными.</w:t>
      </w:r>
      <w:r w:rsidR="00F54C25">
        <w:t xml:space="preserve"> На рисунке 1.1 указана структурно-функциональная модель</w:t>
      </w:r>
      <w:r w:rsidR="00535DDA">
        <w:t xml:space="preserve"> (без управляющих связей)</w:t>
      </w:r>
      <w:r w:rsidR="00F54C25">
        <w:t>.</w:t>
      </w:r>
    </w:p>
    <w:p w14:paraId="12826F0C" w14:textId="77777777" w:rsidR="00F54C25" w:rsidRDefault="00F54C25" w:rsidP="00DD1586">
      <w:pPr>
        <w:pStyle w:val="af1"/>
      </w:pPr>
    </w:p>
    <w:p w14:paraId="3BC9ABDD" w14:textId="7E24F59D" w:rsidR="00F54C25" w:rsidRDefault="00F54C25" w:rsidP="00F54C25">
      <w:pPr>
        <w:pStyle w:val="af3"/>
      </w:pPr>
      <w:r>
        <w:rPr>
          <w:noProof/>
          <w14:ligatures w14:val="standardContextual"/>
        </w:rPr>
        <w:lastRenderedPageBreak/>
        <w:drawing>
          <wp:inline distT="0" distB="0" distL="0" distR="0" wp14:anchorId="6AEF8636" wp14:editId="65630721">
            <wp:extent cx="5517201" cy="5787948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201" cy="578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4309" w14:textId="390FA3BD" w:rsidR="007D48FA" w:rsidRDefault="00F54C25" w:rsidP="00377B0E">
      <w:pPr>
        <w:pStyle w:val="af3"/>
      </w:pPr>
      <w:r>
        <w:t>Рисунок 1.1 – Структурно функциональная модель</w:t>
      </w:r>
    </w:p>
    <w:p w14:paraId="587764E6" w14:textId="77777777" w:rsidR="007D48FA" w:rsidRDefault="007D48FA" w:rsidP="00DD1586">
      <w:pPr>
        <w:pStyle w:val="af1"/>
        <w:sectPr w:rsidR="007D48FA" w:rsidSect="009B684B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</w:p>
    <w:p w14:paraId="6FEBF85E" w14:textId="7AFA5254" w:rsidR="00DD1586" w:rsidRPr="00FF255E" w:rsidRDefault="007D48FA" w:rsidP="007D48FA">
      <w:pPr>
        <w:pStyle w:val="11"/>
      </w:pPr>
      <w:bookmarkStart w:id="1" w:name="_Toc178651806"/>
      <w:r>
        <w:lastRenderedPageBreak/>
        <w:t>2 ВНЕШНЯЯ ПАЛУБА</w:t>
      </w:r>
      <w:r w:rsidR="00401BFE" w:rsidRPr="00FF255E">
        <w:t xml:space="preserve"> (</w:t>
      </w:r>
      <w:r w:rsidR="00401BFE">
        <w:rPr>
          <w:lang w:val="en-US"/>
        </w:rPr>
        <w:t>OD</w:t>
      </w:r>
      <w:r w:rsidR="00401BFE" w:rsidRPr="00FF255E">
        <w:t>)</w:t>
      </w:r>
      <w:bookmarkEnd w:id="1"/>
    </w:p>
    <w:p w14:paraId="4353926B" w14:textId="77777777" w:rsidR="007D48FA" w:rsidRDefault="007D48FA" w:rsidP="007D48FA">
      <w:pPr>
        <w:pStyle w:val="af1"/>
      </w:pPr>
    </w:p>
    <w:p w14:paraId="4DD2F781" w14:textId="778A7E45" w:rsidR="001648D8" w:rsidRDefault="001648D8" w:rsidP="007D48FA">
      <w:pPr>
        <w:pStyle w:val="af1"/>
      </w:pPr>
      <w:r>
        <w:t>Не моделируется в данной ревизии.</w:t>
      </w:r>
    </w:p>
    <w:p w14:paraId="7C8F2033" w14:textId="77777777" w:rsidR="007D48FA" w:rsidRDefault="007D48FA" w:rsidP="007D48FA">
      <w:pPr>
        <w:pStyle w:val="af1"/>
      </w:pPr>
    </w:p>
    <w:p w14:paraId="1BB79F55" w14:textId="77777777" w:rsidR="001A026D" w:rsidRDefault="001A026D" w:rsidP="007D48FA">
      <w:pPr>
        <w:pStyle w:val="af1"/>
        <w:sectPr w:rsidR="001A026D" w:rsidSect="009B684B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</w:p>
    <w:p w14:paraId="7BDEDCCF" w14:textId="67F585A4" w:rsidR="007D48FA" w:rsidRPr="00FF255E" w:rsidRDefault="007D48FA" w:rsidP="007D48FA">
      <w:pPr>
        <w:pStyle w:val="11"/>
      </w:pPr>
      <w:bookmarkStart w:id="2" w:name="_Toc178651807"/>
      <w:r>
        <w:lastRenderedPageBreak/>
        <w:t>3 КОМАНДНАЯ РУБКА</w:t>
      </w:r>
      <w:r w:rsidR="00401BFE" w:rsidRPr="00FF255E">
        <w:t xml:space="preserve"> (</w:t>
      </w:r>
      <w:r w:rsidR="00401BFE">
        <w:rPr>
          <w:lang w:val="en-US"/>
        </w:rPr>
        <w:t>CR</w:t>
      </w:r>
      <w:r w:rsidR="00401BFE" w:rsidRPr="00FF255E">
        <w:t>)</w:t>
      </w:r>
      <w:bookmarkEnd w:id="2"/>
    </w:p>
    <w:p w14:paraId="596E7649" w14:textId="77777777" w:rsidR="007D48FA" w:rsidRDefault="007D48FA" w:rsidP="007D48FA">
      <w:pPr>
        <w:pStyle w:val="af1"/>
      </w:pPr>
    </w:p>
    <w:p w14:paraId="15B4E417" w14:textId="71E8277C" w:rsidR="001648D8" w:rsidRDefault="001648D8" w:rsidP="007D48FA">
      <w:pPr>
        <w:pStyle w:val="af1"/>
      </w:pPr>
      <w:r>
        <w:t>Не моделируется в данной ревизии.</w:t>
      </w:r>
    </w:p>
    <w:p w14:paraId="28A2F616" w14:textId="77777777" w:rsidR="007D48FA" w:rsidRDefault="007D48FA" w:rsidP="007D48FA">
      <w:pPr>
        <w:pStyle w:val="af1"/>
      </w:pPr>
    </w:p>
    <w:p w14:paraId="35694C16" w14:textId="77777777" w:rsidR="001648D8" w:rsidRDefault="001648D8" w:rsidP="007D48FA">
      <w:pPr>
        <w:pStyle w:val="af1"/>
        <w:sectPr w:rsidR="001648D8" w:rsidSect="009B684B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</w:p>
    <w:p w14:paraId="4D64F71F" w14:textId="54E96161" w:rsidR="007D48FA" w:rsidRDefault="007D48FA" w:rsidP="007D48FA">
      <w:pPr>
        <w:pStyle w:val="11"/>
      </w:pPr>
      <w:bookmarkStart w:id="3" w:name="_Toc178651808"/>
      <w:r>
        <w:lastRenderedPageBreak/>
        <w:t>4 ГЛАВНАЯ БАЛЛАСТНАЯ ЦИСТЕРНА</w:t>
      </w:r>
      <w:r w:rsidR="00CF2E6A">
        <w:t xml:space="preserve"> (</w:t>
      </w:r>
      <w:r w:rsidR="00CF2E6A">
        <w:rPr>
          <w:lang w:val="en-US"/>
        </w:rPr>
        <w:t>MBS</w:t>
      </w:r>
      <w:r w:rsidR="00CF2E6A">
        <w:t>)</w:t>
      </w:r>
      <w:bookmarkEnd w:id="3"/>
    </w:p>
    <w:p w14:paraId="2EC2D67F" w14:textId="77777777" w:rsidR="007D48FA" w:rsidRDefault="007D48FA" w:rsidP="007D48FA">
      <w:pPr>
        <w:pStyle w:val="af1"/>
      </w:pPr>
    </w:p>
    <w:p w14:paraId="76534EB6" w14:textId="4D23735D" w:rsidR="00750297" w:rsidRDefault="00750297" w:rsidP="00750297">
      <w:pPr>
        <w:pStyle w:val="af1"/>
      </w:pPr>
      <w:r>
        <w:t>Существует 5 независимых друг от друга балластных цистерн.</w:t>
      </w:r>
    </w:p>
    <w:p w14:paraId="754754C1" w14:textId="42A243A1" w:rsidR="00750297" w:rsidRDefault="00750297" w:rsidP="00750297">
      <w:pPr>
        <w:pStyle w:val="af1"/>
      </w:pPr>
      <w:r>
        <w:t>Каждая балластная</w:t>
      </w:r>
      <w:r w:rsidR="0083750B">
        <w:t xml:space="preserve"> цистерна</w:t>
      </w:r>
      <w:r>
        <w:t xml:space="preserve"> может изменить уровень затопления с 0 до 100% примерно за 12,5 секунд</w:t>
      </w:r>
      <w:r w:rsidR="0083750B">
        <w:t xml:space="preserve"> при 1 атмосфере</w:t>
      </w:r>
      <w:r>
        <w:t>.</w:t>
      </w:r>
    </w:p>
    <w:p w14:paraId="4396A0E2" w14:textId="4C3B33F1" w:rsidR="00BF21D8" w:rsidRDefault="00BF21D8" w:rsidP="00750297">
      <w:pPr>
        <w:pStyle w:val="af1"/>
      </w:pPr>
      <w:r>
        <w:t xml:space="preserve">Главная балластная цистерна может изменить уровень затопления с 100% до 0% примерно за 30 секунд, потратив </w:t>
      </w:r>
      <w:r w:rsidR="001E054F">
        <w:t>7</w:t>
      </w:r>
      <w:r w:rsidR="006D3A6C">
        <w:t>0 атмосфер сжатого воздуха при 1 атмосфере.</w:t>
      </w:r>
    </w:p>
    <w:p w14:paraId="09567EC3" w14:textId="62E63AF7" w:rsidR="00EA70A2" w:rsidRDefault="00EA70A2" w:rsidP="00750297">
      <w:pPr>
        <w:pStyle w:val="af1"/>
      </w:pPr>
      <w:r>
        <w:t>При 0% заполнении балластных цистерн подводная лодка имеет положительную плавучесть</w:t>
      </w:r>
      <w:r w:rsidR="009342A5" w:rsidRPr="009342A5">
        <w:t xml:space="preserve"> (</w:t>
      </w:r>
      <w:r w:rsidR="009342A5">
        <w:t>1,66 метров в секунду к поверхности</w:t>
      </w:r>
      <w:r w:rsidR="009342A5" w:rsidRPr="009342A5">
        <w:t>)</w:t>
      </w:r>
      <w:r>
        <w:t>.</w:t>
      </w:r>
    </w:p>
    <w:p w14:paraId="4D9F3634" w14:textId="35E48794" w:rsidR="00FC2DF9" w:rsidRDefault="00FC2DF9" w:rsidP="00750297">
      <w:pPr>
        <w:pStyle w:val="af1"/>
      </w:pPr>
      <w:r>
        <w:t xml:space="preserve">При 100% заполнении балластных цистерн подводная лодка имеет </w:t>
      </w:r>
      <w:r w:rsidR="00EA70A2">
        <w:t>нейтральную</w:t>
      </w:r>
      <w:r>
        <w:t xml:space="preserve"> плавучесть.</w:t>
      </w:r>
    </w:p>
    <w:p w14:paraId="73C81A71" w14:textId="5897AC5E" w:rsidR="00F62F34" w:rsidRPr="00FF255E" w:rsidRDefault="00F62F34" w:rsidP="00F62F34">
      <w:pPr>
        <w:pStyle w:val="af1"/>
      </w:pPr>
      <w:r>
        <w:t>В данной ревизии хранит запас сжатого воздуха</w:t>
      </w:r>
      <w:r w:rsidR="00354AA6">
        <w:t>.</w:t>
      </w:r>
    </w:p>
    <w:p w14:paraId="2EF738A0" w14:textId="2B99E031" w:rsidR="00410A7F" w:rsidRPr="00410A7F" w:rsidRDefault="00410A7F" w:rsidP="00F62F34">
      <w:pPr>
        <w:pStyle w:val="af1"/>
      </w:pPr>
      <w:r>
        <w:t>На рисунке 4.1 указана схема подключения</w:t>
      </w:r>
      <w:r w:rsidR="00057ED5" w:rsidRPr="00057ED5">
        <w:t xml:space="preserve"> </w:t>
      </w:r>
      <w:r w:rsidR="00057ED5">
        <w:rPr>
          <w:lang w:val="en-US"/>
        </w:rPr>
        <w:t>MBS</w:t>
      </w:r>
      <w:r>
        <w:t>, в таблице 4.1 – характеристики интерфейсов</w:t>
      </w:r>
    </w:p>
    <w:p w14:paraId="3D085DEE" w14:textId="77777777" w:rsidR="00A30B3C" w:rsidRDefault="00A30B3C" w:rsidP="00F62F34">
      <w:pPr>
        <w:pStyle w:val="af1"/>
      </w:pPr>
    </w:p>
    <w:p w14:paraId="295B1241" w14:textId="5B6DB7D2" w:rsidR="00A30B3C" w:rsidRPr="00057ED5" w:rsidRDefault="00A30B3C" w:rsidP="00A30B3C">
      <w:pPr>
        <w:pStyle w:val="afd"/>
        <w:rPr>
          <w:lang w:val="en-US"/>
        </w:rPr>
      </w:pPr>
      <w:r>
        <w:t xml:space="preserve">Таблица 4.1 </w:t>
      </w:r>
      <w:r w:rsidR="00087DD5">
        <w:t>–</w:t>
      </w:r>
      <w:r>
        <w:t xml:space="preserve"> </w:t>
      </w:r>
      <w:r w:rsidR="00087DD5">
        <w:t>Характеристика интерфейсов</w:t>
      </w:r>
      <w:r w:rsidR="00057ED5">
        <w:rPr>
          <w:lang w:val="en-US"/>
        </w:rPr>
        <w:t xml:space="preserve"> MBS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80"/>
        <w:gridCol w:w="2080"/>
        <w:gridCol w:w="1931"/>
        <w:gridCol w:w="2229"/>
        <w:gridCol w:w="2080"/>
        <w:gridCol w:w="2080"/>
        <w:gridCol w:w="2080"/>
      </w:tblGrid>
      <w:tr w:rsidR="0053716F" w14:paraId="0F642CB5" w14:textId="77777777" w:rsidTr="001B38F1">
        <w:tc>
          <w:tcPr>
            <w:tcW w:w="2080" w:type="dxa"/>
            <w:vAlign w:val="center"/>
          </w:tcPr>
          <w:p w14:paraId="0401E5AB" w14:textId="64042E6B" w:rsidR="0053716F" w:rsidRDefault="0053716F" w:rsidP="0053716F">
            <w:pPr>
              <w:pStyle w:val="afd"/>
              <w:jc w:val="center"/>
            </w:pPr>
            <w:r>
              <w:t>Имя интерфейса</w:t>
            </w:r>
          </w:p>
        </w:tc>
        <w:tc>
          <w:tcPr>
            <w:tcW w:w="2080" w:type="dxa"/>
            <w:vAlign w:val="center"/>
          </w:tcPr>
          <w:p w14:paraId="57D494DB" w14:textId="47B01868" w:rsidR="0053716F" w:rsidRDefault="0053716F" w:rsidP="0053716F">
            <w:pPr>
              <w:pStyle w:val="afd"/>
              <w:jc w:val="center"/>
            </w:pPr>
            <w:r>
              <w:t>Тип интерфейса</w:t>
            </w:r>
          </w:p>
        </w:tc>
        <w:tc>
          <w:tcPr>
            <w:tcW w:w="1931" w:type="dxa"/>
            <w:vAlign w:val="center"/>
          </w:tcPr>
          <w:p w14:paraId="115F7731" w14:textId="58320248" w:rsidR="0053716F" w:rsidRDefault="0053716F" w:rsidP="0053716F">
            <w:pPr>
              <w:pStyle w:val="afd"/>
              <w:jc w:val="center"/>
            </w:pPr>
            <w:r>
              <w:t>Функции системы 1</w:t>
            </w:r>
          </w:p>
        </w:tc>
        <w:tc>
          <w:tcPr>
            <w:tcW w:w="2229" w:type="dxa"/>
            <w:vAlign w:val="center"/>
          </w:tcPr>
          <w:p w14:paraId="166C6048" w14:textId="0487CC72" w:rsidR="0053716F" w:rsidRDefault="0053716F" w:rsidP="0053716F">
            <w:pPr>
              <w:pStyle w:val="afd"/>
              <w:jc w:val="center"/>
            </w:pPr>
            <w:r>
              <w:t>Функции системы 2</w:t>
            </w:r>
          </w:p>
        </w:tc>
        <w:tc>
          <w:tcPr>
            <w:tcW w:w="2080" w:type="dxa"/>
            <w:vAlign w:val="center"/>
          </w:tcPr>
          <w:p w14:paraId="56B65696" w14:textId="2DB0E0A9" w:rsidR="0053716F" w:rsidRDefault="0053716F" w:rsidP="0053716F">
            <w:pPr>
              <w:pStyle w:val="afd"/>
              <w:jc w:val="center"/>
            </w:pPr>
            <w:r>
              <w:t>Компонент системы 1</w:t>
            </w:r>
          </w:p>
        </w:tc>
        <w:tc>
          <w:tcPr>
            <w:tcW w:w="2080" w:type="dxa"/>
            <w:vAlign w:val="center"/>
          </w:tcPr>
          <w:p w14:paraId="2C24ADAE" w14:textId="7F303F47" w:rsidR="0053716F" w:rsidRDefault="0053716F" w:rsidP="0053716F">
            <w:pPr>
              <w:pStyle w:val="afd"/>
              <w:jc w:val="center"/>
            </w:pPr>
            <w:r>
              <w:t>Компоненты системы 2</w:t>
            </w:r>
          </w:p>
        </w:tc>
        <w:tc>
          <w:tcPr>
            <w:tcW w:w="2080" w:type="dxa"/>
            <w:vAlign w:val="center"/>
          </w:tcPr>
          <w:p w14:paraId="1627C95A" w14:textId="7E3A65DA" w:rsidR="0053716F" w:rsidRDefault="0053716F" w:rsidP="0053716F">
            <w:pPr>
              <w:pStyle w:val="afd"/>
              <w:jc w:val="center"/>
            </w:pPr>
            <w:r>
              <w:t>Примечания</w:t>
            </w:r>
          </w:p>
        </w:tc>
      </w:tr>
      <w:tr w:rsidR="0053716F" w:rsidRPr="00334CEC" w14:paraId="267E4FD6" w14:textId="77777777" w:rsidTr="001B38F1">
        <w:tc>
          <w:tcPr>
            <w:tcW w:w="2080" w:type="dxa"/>
          </w:tcPr>
          <w:p w14:paraId="1113D946" w14:textId="4DC5E461" w:rsidR="0053716F" w:rsidRPr="009066FC" w:rsidRDefault="009066FC" w:rsidP="00A30B3C">
            <w:pPr>
              <w:pStyle w:val="afd"/>
              <w:rPr>
                <w:lang w:val="en-US"/>
              </w:rPr>
            </w:pPr>
            <w:r w:rsidRPr="009066FC">
              <w:t>flooding</w:t>
            </w:r>
            <w:r>
              <w:rPr>
                <w:lang w:val="en-US"/>
              </w:rPr>
              <w:t>Level</w:t>
            </w:r>
          </w:p>
        </w:tc>
        <w:tc>
          <w:tcPr>
            <w:tcW w:w="2080" w:type="dxa"/>
          </w:tcPr>
          <w:p w14:paraId="41830AC7" w14:textId="566A6121" w:rsidR="0053716F" w:rsidRPr="00C2205B" w:rsidRDefault="00C2205B" w:rsidP="00A30B3C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5B413E8C" w14:textId="253D0DF2" w:rsidR="0053716F" w:rsidRPr="003A7288" w:rsidRDefault="003A7288" w:rsidP="00A30B3C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MBS </w:t>
            </w:r>
            <w:r>
              <w:t xml:space="preserve">предаёт данные </w:t>
            </w:r>
            <w:r>
              <w:rPr>
                <w:lang w:val="en-US"/>
              </w:rPr>
              <w:t>ES</w:t>
            </w:r>
          </w:p>
        </w:tc>
        <w:tc>
          <w:tcPr>
            <w:tcW w:w="2229" w:type="dxa"/>
          </w:tcPr>
          <w:p w14:paraId="71095AEC" w14:textId="544A080B" w:rsidR="0053716F" w:rsidRPr="003A7288" w:rsidRDefault="003A7288" w:rsidP="00A30B3C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ES </w:t>
            </w:r>
            <w:r>
              <w:t xml:space="preserve">принимает данные </w:t>
            </w: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0EF1F651" w14:textId="174AFA02" w:rsidR="0053716F" w:rsidRPr="00C2205B" w:rsidRDefault="00C2205B" w:rsidP="00A30B3C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73832829" w14:textId="49776BA4" w:rsidR="0053716F" w:rsidRPr="00C2205B" w:rsidRDefault="00C2205B" w:rsidP="00A30B3C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ES</w:t>
            </w:r>
          </w:p>
        </w:tc>
        <w:tc>
          <w:tcPr>
            <w:tcW w:w="2080" w:type="dxa"/>
          </w:tcPr>
          <w:p w14:paraId="09A8A994" w14:textId="5E87F1DF" w:rsidR="0053716F" w:rsidRPr="00025E95" w:rsidRDefault="00946886" w:rsidP="00A30B3C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025E95">
              <w:rPr>
                <w:lang w:val="en-US"/>
              </w:rPr>
              <w:t>(</w:t>
            </w:r>
            <w:r>
              <w:rPr>
                <w:lang w:val="en-US"/>
              </w:rPr>
              <w:t>fv1, fv2, fv3, fv4, fv5, pv,</w:t>
            </w:r>
            <w:r w:rsidR="00A3797A">
              <w:rPr>
                <w:lang w:val="en-US"/>
              </w:rPr>
              <w:t xml:space="preserve"> d</w:t>
            </w:r>
            <w:r w:rsidR="0054629D">
              <w:rPr>
                <w:lang w:val="en-US"/>
              </w:rPr>
              <w:t>, c</w:t>
            </w:r>
            <w:r w:rsidR="00025E95">
              <w:rPr>
                <w:lang w:val="en-US"/>
              </w:rPr>
              <w:t>)</w:t>
            </w:r>
          </w:p>
        </w:tc>
      </w:tr>
      <w:tr w:rsidR="00C2205B" w14:paraId="4ABD077C" w14:textId="77777777" w:rsidTr="001B38F1">
        <w:tc>
          <w:tcPr>
            <w:tcW w:w="2080" w:type="dxa"/>
          </w:tcPr>
          <w:p w14:paraId="56C979A4" w14:textId="234ABB94" w:rsidR="00C2205B" w:rsidRPr="00F02EDB" w:rsidRDefault="00F02EDB" w:rsidP="00C2205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lastRenderedPageBreak/>
              <w:t>fillingValve1</w:t>
            </w:r>
          </w:p>
        </w:tc>
        <w:tc>
          <w:tcPr>
            <w:tcW w:w="2080" w:type="dxa"/>
          </w:tcPr>
          <w:p w14:paraId="0A4C6B90" w14:textId="42456763" w:rsidR="00C2205B" w:rsidRPr="00F77626" w:rsidRDefault="00F77626" w:rsidP="00C2205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30C724C4" w14:textId="5EB15686" w:rsidR="00C2205B" w:rsidRPr="00F77626" w:rsidRDefault="00F77626" w:rsidP="00C2205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BTS </w:t>
            </w:r>
            <w:r>
              <w:t xml:space="preserve">передаёт данные </w:t>
            </w:r>
            <w:r>
              <w:rPr>
                <w:lang w:val="en-US"/>
              </w:rPr>
              <w:t>MBS</w:t>
            </w:r>
          </w:p>
        </w:tc>
        <w:tc>
          <w:tcPr>
            <w:tcW w:w="2229" w:type="dxa"/>
          </w:tcPr>
          <w:p w14:paraId="62DA488B" w14:textId="4A0B0F81" w:rsidR="00C2205B" w:rsidRPr="00F77626" w:rsidRDefault="00F77626" w:rsidP="00C2205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MBS </w:t>
            </w:r>
            <w:r>
              <w:t>принимает данные BTS</w:t>
            </w:r>
          </w:p>
        </w:tc>
        <w:tc>
          <w:tcPr>
            <w:tcW w:w="2080" w:type="dxa"/>
          </w:tcPr>
          <w:p w14:paraId="6B1DF86D" w14:textId="033F32D8" w:rsidR="00C2205B" w:rsidRPr="00C2205B" w:rsidRDefault="00B25370" w:rsidP="00C2205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BTS</w:t>
            </w:r>
          </w:p>
        </w:tc>
        <w:tc>
          <w:tcPr>
            <w:tcW w:w="2080" w:type="dxa"/>
          </w:tcPr>
          <w:p w14:paraId="77D05811" w14:textId="3F15AF30" w:rsidR="00C2205B" w:rsidRDefault="00C2205B" w:rsidP="00C2205B">
            <w:pPr>
              <w:pStyle w:val="afd"/>
            </w:pP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0ECF88BA" w14:textId="2B5805D0" w:rsidR="00C2205B" w:rsidRPr="00025E95" w:rsidRDefault="00946886" w:rsidP="00C2205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fv1</w:t>
            </w:r>
          </w:p>
        </w:tc>
      </w:tr>
      <w:tr w:rsidR="00F02EDB" w14:paraId="6BDD555D" w14:textId="77777777" w:rsidTr="001B38F1">
        <w:tc>
          <w:tcPr>
            <w:tcW w:w="2080" w:type="dxa"/>
          </w:tcPr>
          <w:p w14:paraId="50D4F790" w14:textId="2D062A35" w:rsidR="00F02EDB" w:rsidRDefault="00F02EDB" w:rsidP="00F02EDB">
            <w:pPr>
              <w:pStyle w:val="afd"/>
            </w:pPr>
            <w:r>
              <w:rPr>
                <w:lang w:val="en-US"/>
              </w:rPr>
              <w:t>fillingValve2</w:t>
            </w:r>
          </w:p>
        </w:tc>
        <w:tc>
          <w:tcPr>
            <w:tcW w:w="2080" w:type="dxa"/>
          </w:tcPr>
          <w:p w14:paraId="152A2F26" w14:textId="1E7B2CAA" w:rsidR="00F02EDB" w:rsidRDefault="00F02EDB" w:rsidP="00F02EDB">
            <w:pPr>
              <w:pStyle w:val="afd"/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0E5F847F" w14:textId="766D3658" w:rsidR="00F02EDB" w:rsidRDefault="00F02EDB" w:rsidP="00F02EDB">
            <w:pPr>
              <w:pStyle w:val="afd"/>
            </w:pPr>
            <w:r>
              <w:rPr>
                <w:lang w:val="en-US"/>
              </w:rPr>
              <w:t xml:space="preserve">BTS </w:t>
            </w:r>
            <w:r>
              <w:t xml:space="preserve">передаёт данные </w:t>
            </w:r>
            <w:r>
              <w:rPr>
                <w:lang w:val="en-US"/>
              </w:rPr>
              <w:t>MBS</w:t>
            </w:r>
          </w:p>
        </w:tc>
        <w:tc>
          <w:tcPr>
            <w:tcW w:w="2229" w:type="dxa"/>
          </w:tcPr>
          <w:p w14:paraId="016ABEC1" w14:textId="56CABDD6" w:rsidR="00F02EDB" w:rsidRDefault="00F02EDB" w:rsidP="00F02EDB">
            <w:pPr>
              <w:pStyle w:val="afd"/>
            </w:pPr>
            <w:r>
              <w:rPr>
                <w:lang w:val="en-US"/>
              </w:rPr>
              <w:t xml:space="preserve">MBS </w:t>
            </w:r>
            <w:r>
              <w:t>принимает данные BTS</w:t>
            </w:r>
          </w:p>
        </w:tc>
        <w:tc>
          <w:tcPr>
            <w:tcW w:w="2080" w:type="dxa"/>
          </w:tcPr>
          <w:p w14:paraId="77249195" w14:textId="3AE19BED" w:rsidR="00F02EDB" w:rsidRPr="00C2205B" w:rsidRDefault="00F02EDB" w:rsidP="00F02ED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BTS</w:t>
            </w:r>
          </w:p>
        </w:tc>
        <w:tc>
          <w:tcPr>
            <w:tcW w:w="2080" w:type="dxa"/>
          </w:tcPr>
          <w:p w14:paraId="50F1E60F" w14:textId="16C3C026" w:rsidR="00F02EDB" w:rsidRDefault="00F02EDB" w:rsidP="00F02EDB">
            <w:pPr>
              <w:pStyle w:val="afd"/>
            </w:pP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6B13A63D" w14:textId="51095561" w:rsidR="00F02EDB" w:rsidRPr="00025E95" w:rsidRDefault="00946886" w:rsidP="00F02ED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fv2</w:t>
            </w:r>
          </w:p>
        </w:tc>
      </w:tr>
      <w:tr w:rsidR="00F02EDB" w14:paraId="560A340B" w14:textId="77777777" w:rsidTr="001B38F1">
        <w:tc>
          <w:tcPr>
            <w:tcW w:w="2080" w:type="dxa"/>
          </w:tcPr>
          <w:p w14:paraId="2520BD82" w14:textId="40B0D065" w:rsidR="00F02EDB" w:rsidRDefault="00F02EDB" w:rsidP="00F02EDB">
            <w:pPr>
              <w:pStyle w:val="afd"/>
            </w:pPr>
            <w:r>
              <w:rPr>
                <w:lang w:val="en-US"/>
              </w:rPr>
              <w:t>fillingValve3</w:t>
            </w:r>
          </w:p>
        </w:tc>
        <w:tc>
          <w:tcPr>
            <w:tcW w:w="2080" w:type="dxa"/>
          </w:tcPr>
          <w:p w14:paraId="7412ED47" w14:textId="21D5DB21" w:rsidR="00F02EDB" w:rsidRDefault="00F02EDB" w:rsidP="00F02EDB">
            <w:pPr>
              <w:pStyle w:val="afd"/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1525C0D2" w14:textId="24443990" w:rsidR="00F02EDB" w:rsidRDefault="00F02EDB" w:rsidP="00F02EDB">
            <w:pPr>
              <w:pStyle w:val="afd"/>
            </w:pPr>
            <w:r>
              <w:rPr>
                <w:lang w:val="en-US"/>
              </w:rPr>
              <w:t xml:space="preserve">BTS </w:t>
            </w:r>
            <w:r>
              <w:t xml:space="preserve">передаёт данные </w:t>
            </w:r>
            <w:r>
              <w:rPr>
                <w:lang w:val="en-US"/>
              </w:rPr>
              <w:t>MBS</w:t>
            </w:r>
          </w:p>
        </w:tc>
        <w:tc>
          <w:tcPr>
            <w:tcW w:w="2229" w:type="dxa"/>
          </w:tcPr>
          <w:p w14:paraId="6462EDDC" w14:textId="6861021B" w:rsidR="00F02EDB" w:rsidRDefault="00F02EDB" w:rsidP="00F02EDB">
            <w:pPr>
              <w:pStyle w:val="afd"/>
            </w:pPr>
            <w:r>
              <w:rPr>
                <w:lang w:val="en-US"/>
              </w:rPr>
              <w:t xml:space="preserve">MBS </w:t>
            </w:r>
            <w:r>
              <w:t>принимает данные BTS</w:t>
            </w:r>
          </w:p>
        </w:tc>
        <w:tc>
          <w:tcPr>
            <w:tcW w:w="2080" w:type="dxa"/>
          </w:tcPr>
          <w:p w14:paraId="424C0C41" w14:textId="6C9AB9DF" w:rsidR="00F02EDB" w:rsidRPr="00C2205B" w:rsidRDefault="00F02EDB" w:rsidP="00F02ED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BTS</w:t>
            </w:r>
          </w:p>
        </w:tc>
        <w:tc>
          <w:tcPr>
            <w:tcW w:w="2080" w:type="dxa"/>
          </w:tcPr>
          <w:p w14:paraId="7A7EF2B3" w14:textId="623839F1" w:rsidR="00F02EDB" w:rsidRDefault="00F02EDB" w:rsidP="00F02EDB">
            <w:pPr>
              <w:pStyle w:val="afd"/>
            </w:pP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7331BC1A" w14:textId="7B863611" w:rsidR="00F02EDB" w:rsidRPr="00946886" w:rsidRDefault="00946886" w:rsidP="00F02ED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fv3</w:t>
            </w:r>
          </w:p>
        </w:tc>
      </w:tr>
      <w:tr w:rsidR="00F02EDB" w14:paraId="5E5E2B84" w14:textId="77777777" w:rsidTr="001B38F1">
        <w:tc>
          <w:tcPr>
            <w:tcW w:w="2080" w:type="dxa"/>
          </w:tcPr>
          <w:p w14:paraId="607B7AE9" w14:textId="22393682" w:rsidR="00F02EDB" w:rsidRDefault="00F02EDB" w:rsidP="00F02EDB">
            <w:pPr>
              <w:pStyle w:val="afd"/>
            </w:pPr>
            <w:r>
              <w:rPr>
                <w:lang w:val="en-US"/>
              </w:rPr>
              <w:t>fillingValve4</w:t>
            </w:r>
          </w:p>
        </w:tc>
        <w:tc>
          <w:tcPr>
            <w:tcW w:w="2080" w:type="dxa"/>
          </w:tcPr>
          <w:p w14:paraId="7C273294" w14:textId="198C6721" w:rsidR="00F02EDB" w:rsidRDefault="00F02EDB" w:rsidP="00F02EDB">
            <w:pPr>
              <w:pStyle w:val="afd"/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06CC543A" w14:textId="3A5D1F13" w:rsidR="00F02EDB" w:rsidRDefault="00F02EDB" w:rsidP="00F02EDB">
            <w:pPr>
              <w:pStyle w:val="afd"/>
            </w:pPr>
            <w:r>
              <w:rPr>
                <w:lang w:val="en-US"/>
              </w:rPr>
              <w:t xml:space="preserve">BTS </w:t>
            </w:r>
            <w:r>
              <w:t xml:space="preserve">передаёт данные </w:t>
            </w:r>
            <w:r>
              <w:rPr>
                <w:lang w:val="en-US"/>
              </w:rPr>
              <w:t>MBS</w:t>
            </w:r>
          </w:p>
        </w:tc>
        <w:tc>
          <w:tcPr>
            <w:tcW w:w="2229" w:type="dxa"/>
          </w:tcPr>
          <w:p w14:paraId="67C7DD4E" w14:textId="217DFDB0" w:rsidR="00F02EDB" w:rsidRDefault="00F02EDB" w:rsidP="00F02EDB">
            <w:pPr>
              <w:pStyle w:val="afd"/>
            </w:pPr>
            <w:r>
              <w:rPr>
                <w:lang w:val="en-US"/>
              </w:rPr>
              <w:t xml:space="preserve">MBS </w:t>
            </w:r>
            <w:r>
              <w:t>принимает данные BTS</w:t>
            </w:r>
          </w:p>
        </w:tc>
        <w:tc>
          <w:tcPr>
            <w:tcW w:w="2080" w:type="dxa"/>
          </w:tcPr>
          <w:p w14:paraId="7981E7ED" w14:textId="7979FDFC" w:rsidR="00F02EDB" w:rsidRPr="00C2205B" w:rsidRDefault="00F02EDB" w:rsidP="00F02ED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BTS</w:t>
            </w:r>
          </w:p>
        </w:tc>
        <w:tc>
          <w:tcPr>
            <w:tcW w:w="2080" w:type="dxa"/>
          </w:tcPr>
          <w:p w14:paraId="07AB7333" w14:textId="36D2ADE1" w:rsidR="00F02EDB" w:rsidRDefault="00F02EDB" w:rsidP="00F02EDB">
            <w:pPr>
              <w:pStyle w:val="afd"/>
            </w:pP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576F27FE" w14:textId="722D18B6" w:rsidR="00F02EDB" w:rsidRPr="00946886" w:rsidRDefault="00946886" w:rsidP="00F02ED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fv4</w:t>
            </w:r>
          </w:p>
        </w:tc>
      </w:tr>
      <w:tr w:rsidR="00F02EDB" w14:paraId="7037D83C" w14:textId="77777777" w:rsidTr="001B38F1">
        <w:tc>
          <w:tcPr>
            <w:tcW w:w="2080" w:type="dxa"/>
          </w:tcPr>
          <w:p w14:paraId="5DB84489" w14:textId="25C8C0C9" w:rsidR="00F02EDB" w:rsidRPr="003D401C" w:rsidRDefault="00F02EDB" w:rsidP="00F02EDB">
            <w:pPr>
              <w:pStyle w:val="afd"/>
            </w:pPr>
            <w:r>
              <w:rPr>
                <w:lang w:val="en-US"/>
              </w:rPr>
              <w:t>fillingValve5</w:t>
            </w:r>
          </w:p>
        </w:tc>
        <w:tc>
          <w:tcPr>
            <w:tcW w:w="2080" w:type="dxa"/>
          </w:tcPr>
          <w:p w14:paraId="012A36F5" w14:textId="6AB2F757" w:rsidR="00F02EDB" w:rsidRDefault="00F02EDB" w:rsidP="00F02EDB">
            <w:pPr>
              <w:pStyle w:val="afd"/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4B8AF9CB" w14:textId="6EC7A33D" w:rsidR="00F02EDB" w:rsidRDefault="00F02EDB" w:rsidP="00F02EDB">
            <w:pPr>
              <w:pStyle w:val="afd"/>
            </w:pPr>
            <w:r>
              <w:rPr>
                <w:lang w:val="en-US"/>
              </w:rPr>
              <w:t xml:space="preserve">BTS </w:t>
            </w:r>
            <w:r>
              <w:t xml:space="preserve">передаёт данные </w:t>
            </w:r>
            <w:r>
              <w:rPr>
                <w:lang w:val="en-US"/>
              </w:rPr>
              <w:t>MBS</w:t>
            </w:r>
          </w:p>
        </w:tc>
        <w:tc>
          <w:tcPr>
            <w:tcW w:w="2229" w:type="dxa"/>
          </w:tcPr>
          <w:p w14:paraId="2D9DC1B5" w14:textId="7BCE44CE" w:rsidR="00F02EDB" w:rsidRDefault="00F02EDB" w:rsidP="00F02EDB">
            <w:pPr>
              <w:pStyle w:val="afd"/>
            </w:pPr>
            <w:r>
              <w:rPr>
                <w:lang w:val="en-US"/>
              </w:rPr>
              <w:t xml:space="preserve">MBS </w:t>
            </w:r>
            <w:r>
              <w:t>принимает данные BTS</w:t>
            </w:r>
          </w:p>
        </w:tc>
        <w:tc>
          <w:tcPr>
            <w:tcW w:w="2080" w:type="dxa"/>
          </w:tcPr>
          <w:p w14:paraId="181CFD58" w14:textId="33329789" w:rsidR="00F02EDB" w:rsidRPr="00C2205B" w:rsidRDefault="00F02EDB" w:rsidP="00F02ED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BTS</w:t>
            </w:r>
          </w:p>
        </w:tc>
        <w:tc>
          <w:tcPr>
            <w:tcW w:w="2080" w:type="dxa"/>
          </w:tcPr>
          <w:p w14:paraId="2B2FE27A" w14:textId="1E12130A" w:rsidR="00F02EDB" w:rsidRDefault="00F02EDB" w:rsidP="00F02EDB">
            <w:pPr>
              <w:pStyle w:val="afd"/>
            </w:pP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67101D10" w14:textId="50949D46" w:rsidR="00F02EDB" w:rsidRPr="00946886" w:rsidRDefault="00946886" w:rsidP="00F02ED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fv5</w:t>
            </w:r>
          </w:p>
        </w:tc>
      </w:tr>
      <w:tr w:rsidR="002144BA" w14:paraId="40B2CDCD" w14:textId="77777777" w:rsidTr="001B38F1">
        <w:tc>
          <w:tcPr>
            <w:tcW w:w="2080" w:type="dxa"/>
          </w:tcPr>
          <w:p w14:paraId="296F6571" w14:textId="0D06495C" w:rsidR="002144BA" w:rsidRPr="003D401C" w:rsidRDefault="002144BA" w:rsidP="002144BA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purgingValves</w:t>
            </w:r>
          </w:p>
        </w:tc>
        <w:tc>
          <w:tcPr>
            <w:tcW w:w="2080" w:type="dxa"/>
          </w:tcPr>
          <w:p w14:paraId="31936C67" w14:textId="01B7FC77" w:rsidR="002144BA" w:rsidRPr="002144BA" w:rsidRDefault="002144BA" w:rsidP="002144BA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7FB288C6" w14:textId="294F7418" w:rsidR="002144BA" w:rsidRDefault="002144BA" w:rsidP="002144BA">
            <w:pPr>
              <w:pStyle w:val="afd"/>
            </w:pPr>
            <w:r>
              <w:rPr>
                <w:lang w:val="en-US"/>
              </w:rPr>
              <w:t xml:space="preserve">BTS </w:t>
            </w:r>
            <w:r>
              <w:t xml:space="preserve">передаёт данные </w:t>
            </w:r>
            <w:r>
              <w:rPr>
                <w:lang w:val="en-US"/>
              </w:rPr>
              <w:t>MBS</w:t>
            </w:r>
          </w:p>
        </w:tc>
        <w:tc>
          <w:tcPr>
            <w:tcW w:w="2229" w:type="dxa"/>
          </w:tcPr>
          <w:p w14:paraId="7F362091" w14:textId="68259043" w:rsidR="002144BA" w:rsidRDefault="002144BA" w:rsidP="002144BA">
            <w:pPr>
              <w:pStyle w:val="afd"/>
            </w:pPr>
            <w:r>
              <w:rPr>
                <w:lang w:val="en-US"/>
              </w:rPr>
              <w:t xml:space="preserve">MBS </w:t>
            </w:r>
            <w:r>
              <w:t>принимает данные BTS</w:t>
            </w:r>
          </w:p>
        </w:tc>
        <w:tc>
          <w:tcPr>
            <w:tcW w:w="2080" w:type="dxa"/>
          </w:tcPr>
          <w:p w14:paraId="5A8C58A1" w14:textId="75B495A2" w:rsidR="002144BA" w:rsidRPr="00C2205B" w:rsidRDefault="00F45016" w:rsidP="002144BA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BTS</w:t>
            </w:r>
          </w:p>
        </w:tc>
        <w:tc>
          <w:tcPr>
            <w:tcW w:w="2080" w:type="dxa"/>
          </w:tcPr>
          <w:p w14:paraId="5530FF5D" w14:textId="52216432" w:rsidR="002144BA" w:rsidRDefault="002144BA" w:rsidP="002144BA">
            <w:pPr>
              <w:pStyle w:val="afd"/>
            </w:pP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53C17BAF" w14:textId="3A96751D" w:rsidR="002144BA" w:rsidRPr="00946886" w:rsidRDefault="00946886" w:rsidP="002144BA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pv</w:t>
            </w:r>
          </w:p>
        </w:tc>
      </w:tr>
      <w:tr w:rsidR="00D868C5" w14:paraId="6E37E56A" w14:textId="77777777" w:rsidTr="001B38F1">
        <w:tc>
          <w:tcPr>
            <w:tcW w:w="2080" w:type="dxa"/>
          </w:tcPr>
          <w:p w14:paraId="00E2A92D" w14:textId="6A9DE6E6" w:rsidR="00D868C5" w:rsidRDefault="00255B68" w:rsidP="00D868C5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depth</w:t>
            </w:r>
          </w:p>
        </w:tc>
        <w:tc>
          <w:tcPr>
            <w:tcW w:w="2080" w:type="dxa"/>
          </w:tcPr>
          <w:p w14:paraId="1280DD45" w14:textId="3726ECEE" w:rsidR="00D868C5" w:rsidRDefault="00255B68" w:rsidP="00D868C5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74B56333" w14:textId="056152E3" w:rsidR="00D868C5" w:rsidRDefault="00D868C5" w:rsidP="00D868C5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ES </w:t>
            </w:r>
            <w:r>
              <w:t xml:space="preserve">передаёт данные </w:t>
            </w:r>
            <w:r>
              <w:rPr>
                <w:lang w:val="en-US"/>
              </w:rPr>
              <w:t>MBS</w:t>
            </w:r>
          </w:p>
        </w:tc>
        <w:tc>
          <w:tcPr>
            <w:tcW w:w="2229" w:type="dxa"/>
          </w:tcPr>
          <w:p w14:paraId="6DAB9DA3" w14:textId="058D963D" w:rsidR="00D868C5" w:rsidRPr="00D868C5" w:rsidRDefault="00D868C5" w:rsidP="00D868C5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MBS </w:t>
            </w:r>
            <w:r>
              <w:t xml:space="preserve">принимает данные </w:t>
            </w:r>
            <w:r>
              <w:rPr>
                <w:lang w:val="en-US"/>
              </w:rPr>
              <w:t>ES</w:t>
            </w:r>
          </w:p>
        </w:tc>
        <w:tc>
          <w:tcPr>
            <w:tcW w:w="2080" w:type="dxa"/>
          </w:tcPr>
          <w:p w14:paraId="6BCB736B" w14:textId="23921C9A" w:rsidR="00D868C5" w:rsidRDefault="00D868C5" w:rsidP="00D868C5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ES</w:t>
            </w:r>
          </w:p>
        </w:tc>
        <w:tc>
          <w:tcPr>
            <w:tcW w:w="2080" w:type="dxa"/>
          </w:tcPr>
          <w:p w14:paraId="7717BDCA" w14:textId="0E9856E7" w:rsidR="00D868C5" w:rsidRDefault="00D868C5" w:rsidP="00D868C5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9B48CA">
              <w:rPr>
                <w:lang w:val="en-US"/>
              </w:rPr>
              <w:t>BS</w:t>
            </w:r>
          </w:p>
        </w:tc>
        <w:tc>
          <w:tcPr>
            <w:tcW w:w="2080" w:type="dxa"/>
          </w:tcPr>
          <w:p w14:paraId="64D8DA34" w14:textId="35B08252" w:rsidR="00D868C5" w:rsidRPr="003A7A4D" w:rsidRDefault="003A7A4D" w:rsidP="00D868C5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</w:tr>
      <w:tr w:rsidR="009B05DC" w14:paraId="78D623EC" w14:textId="77777777" w:rsidTr="001B38F1">
        <w:tc>
          <w:tcPr>
            <w:tcW w:w="2080" w:type="dxa"/>
          </w:tcPr>
          <w:p w14:paraId="0E094B9F" w14:textId="5E3B9813" w:rsidR="009B05DC" w:rsidRDefault="0007248D" w:rsidP="009B05DC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ec</w:t>
            </w:r>
            <w:r w:rsidR="00324CF1">
              <w:rPr>
                <w:lang w:val="en-US"/>
              </w:rPr>
              <w:t>Activate</w:t>
            </w:r>
          </w:p>
        </w:tc>
        <w:tc>
          <w:tcPr>
            <w:tcW w:w="2080" w:type="dxa"/>
          </w:tcPr>
          <w:p w14:paraId="15A6DD51" w14:textId="75453F60" w:rsidR="009B05DC" w:rsidRDefault="009B05DC" w:rsidP="009B05DC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3D853C00" w14:textId="6D5806F3" w:rsidR="009B05DC" w:rsidRDefault="0007248D" w:rsidP="009B05DC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EC</w:t>
            </w:r>
            <w:r w:rsidR="009B05DC">
              <w:rPr>
                <w:lang w:val="en-US"/>
              </w:rPr>
              <w:t xml:space="preserve"> </w:t>
            </w:r>
            <w:r w:rsidR="009B05DC">
              <w:t xml:space="preserve">передаёт данные </w:t>
            </w:r>
            <w:r w:rsidR="009B05DC">
              <w:rPr>
                <w:lang w:val="en-US"/>
              </w:rPr>
              <w:t>MBS</w:t>
            </w:r>
          </w:p>
        </w:tc>
        <w:tc>
          <w:tcPr>
            <w:tcW w:w="2229" w:type="dxa"/>
          </w:tcPr>
          <w:p w14:paraId="3B5BA218" w14:textId="4C11B588" w:rsidR="009B05DC" w:rsidRDefault="0007248D" w:rsidP="009B05DC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EC</w:t>
            </w:r>
            <w:r w:rsidR="009B05DC">
              <w:rPr>
                <w:lang w:val="en-US"/>
              </w:rPr>
              <w:t xml:space="preserve"> </w:t>
            </w:r>
            <w:r w:rsidR="009B05DC">
              <w:t xml:space="preserve">принимает данные </w:t>
            </w:r>
            <w:r w:rsidR="009B05DC">
              <w:rPr>
                <w:lang w:val="en-US"/>
              </w:rPr>
              <w:t>BTS</w:t>
            </w:r>
          </w:p>
        </w:tc>
        <w:tc>
          <w:tcPr>
            <w:tcW w:w="2080" w:type="dxa"/>
          </w:tcPr>
          <w:p w14:paraId="4566413E" w14:textId="68829665" w:rsidR="009B05DC" w:rsidRDefault="0007248D" w:rsidP="009B05DC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EC</w:t>
            </w:r>
          </w:p>
        </w:tc>
        <w:tc>
          <w:tcPr>
            <w:tcW w:w="2080" w:type="dxa"/>
          </w:tcPr>
          <w:p w14:paraId="7EE1CF25" w14:textId="29E3A31F" w:rsidR="009B05DC" w:rsidRDefault="006E35D8" w:rsidP="009B05DC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37D4C6A9" w14:textId="54898075" w:rsidR="009B05DC" w:rsidRPr="003A7A4D" w:rsidRDefault="0007248D" w:rsidP="009B05DC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ec</w:t>
            </w:r>
            <w:r w:rsidR="00681DFB">
              <w:rPr>
                <w:lang w:val="en-US"/>
              </w:rPr>
              <w:t>a</w:t>
            </w:r>
          </w:p>
        </w:tc>
      </w:tr>
      <w:tr w:rsidR="009B05DC" w14:paraId="28D119F6" w14:textId="77777777" w:rsidTr="001B38F1">
        <w:tc>
          <w:tcPr>
            <w:tcW w:w="2080" w:type="dxa"/>
          </w:tcPr>
          <w:p w14:paraId="4FCA2604" w14:textId="6D572630" w:rsidR="009B05DC" w:rsidRDefault="006E35D8" w:rsidP="009B05DC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dc</w:t>
            </w:r>
            <w:r w:rsidR="00324CF1">
              <w:rPr>
                <w:lang w:val="en-US"/>
              </w:rPr>
              <w:t>Activate</w:t>
            </w:r>
          </w:p>
        </w:tc>
        <w:tc>
          <w:tcPr>
            <w:tcW w:w="2080" w:type="dxa"/>
          </w:tcPr>
          <w:p w14:paraId="192141F8" w14:textId="0F6D4DD7" w:rsidR="009B05DC" w:rsidRDefault="006E35D8" w:rsidP="009B05DC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2BEC8AC1" w14:textId="4E0160F9" w:rsidR="009B05DC" w:rsidRDefault="006E35D8" w:rsidP="009B05DC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DC </w:t>
            </w:r>
            <w:r>
              <w:t xml:space="preserve">передаёт данные </w:t>
            </w:r>
            <w:r>
              <w:rPr>
                <w:lang w:val="en-US"/>
              </w:rPr>
              <w:t>MBS</w:t>
            </w:r>
          </w:p>
        </w:tc>
        <w:tc>
          <w:tcPr>
            <w:tcW w:w="2229" w:type="dxa"/>
          </w:tcPr>
          <w:p w14:paraId="2C93E8C7" w14:textId="08ECEE87" w:rsidR="009B05DC" w:rsidRPr="006E35D8" w:rsidRDefault="006E35D8" w:rsidP="009B05DC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MBS </w:t>
            </w:r>
            <w:r>
              <w:t>принимает данные D</w:t>
            </w:r>
            <w:r>
              <w:rPr>
                <w:lang w:val="en-US"/>
              </w:rPr>
              <w:t>C</w:t>
            </w:r>
          </w:p>
        </w:tc>
        <w:tc>
          <w:tcPr>
            <w:tcW w:w="2080" w:type="dxa"/>
          </w:tcPr>
          <w:p w14:paraId="4155EBE4" w14:textId="53874000" w:rsidR="009B05DC" w:rsidRDefault="006E35D8" w:rsidP="009B05DC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DC</w:t>
            </w:r>
          </w:p>
        </w:tc>
        <w:tc>
          <w:tcPr>
            <w:tcW w:w="2080" w:type="dxa"/>
          </w:tcPr>
          <w:p w14:paraId="18475C41" w14:textId="35AAB92A" w:rsidR="009B05DC" w:rsidRDefault="006E35D8" w:rsidP="009B05DC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04AAD59A" w14:textId="264621E5" w:rsidR="009B05DC" w:rsidRPr="003A7A4D" w:rsidRDefault="003A7A4D" w:rsidP="009B05DC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dc</w:t>
            </w:r>
            <w:r w:rsidR="00681DFB">
              <w:rPr>
                <w:lang w:val="en-US"/>
              </w:rPr>
              <w:t>a</w:t>
            </w:r>
          </w:p>
        </w:tc>
      </w:tr>
      <w:tr w:rsidR="003A7A4D" w:rsidRPr="00823C47" w14:paraId="4F66A2D4" w14:textId="77777777" w:rsidTr="002E09AF">
        <w:tc>
          <w:tcPr>
            <w:tcW w:w="2080" w:type="dxa"/>
          </w:tcPr>
          <w:p w14:paraId="78DDC1DD" w14:textId="6AE05194" w:rsidR="003A7A4D" w:rsidRDefault="003A7A4D" w:rsidP="009B05DC">
            <w:pPr>
              <w:pStyle w:val="afd"/>
              <w:rPr>
                <w:lang w:val="en-US"/>
              </w:rPr>
            </w:pPr>
            <w:r w:rsidRPr="003A7A4D">
              <w:t>compressed</w:t>
            </w:r>
            <w:r>
              <w:rPr>
                <w:lang w:val="en-US"/>
              </w:rPr>
              <w:t>A</w:t>
            </w:r>
            <w:r w:rsidRPr="003A7A4D">
              <w:t>ir</w:t>
            </w:r>
          </w:p>
        </w:tc>
        <w:tc>
          <w:tcPr>
            <w:tcW w:w="2080" w:type="dxa"/>
          </w:tcPr>
          <w:p w14:paraId="6E6330C5" w14:textId="496A5F52" w:rsidR="003A7A4D" w:rsidRDefault="003A7A4D" w:rsidP="009B05DC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4160" w:type="dxa"/>
            <w:gridSpan w:val="2"/>
          </w:tcPr>
          <w:p w14:paraId="7E9764BA" w14:textId="3FB6987F" w:rsidR="003A7A4D" w:rsidRPr="003A7A4D" w:rsidRDefault="003A7A4D" w:rsidP="009B05DC">
            <w:pPr>
              <w:pStyle w:val="afd"/>
            </w:pPr>
            <w:r>
              <w:t>Внутренний сигнал</w:t>
            </w:r>
          </w:p>
        </w:tc>
        <w:tc>
          <w:tcPr>
            <w:tcW w:w="4160" w:type="dxa"/>
            <w:gridSpan w:val="2"/>
          </w:tcPr>
          <w:p w14:paraId="4CD826D1" w14:textId="256BE506" w:rsidR="003A7A4D" w:rsidRDefault="003A7A4D" w:rsidP="009B05DC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1B560E13" w14:textId="24A4F878" w:rsidR="003A7A4D" w:rsidRPr="00A3797A" w:rsidRDefault="00A3797A" w:rsidP="009B05DC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f(pv, </w:t>
            </w:r>
            <w:r w:rsidR="0007248D">
              <w:rPr>
                <w:lang w:val="en-US"/>
              </w:rPr>
              <w:t>ec</w:t>
            </w:r>
            <w:r w:rsidR="00EE7548">
              <w:rPr>
                <w:lang w:val="en-US"/>
              </w:rPr>
              <w:t>, dc</w:t>
            </w:r>
            <w:r w:rsidR="00681DFB">
              <w:rPr>
                <w:lang w:val="en-US"/>
              </w:rPr>
              <w:t>a</w:t>
            </w:r>
            <w:r>
              <w:rPr>
                <w:lang w:val="en-US"/>
              </w:rPr>
              <w:t>)</w:t>
            </w:r>
            <w:r w:rsidR="0007248D">
              <w:rPr>
                <w:lang w:val="en-US"/>
              </w:rPr>
              <w:t>=c</w:t>
            </w:r>
          </w:p>
        </w:tc>
      </w:tr>
    </w:tbl>
    <w:p w14:paraId="5478F5F7" w14:textId="53936026" w:rsidR="00750297" w:rsidRDefault="00E94254" w:rsidP="00E94254">
      <w:pPr>
        <w:pStyle w:val="af3"/>
      </w:pPr>
      <w:r>
        <w:rPr>
          <w:noProof/>
          <w14:ligatures w14:val="standardContextual"/>
        </w:rPr>
        <w:lastRenderedPageBreak/>
        <w:drawing>
          <wp:inline distT="0" distB="0" distL="0" distR="0" wp14:anchorId="57DC62BA" wp14:editId="4B08FE60">
            <wp:extent cx="5536065" cy="5807736"/>
            <wp:effectExtent l="0" t="0" r="762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065" cy="580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C1B4" w14:textId="003A144D" w:rsidR="00E94254" w:rsidRPr="00057ED5" w:rsidRDefault="00E94254" w:rsidP="00E94254">
      <w:pPr>
        <w:pStyle w:val="af3"/>
      </w:pPr>
      <w:r>
        <w:t>Рисунок 4.1 – Схема подключения</w:t>
      </w:r>
      <w:r w:rsidR="00057ED5" w:rsidRPr="00057ED5">
        <w:t xml:space="preserve"> </w:t>
      </w:r>
      <w:r w:rsidR="00057ED5">
        <w:rPr>
          <w:lang w:val="en-US"/>
        </w:rPr>
        <w:t>MBS</w:t>
      </w:r>
    </w:p>
    <w:p w14:paraId="113EEB1F" w14:textId="77777777" w:rsidR="00E94254" w:rsidRPr="00057ED5" w:rsidRDefault="00E94254" w:rsidP="007D48FA">
      <w:pPr>
        <w:pStyle w:val="af1"/>
        <w:sectPr w:rsidR="00E94254" w:rsidRPr="00057ED5" w:rsidSect="009B684B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</w:p>
    <w:p w14:paraId="66597734" w14:textId="2B3C4778" w:rsidR="007D48FA" w:rsidRPr="00EE5C3D" w:rsidRDefault="007D48FA" w:rsidP="007D48FA">
      <w:pPr>
        <w:pStyle w:val="11"/>
      </w:pPr>
      <w:bookmarkStart w:id="4" w:name="_Toc178651809"/>
      <w:r>
        <w:lastRenderedPageBreak/>
        <w:t>5 КОРМОВОЙ ОТСЕК</w:t>
      </w:r>
      <w:r w:rsidR="00CF2E6A" w:rsidRPr="00EE5C3D">
        <w:t xml:space="preserve"> (</w:t>
      </w:r>
      <w:r w:rsidR="00CF2E6A">
        <w:rPr>
          <w:lang w:val="en-US"/>
        </w:rPr>
        <w:t>AFTC</w:t>
      </w:r>
      <w:r w:rsidR="00CF2E6A" w:rsidRPr="00EE5C3D">
        <w:t>)</w:t>
      </w:r>
      <w:bookmarkEnd w:id="4"/>
    </w:p>
    <w:p w14:paraId="158E6384" w14:textId="77777777" w:rsidR="001A026D" w:rsidRDefault="001A026D" w:rsidP="007D48FA">
      <w:pPr>
        <w:pStyle w:val="af1"/>
      </w:pPr>
    </w:p>
    <w:p w14:paraId="7AEE039B" w14:textId="39517862" w:rsidR="007D48FA" w:rsidRPr="00EE5C3D" w:rsidRDefault="001E054F" w:rsidP="001E054F">
      <w:pPr>
        <w:pStyle w:val="23"/>
      </w:pPr>
      <w:bookmarkStart w:id="5" w:name="_Toc178651810"/>
      <w:r>
        <w:t>5.1 Электронный компрессор</w:t>
      </w:r>
      <w:r w:rsidR="00EE5C3D" w:rsidRPr="00EE5C3D">
        <w:t xml:space="preserve"> (</w:t>
      </w:r>
      <w:r w:rsidR="00EE5C3D">
        <w:rPr>
          <w:lang w:val="en-US"/>
        </w:rPr>
        <w:t>EC</w:t>
      </w:r>
      <w:r w:rsidR="00EE5C3D" w:rsidRPr="00057ED5">
        <w:t>)</w:t>
      </w:r>
      <w:bookmarkEnd w:id="5"/>
    </w:p>
    <w:p w14:paraId="7981DC6B" w14:textId="77777777" w:rsidR="001E054F" w:rsidRDefault="001E054F" w:rsidP="00FC2DF9">
      <w:pPr>
        <w:pStyle w:val="af1"/>
      </w:pPr>
    </w:p>
    <w:p w14:paraId="7BC8B246" w14:textId="6249EB39" w:rsidR="00CC4FFF" w:rsidRDefault="00CC4FFF" w:rsidP="00FC2DF9">
      <w:pPr>
        <w:pStyle w:val="af1"/>
      </w:pPr>
      <w:r>
        <w:t xml:space="preserve">Пополняет запасы </w:t>
      </w:r>
      <w:r>
        <w:tab/>
        <w:t>сжатого воздуха.</w:t>
      </w:r>
    </w:p>
    <w:p w14:paraId="2ABA0B57" w14:textId="6491F15F" w:rsidR="00FC2DF9" w:rsidRDefault="00FC2DF9" w:rsidP="00FC2DF9">
      <w:pPr>
        <w:pStyle w:val="af1"/>
      </w:pPr>
      <w:r>
        <w:t xml:space="preserve">Может изменить </w:t>
      </w:r>
      <w:r w:rsidR="0033431D">
        <w:t xml:space="preserve">запас сжатого воздуха с 0% (0 атмосфер) до 100% (240 атмосфер) за </w:t>
      </w:r>
      <w:r w:rsidR="00994E95">
        <w:t>20 минут</w:t>
      </w:r>
      <w:r w:rsidR="0033431D">
        <w:t>.</w:t>
      </w:r>
    </w:p>
    <w:p w14:paraId="3C8939A7" w14:textId="2EA0D705" w:rsidR="0033431D" w:rsidRDefault="0033431D" w:rsidP="00FC2DF9">
      <w:pPr>
        <w:pStyle w:val="af1"/>
      </w:pPr>
      <w:r>
        <w:t>Потребляет 12 условных единиц заряда батарей в минуту.</w:t>
      </w:r>
    </w:p>
    <w:p w14:paraId="3649744B" w14:textId="25881459" w:rsidR="0033431D" w:rsidRDefault="0033431D" w:rsidP="00FC2DF9">
      <w:pPr>
        <w:pStyle w:val="af1"/>
      </w:pPr>
      <w:r>
        <w:t>Потребляет 62 условных единиц качества воздуха в минуту.</w:t>
      </w:r>
    </w:p>
    <w:p w14:paraId="48ECC089" w14:textId="002665A0" w:rsidR="005051F5" w:rsidRPr="00410A7F" w:rsidRDefault="005051F5" w:rsidP="005051F5">
      <w:pPr>
        <w:pStyle w:val="af1"/>
      </w:pPr>
      <w:r>
        <w:t xml:space="preserve">На рисунке </w:t>
      </w:r>
      <w:r w:rsidRPr="005051F5">
        <w:t>5</w:t>
      </w:r>
      <w:r>
        <w:t>.1 указана схема подключения</w:t>
      </w:r>
      <w:r w:rsidR="00057ED5" w:rsidRPr="00057ED5">
        <w:t xml:space="preserve"> </w:t>
      </w:r>
      <w:r w:rsidR="00057ED5">
        <w:rPr>
          <w:lang w:val="en-US"/>
        </w:rPr>
        <w:t>EC</w:t>
      </w:r>
      <w:r>
        <w:t xml:space="preserve">, в таблице </w:t>
      </w:r>
      <w:r w:rsidRPr="005051F5">
        <w:t>5</w:t>
      </w:r>
      <w:r>
        <w:t>.1 – характеристики интерфейсов</w:t>
      </w:r>
    </w:p>
    <w:p w14:paraId="53782268" w14:textId="77777777" w:rsidR="00852F37" w:rsidRPr="00057ED5" w:rsidRDefault="00852F37" w:rsidP="00FC2DF9">
      <w:pPr>
        <w:pStyle w:val="af1"/>
      </w:pPr>
    </w:p>
    <w:p w14:paraId="284FB55E" w14:textId="07D7C9CF" w:rsidR="005051F5" w:rsidRPr="00057ED5" w:rsidRDefault="005051F5" w:rsidP="005051F5">
      <w:pPr>
        <w:pStyle w:val="afd"/>
        <w:rPr>
          <w:lang w:val="en-US"/>
        </w:rPr>
      </w:pPr>
      <w:r>
        <w:t xml:space="preserve">Таблица </w:t>
      </w:r>
      <w:r>
        <w:rPr>
          <w:lang w:val="en-US"/>
        </w:rPr>
        <w:t>5</w:t>
      </w:r>
      <w:r>
        <w:t>.1 – Характеристика интерфейсов</w:t>
      </w:r>
      <w:r w:rsidR="00057ED5">
        <w:rPr>
          <w:lang w:val="en-US"/>
        </w:rPr>
        <w:t xml:space="preserve"> EC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80"/>
        <w:gridCol w:w="2080"/>
        <w:gridCol w:w="1931"/>
        <w:gridCol w:w="2229"/>
        <w:gridCol w:w="2080"/>
        <w:gridCol w:w="2080"/>
        <w:gridCol w:w="2080"/>
      </w:tblGrid>
      <w:tr w:rsidR="0087285A" w14:paraId="2FFCBB7E" w14:textId="77777777" w:rsidTr="00F42466">
        <w:tc>
          <w:tcPr>
            <w:tcW w:w="2080" w:type="dxa"/>
            <w:vAlign w:val="center"/>
          </w:tcPr>
          <w:p w14:paraId="14ED9305" w14:textId="3B0636E9" w:rsidR="0087285A" w:rsidRDefault="0087285A" w:rsidP="0087285A">
            <w:pPr>
              <w:pStyle w:val="afd"/>
              <w:jc w:val="center"/>
            </w:pPr>
            <w:r>
              <w:t>Имя интерфейса</w:t>
            </w:r>
          </w:p>
        </w:tc>
        <w:tc>
          <w:tcPr>
            <w:tcW w:w="2080" w:type="dxa"/>
            <w:vAlign w:val="center"/>
          </w:tcPr>
          <w:p w14:paraId="792DDF4F" w14:textId="78755CB6" w:rsidR="0087285A" w:rsidRDefault="0087285A" w:rsidP="0087285A">
            <w:pPr>
              <w:pStyle w:val="afd"/>
              <w:jc w:val="center"/>
            </w:pPr>
            <w:r>
              <w:t>Тип интерфейса</w:t>
            </w:r>
          </w:p>
        </w:tc>
        <w:tc>
          <w:tcPr>
            <w:tcW w:w="1931" w:type="dxa"/>
            <w:vAlign w:val="center"/>
          </w:tcPr>
          <w:p w14:paraId="6FDCD840" w14:textId="4972AAAD" w:rsidR="0087285A" w:rsidRDefault="0087285A" w:rsidP="0087285A">
            <w:pPr>
              <w:pStyle w:val="afd"/>
              <w:jc w:val="center"/>
            </w:pPr>
            <w:r>
              <w:t>Функции системы 1</w:t>
            </w:r>
          </w:p>
        </w:tc>
        <w:tc>
          <w:tcPr>
            <w:tcW w:w="2229" w:type="dxa"/>
            <w:vAlign w:val="center"/>
          </w:tcPr>
          <w:p w14:paraId="06610784" w14:textId="4F0A92BA" w:rsidR="0087285A" w:rsidRDefault="0087285A" w:rsidP="0087285A">
            <w:pPr>
              <w:pStyle w:val="afd"/>
              <w:jc w:val="center"/>
            </w:pPr>
            <w:r>
              <w:t>Функции системы 2</w:t>
            </w:r>
          </w:p>
        </w:tc>
        <w:tc>
          <w:tcPr>
            <w:tcW w:w="2080" w:type="dxa"/>
            <w:vAlign w:val="center"/>
          </w:tcPr>
          <w:p w14:paraId="5369F498" w14:textId="63ABC847" w:rsidR="0087285A" w:rsidRDefault="0087285A" w:rsidP="0087285A">
            <w:pPr>
              <w:pStyle w:val="afd"/>
              <w:jc w:val="center"/>
            </w:pPr>
            <w:r>
              <w:t>Компонент системы 1</w:t>
            </w:r>
          </w:p>
        </w:tc>
        <w:tc>
          <w:tcPr>
            <w:tcW w:w="2080" w:type="dxa"/>
            <w:vAlign w:val="center"/>
          </w:tcPr>
          <w:p w14:paraId="22D95A6A" w14:textId="502F3C69" w:rsidR="0087285A" w:rsidRDefault="0087285A" w:rsidP="0087285A">
            <w:pPr>
              <w:pStyle w:val="afd"/>
              <w:jc w:val="center"/>
            </w:pPr>
            <w:r>
              <w:t>Компоненты системы 2</w:t>
            </w:r>
          </w:p>
        </w:tc>
        <w:tc>
          <w:tcPr>
            <w:tcW w:w="2080" w:type="dxa"/>
            <w:vAlign w:val="center"/>
          </w:tcPr>
          <w:p w14:paraId="076E5D44" w14:textId="3F2D6235" w:rsidR="0087285A" w:rsidRDefault="0087285A" w:rsidP="0087285A">
            <w:pPr>
              <w:pStyle w:val="afd"/>
              <w:jc w:val="center"/>
            </w:pPr>
            <w:r>
              <w:t>Примечания</w:t>
            </w:r>
          </w:p>
        </w:tc>
      </w:tr>
      <w:tr w:rsidR="001B38F1" w14:paraId="63E88C1F" w14:textId="77777777" w:rsidTr="00F42466">
        <w:tc>
          <w:tcPr>
            <w:tcW w:w="2080" w:type="dxa"/>
          </w:tcPr>
          <w:p w14:paraId="44C8A641" w14:textId="05BD9A3B" w:rsidR="001B38F1" w:rsidRPr="008016E1" w:rsidRDefault="001B38F1" w:rsidP="0087285A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ecActivate</w:t>
            </w:r>
          </w:p>
        </w:tc>
        <w:tc>
          <w:tcPr>
            <w:tcW w:w="2080" w:type="dxa"/>
          </w:tcPr>
          <w:p w14:paraId="609ED3C4" w14:textId="06EE063A" w:rsidR="001B38F1" w:rsidRPr="00F77626" w:rsidRDefault="001B38F1" w:rsidP="0087285A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482F0355" w14:textId="0332B2E6" w:rsidR="001B38F1" w:rsidRPr="00515C50" w:rsidRDefault="001B38F1" w:rsidP="0087285A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EC </w:t>
            </w:r>
            <w:r>
              <w:t xml:space="preserve">передаёт данные </w:t>
            </w:r>
            <w:r>
              <w:rPr>
                <w:lang w:val="en-US"/>
              </w:rPr>
              <w:t>MBS</w:t>
            </w:r>
          </w:p>
        </w:tc>
        <w:tc>
          <w:tcPr>
            <w:tcW w:w="2229" w:type="dxa"/>
          </w:tcPr>
          <w:p w14:paraId="4E9FBAC1" w14:textId="75C264D1" w:rsidR="001B38F1" w:rsidRPr="00515C50" w:rsidRDefault="001B38F1" w:rsidP="0087285A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MBC </w:t>
            </w:r>
            <w:r>
              <w:t xml:space="preserve">принимает данные </w:t>
            </w:r>
            <w:r>
              <w:rPr>
                <w:lang w:val="en-US"/>
              </w:rPr>
              <w:t>EC</w:t>
            </w:r>
          </w:p>
        </w:tc>
        <w:tc>
          <w:tcPr>
            <w:tcW w:w="2080" w:type="dxa"/>
          </w:tcPr>
          <w:p w14:paraId="60CC6703" w14:textId="41DBB7E9" w:rsidR="001B38F1" w:rsidRPr="00C2205B" w:rsidRDefault="001B38F1" w:rsidP="0087285A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EC</w:t>
            </w:r>
          </w:p>
        </w:tc>
        <w:tc>
          <w:tcPr>
            <w:tcW w:w="2080" w:type="dxa"/>
          </w:tcPr>
          <w:p w14:paraId="1C98C352" w14:textId="3FF2B2DC" w:rsidR="001B38F1" w:rsidRPr="008016E1" w:rsidRDefault="001B38F1" w:rsidP="0087285A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MBS</w:t>
            </w:r>
          </w:p>
        </w:tc>
        <w:tc>
          <w:tcPr>
            <w:tcW w:w="2080" w:type="dxa"/>
            <w:vMerge w:val="restart"/>
          </w:tcPr>
          <w:p w14:paraId="2B89E37A" w14:textId="307AC12B" w:rsidR="001B38F1" w:rsidRPr="00025E95" w:rsidRDefault="004137F2" w:rsidP="0087285A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1B38F1">
              <w:rPr>
                <w:lang w:val="en-US"/>
              </w:rPr>
              <w:t>(</w:t>
            </w:r>
            <w:r w:rsidR="00CA7A7C">
              <w:rPr>
                <w:lang w:val="en-US"/>
              </w:rPr>
              <w:t>bc, ece</w:t>
            </w:r>
            <w:r w:rsidR="001B38F1">
              <w:rPr>
                <w:lang w:val="en-US"/>
              </w:rPr>
              <w:t>)</w:t>
            </w:r>
          </w:p>
        </w:tc>
      </w:tr>
      <w:tr w:rsidR="001B38F1" w14:paraId="7AA961B2" w14:textId="77777777" w:rsidTr="00F42466">
        <w:tc>
          <w:tcPr>
            <w:tcW w:w="2080" w:type="dxa"/>
          </w:tcPr>
          <w:p w14:paraId="6B546211" w14:textId="5883C3D8" w:rsidR="001B38F1" w:rsidRDefault="001B38F1" w:rsidP="00515C50">
            <w:pPr>
              <w:pStyle w:val="afd"/>
            </w:pPr>
            <w:r>
              <w:rPr>
                <w:lang w:val="en-US"/>
              </w:rPr>
              <w:t>ecActivate</w:t>
            </w:r>
          </w:p>
        </w:tc>
        <w:tc>
          <w:tcPr>
            <w:tcW w:w="2080" w:type="dxa"/>
          </w:tcPr>
          <w:p w14:paraId="1F431A18" w14:textId="4DE66292" w:rsidR="001B38F1" w:rsidRDefault="001B38F1" w:rsidP="00515C50">
            <w:pPr>
              <w:pStyle w:val="afd"/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6C4CBE31" w14:textId="4BCC1192" w:rsidR="001B38F1" w:rsidRPr="00515C50" w:rsidRDefault="001B38F1" w:rsidP="00515C50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EC </w:t>
            </w:r>
            <w:r>
              <w:t xml:space="preserve">передаёт данные </w:t>
            </w:r>
            <w:r>
              <w:rPr>
                <w:lang w:val="en-US"/>
              </w:rPr>
              <w:t>EM</w:t>
            </w:r>
          </w:p>
        </w:tc>
        <w:tc>
          <w:tcPr>
            <w:tcW w:w="2229" w:type="dxa"/>
          </w:tcPr>
          <w:p w14:paraId="572955D6" w14:textId="47282B91" w:rsidR="001B38F1" w:rsidRDefault="001B38F1" w:rsidP="00515C50">
            <w:pPr>
              <w:pStyle w:val="afd"/>
            </w:pPr>
            <w:r>
              <w:rPr>
                <w:lang w:val="en-US"/>
              </w:rPr>
              <w:t xml:space="preserve">EM </w:t>
            </w:r>
            <w:r>
              <w:t xml:space="preserve">принимает данные </w:t>
            </w:r>
            <w:r>
              <w:rPr>
                <w:lang w:val="en-US"/>
              </w:rPr>
              <w:t>EC</w:t>
            </w:r>
          </w:p>
        </w:tc>
        <w:tc>
          <w:tcPr>
            <w:tcW w:w="2080" w:type="dxa"/>
          </w:tcPr>
          <w:p w14:paraId="67CECC48" w14:textId="7CA7ED47" w:rsidR="001B38F1" w:rsidRPr="00C2205B" w:rsidRDefault="001B38F1" w:rsidP="00515C50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EC</w:t>
            </w:r>
          </w:p>
        </w:tc>
        <w:tc>
          <w:tcPr>
            <w:tcW w:w="2080" w:type="dxa"/>
          </w:tcPr>
          <w:p w14:paraId="037FC252" w14:textId="211DFC59" w:rsidR="001B38F1" w:rsidRPr="008016E1" w:rsidRDefault="001B38F1" w:rsidP="00515C50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EM</w:t>
            </w:r>
          </w:p>
        </w:tc>
        <w:tc>
          <w:tcPr>
            <w:tcW w:w="2080" w:type="dxa"/>
            <w:vMerge/>
          </w:tcPr>
          <w:p w14:paraId="574E874C" w14:textId="39C6E0D8" w:rsidR="001B38F1" w:rsidRPr="00025E95" w:rsidRDefault="001B38F1" w:rsidP="00515C50">
            <w:pPr>
              <w:pStyle w:val="afd"/>
              <w:rPr>
                <w:lang w:val="en-US"/>
              </w:rPr>
            </w:pPr>
          </w:p>
        </w:tc>
      </w:tr>
      <w:tr w:rsidR="001B38F1" w14:paraId="1548FD59" w14:textId="77777777" w:rsidTr="00F42466">
        <w:tc>
          <w:tcPr>
            <w:tcW w:w="2080" w:type="dxa"/>
          </w:tcPr>
          <w:p w14:paraId="4F15E9DE" w14:textId="6ACE41B8" w:rsidR="001B38F1" w:rsidRDefault="001B38F1" w:rsidP="00515C50">
            <w:pPr>
              <w:pStyle w:val="afd"/>
            </w:pPr>
            <w:r>
              <w:rPr>
                <w:lang w:val="en-US"/>
              </w:rPr>
              <w:t>ecActivate</w:t>
            </w:r>
          </w:p>
        </w:tc>
        <w:tc>
          <w:tcPr>
            <w:tcW w:w="2080" w:type="dxa"/>
          </w:tcPr>
          <w:p w14:paraId="16B9BB66" w14:textId="53C76616" w:rsidR="001B38F1" w:rsidRDefault="001B38F1" w:rsidP="00515C50">
            <w:pPr>
              <w:pStyle w:val="afd"/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6E56F20C" w14:textId="48B70FF1" w:rsidR="001B38F1" w:rsidRDefault="001B38F1" w:rsidP="00515C50">
            <w:pPr>
              <w:pStyle w:val="afd"/>
            </w:pPr>
            <w:r>
              <w:rPr>
                <w:lang w:val="en-US"/>
              </w:rPr>
              <w:t xml:space="preserve">EC </w:t>
            </w:r>
            <w:r>
              <w:t xml:space="preserve">передаёт данные </w:t>
            </w:r>
            <w:r>
              <w:rPr>
                <w:lang w:val="en-US"/>
              </w:rPr>
              <w:t>V</w:t>
            </w:r>
          </w:p>
        </w:tc>
        <w:tc>
          <w:tcPr>
            <w:tcW w:w="2229" w:type="dxa"/>
          </w:tcPr>
          <w:p w14:paraId="1890A6D4" w14:textId="333928E7" w:rsidR="001B38F1" w:rsidRDefault="001B38F1" w:rsidP="00515C50">
            <w:pPr>
              <w:pStyle w:val="afd"/>
            </w:pPr>
            <w:r>
              <w:rPr>
                <w:lang w:val="en-US"/>
              </w:rPr>
              <w:t xml:space="preserve">V </w:t>
            </w:r>
            <w:r>
              <w:t xml:space="preserve">принимает данные </w:t>
            </w:r>
            <w:r>
              <w:rPr>
                <w:lang w:val="en-US"/>
              </w:rPr>
              <w:t>EC</w:t>
            </w:r>
          </w:p>
        </w:tc>
        <w:tc>
          <w:tcPr>
            <w:tcW w:w="2080" w:type="dxa"/>
          </w:tcPr>
          <w:p w14:paraId="005CDF39" w14:textId="7DC0DBFD" w:rsidR="001B38F1" w:rsidRPr="00C2205B" w:rsidRDefault="001B38F1" w:rsidP="00515C50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EC</w:t>
            </w:r>
          </w:p>
        </w:tc>
        <w:tc>
          <w:tcPr>
            <w:tcW w:w="2080" w:type="dxa"/>
          </w:tcPr>
          <w:p w14:paraId="05EC36C6" w14:textId="6AC482C7" w:rsidR="001B38F1" w:rsidRDefault="001B38F1" w:rsidP="00515C50">
            <w:pPr>
              <w:pStyle w:val="afd"/>
            </w:pPr>
            <w:r>
              <w:rPr>
                <w:lang w:val="en-US"/>
              </w:rPr>
              <w:t>V</w:t>
            </w:r>
          </w:p>
        </w:tc>
        <w:tc>
          <w:tcPr>
            <w:tcW w:w="2080" w:type="dxa"/>
            <w:vMerge/>
          </w:tcPr>
          <w:p w14:paraId="51FDEBB9" w14:textId="3EC028ED" w:rsidR="001B38F1" w:rsidRPr="00946886" w:rsidRDefault="001B38F1" w:rsidP="00515C50">
            <w:pPr>
              <w:pStyle w:val="afd"/>
              <w:rPr>
                <w:lang w:val="en-US"/>
              </w:rPr>
            </w:pPr>
          </w:p>
        </w:tc>
      </w:tr>
      <w:tr w:rsidR="001B38F1" w14:paraId="0A621A03" w14:textId="77777777" w:rsidTr="00F42466">
        <w:tc>
          <w:tcPr>
            <w:tcW w:w="2080" w:type="dxa"/>
          </w:tcPr>
          <w:p w14:paraId="2C2C0A90" w14:textId="2766CE61" w:rsidR="001B38F1" w:rsidRDefault="001B38F1" w:rsidP="001B38F1">
            <w:pPr>
              <w:pStyle w:val="afd"/>
            </w:pPr>
            <w:r>
              <w:rPr>
                <w:lang w:val="en-US"/>
              </w:rPr>
              <w:lastRenderedPageBreak/>
              <w:t>b</w:t>
            </w:r>
            <w:r w:rsidRPr="0087285A">
              <w:t>attery</w:t>
            </w:r>
            <w:r>
              <w:t>C</w:t>
            </w:r>
            <w:r w:rsidRPr="0087285A">
              <w:t>harge</w:t>
            </w:r>
          </w:p>
        </w:tc>
        <w:tc>
          <w:tcPr>
            <w:tcW w:w="2080" w:type="dxa"/>
          </w:tcPr>
          <w:p w14:paraId="309DF7E0" w14:textId="2E083748" w:rsidR="001B38F1" w:rsidRDefault="001B38F1" w:rsidP="001B38F1">
            <w:pPr>
              <w:pStyle w:val="afd"/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373B23BE" w14:textId="2948426A" w:rsidR="001B38F1" w:rsidRPr="00255C82" w:rsidRDefault="00255C82" w:rsidP="001B38F1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EM </w:t>
            </w:r>
            <w:r>
              <w:t xml:space="preserve">передаёт данные </w:t>
            </w:r>
            <w:r>
              <w:rPr>
                <w:lang w:val="en-US"/>
              </w:rPr>
              <w:t>EC</w:t>
            </w:r>
          </w:p>
        </w:tc>
        <w:tc>
          <w:tcPr>
            <w:tcW w:w="2229" w:type="dxa"/>
          </w:tcPr>
          <w:p w14:paraId="72D701EB" w14:textId="71A80D9E" w:rsidR="001B38F1" w:rsidRDefault="00816BFA" w:rsidP="001B38F1">
            <w:pPr>
              <w:pStyle w:val="afd"/>
            </w:pPr>
            <w:r>
              <w:rPr>
                <w:lang w:val="en-US"/>
              </w:rPr>
              <w:t>EC</w:t>
            </w:r>
            <w:r w:rsidR="00255C82">
              <w:rPr>
                <w:lang w:val="en-US"/>
              </w:rPr>
              <w:t xml:space="preserve"> </w:t>
            </w:r>
            <w:r w:rsidR="00255C82">
              <w:t xml:space="preserve">принимает данные </w:t>
            </w:r>
            <w:r w:rsidR="00255C82">
              <w:rPr>
                <w:lang w:val="en-US"/>
              </w:rPr>
              <w:t>E</w:t>
            </w:r>
            <w:r>
              <w:rPr>
                <w:lang w:val="en-US"/>
              </w:rPr>
              <w:t>M</w:t>
            </w:r>
          </w:p>
        </w:tc>
        <w:tc>
          <w:tcPr>
            <w:tcW w:w="2080" w:type="dxa"/>
          </w:tcPr>
          <w:p w14:paraId="3D7182AB" w14:textId="190FAEA0" w:rsidR="001B38F1" w:rsidRPr="00C2205B" w:rsidRDefault="00255C82" w:rsidP="001B38F1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46AE9BFC" w14:textId="292AD2A3" w:rsidR="001B38F1" w:rsidRPr="001B38F1" w:rsidRDefault="001B38F1" w:rsidP="001B38F1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EC</w:t>
            </w:r>
          </w:p>
        </w:tc>
        <w:tc>
          <w:tcPr>
            <w:tcW w:w="2080" w:type="dxa"/>
          </w:tcPr>
          <w:p w14:paraId="33A2DF6D" w14:textId="7D55AD7D" w:rsidR="001B38F1" w:rsidRPr="00946886" w:rsidRDefault="00CA7A7C" w:rsidP="001B38F1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bc</w:t>
            </w:r>
          </w:p>
        </w:tc>
      </w:tr>
      <w:tr w:rsidR="001B38F1" w14:paraId="2B649DAD" w14:textId="77777777" w:rsidTr="00F42466">
        <w:tc>
          <w:tcPr>
            <w:tcW w:w="2080" w:type="dxa"/>
          </w:tcPr>
          <w:p w14:paraId="708CAE84" w14:textId="625F0E85" w:rsidR="001B38F1" w:rsidRPr="004137F2" w:rsidRDefault="004137F2" w:rsidP="001B38F1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ecEnable</w:t>
            </w:r>
          </w:p>
        </w:tc>
        <w:tc>
          <w:tcPr>
            <w:tcW w:w="2080" w:type="dxa"/>
          </w:tcPr>
          <w:p w14:paraId="600FFE74" w14:textId="5C1B2926" w:rsidR="001B38F1" w:rsidRPr="004137F2" w:rsidRDefault="004137F2" w:rsidP="001B38F1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60A195C2" w14:textId="510169B8" w:rsidR="001B38F1" w:rsidRPr="004137F2" w:rsidRDefault="004137F2" w:rsidP="001B38F1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CP </w:t>
            </w:r>
            <w:r>
              <w:t xml:space="preserve">передаёт данные </w:t>
            </w:r>
            <w:r>
              <w:rPr>
                <w:lang w:val="en-US"/>
              </w:rPr>
              <w:t>EP</w:t>
            </w:r>
          </w:p>
        </w:tc>
        <w:tc>
          <w:tcPr>
            <w:tcW w:w="2229" w:type="dxa"/>
          </w:tcPr>
          <w:p w14:paraId="31FB29B7" w14:textId="186C653C" w:rsidR="001B38F1" w:rsidRDefault="004137F2" w:rsidP="001B38F1">
            <w:pPr>
              <w:pStyle w:val="afd"/>
            </w:pPr>
            <w:r>
              <w:rPr>
                <w:lang w:val="en-US"/>
              </w:rPr>
              <w:t xml:space="preserve">EC </w:t>
            </w:r>
            <w:r>
              <w:t xml:space="preserve">принимает данные </w:t>
            </w:r>
            <w:r>
              <w:rPr>
                <w:lang w:val="en-US"/>
              </w:rPr>
              <w:t>CP</w:t>
            </w:r>
          </w:p>
        </w:tc>
        <w:tc>
          <w:tcPr>
            <w:tcW w:w="2080" w:type="dxa"/>
          </w:tcPr>
          <w:p w14:paraId="0B7C1D16" w14:textId="56B98A13" w:rsidR="001B38F1" w:rsidRPr="00C2205B" w:rsidRDefault="004137F2" w:rsidP="001B38F1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CP</w:t>
            </w:r>
          </w:p>
        </w:tc>
        <w:tc>
          <w:tcPr>
            <w:tcW w:w="2080" w:type="dxa"/>
          </w:tcPr>
          <w:p w14:paraId="33749309" w14:textId="42B7A661" w:rsidR="001B38F1" w:rsidRPr="004137F2" w:rsidRDefault="004137F2" w:rsidP="001B38F1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EC</w:t>
            </w:r>
          </w:p>
        </w:tc>
        <w:tc>
          <w:tcPr>
            <w:tcW w:w="2080" w:type="dxa"/>
          </w:tcPr>
          <w:p w14:paraId="1A398309" w14:textId="0B5F5230" w:rsidR="001B38F1" w:rsidRPr="00946886" w:rsidRDefault="00681DFB" w:rsidP="001B38F1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ece</w:t>
            </w:r>
          </w:p>
        </w:tc>
      </w:tr>
      <w:tr w:rsidR="001B38F1" w14:paraId="7B8131EC" w14:textId="77777777" w:rsidTr="00F42466">
        <w:tc>
          <w:tcPr>
            <w:tcW w:w="2080" w:type="dxa"/>
          </w:tcPr>
          <w:p w14:paraId="4E01D289" w14:textId="694F0E4F" w:rsidR="001B38F1" w:rsidRPr="003D401C" w:rsidRDefault="001B38F1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6F69FB2" w14:textId="472ECBD9" w:rsidR="001B38F1" w:rsidRPr="002144BA" w:rsidRDefault="001B38F1" w:rsidP="001B38F1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2E5945E8" w14:textId="7410844E" w:rsidR="001B38F1" w:rsidRDefault="001B38F1" w:rsidP="001B38F1">
            <w:pPr>
              <w:pStyle w:val="afd"/>
            </w:pPr>
          </w:p>
        </w:tc>
        <w:tc>
          <w:tcPr>
            <w:tcW w:w="2229" w:type="dxa"/>
          </w:tcPr>
          <w:p w14:paraId="31DBB1BE" w14:textId="7D1A4686" w:rsidR="001B38F1" w:rsidRDefault="001B38F1" w:rsidP="001B38F1">
            <w:pPr>
              <w:pStyle w:val="afd"/>
            </w:pPr>
          </w:p>
        </w:tc>
        <w:tc>
          <w:tcPr>
            <w:tcW w:w="2080" w:type="dxa"/>
          </w:tcPr>
          <w:p w14:paraId="543EA568" w14:textId="19556BEE" w:rsidR="001B38F1" w:rsidRPr="00C2205B" w:rsidRDefault="001B38F1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25C6964" w14:textId="7390E95C" w:rsidR="001B38F1" w:rsidRDefault="001B38F1" w:rsidP="001B38F1">
            <w:pPr>
              <w:pStyle w:val="afd"/>
            </w:pPr>
          </w:p>
        </w:tc>
        <w:tc>
          <w:tcPr>
            <w:tcW w:w="2080" w:type="dxa"/>
          </w:tcPr>
          <w:p w14:paraId="2E43D64E" w14:textId="55853D63" w:rsidR="001B38F1" w:rsidRPr="00946886" w:rsidRDefault="001B38F1" w:rsidP="001B38F1">
            <w:pPr>
              <w:pStyle w:val="afd"/>
              <w:rPr>
                <w:lang w:val="en-US"/>
              </w:rPr>
            </w:pPr>
          </w:p>
        </w:tc>
      </w:tr>
      <w:tr w:rsidR="00686AD9" w14:paraId="0A3EDD69" w14:textId="77777777" w:rsidTr="00F42466">
        <w:tc>
          <w:tcPr>
            <w:tcW w:w="2080" w:type="dxa"/>
          </w:tcPr>
          <w:p w14:paraId="2935CD14" w14:textId="77777777" w:rsidR="00686AD9" w:rsidRPr="003D401C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0092E84" w14:textId="77777777" w:rsidR="00686AD9" w:rsidRPr="002144BA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4B4A44E9" w14:textId="77777777" w:rsidR="00686AD9" w:rsidRDefault="00686AD9" w:rsidP="001B38F1">
            <w:pPr>
              <w:pStyle w:val="afd"/>
            </w:pPr>
          </w:p>
        </w:tc>
        <w:tc>
          <w:tcPr>
            <w:tcW w:w="2229" w:type="dxa"/>
          </w:tcPr>
          <w:p w14:paraId="7B427901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40291DD0" w14:textId="77777777" w:rsidR="00686AD9" w:rsidRPr="00C2205B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469978C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61E7874F" w14:textId="77777777" w:rsidR="00686AD9" w:rsidRPr="00946886" w:rsidRDefault="00686AD9" w:rsidP="001B38F1">
            <w:pPr>
              <w:pStyle w:val="afd"/>
              <w:rPr>
                <w:lang w:val="en-US"/>
              </w:rPr>
            </w:pPr>
          </w:p>
        </w:tc>
      </w:tr>
      <w:tr w:rsidR="00686AD9" w14:paraId="154E523F" w14:textId="77777777" w:rsidTr="00F42466">
        <w:tc>
          <w:tcPr>
            <w:tcW w:w="2080" w:type="dxa"/>
          </w:tcPr>
          <w:p w14:paraId="3ABAE2D5" w14:textId="77777777" w:rsidR="00686AD9" w:rsidRPr="003D401C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E9CDE05" w14:textId="77777777" w:rsidR="00686AD9" w:rsidRPr="002144BA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52FE3B15" w14:textId="77777777" w:rsidR="00686AD9" w:rsidRDefault="00686AD9" w:rsidP="001B38F1">
            <w:pPr>
              <w:pStyle w:val="afd"/>
            </w:pPr>
          </w:p>
        </w:tc>
        <w:tc>
          <w:tcPr>
            <w:tcW w:w="2229" w:type="dxa"/>
          </w:tcPr>
          <w:p w14:paraId="7E2D8997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34045473" w14:textId="77777777" w:rsidR="00686AD9" w:rsidRPr="00C2205B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5289D84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222F8D59" w14:textId="77777777" w:rsidR="00686AD9" w:rsidRPr="00946886" w:rsidRDefault="00686AD9" w:rsidP="001B38F1">
            <w:pPr>
              <w:pStyle w:val="afd"/>
              <w:rPr>
                <w:lang w:val="en-US"/>
              </w:rPr>
            </w:pPr>
          </w:p>
        </w:tc>
      </w:tr>
      <w:tr w:rsidR="00686AD9" w14:paraId="13184187" w14:textId="77777777" w:rsidTr="00F42466">
        <w:tc>
          <w:tcPr>
            <w:tcW w:w="2080" w:type="dxa"/>
          </w:tcPr>
          <w:p w14:paraId="78B5F63A" w14:textId="77777777" w:rsidR="00686AD9" w:rsidRPr="003D401C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7B409E0" w14:textId="77777777" w:rsidR="00686AD9" w:rsidRPr="002144BA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50EBCB7D" w14:textId="77777777" w:rsidR="00686AD9" w:rsidRDefault="00686AD9" w:rsidP="001B38F1">
            <w:pPr>
              <w:pStyle w:val="afd"/>
            </w:pPr>
          </w:p>
        </w:tc>
        <w:tc>
          <w:tcPr>
            <w:tcW w:w="2229" w:type="dxa"/>
          </w:tcPr>
          <w:p w14:paraId="00EA50A8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3824F321" w14:textId="77777777" w:rsidR="00686AD9" w:rsidRPr="00C2205B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C90185F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3F03E295" w14:textId="77777777" w:rsidR="00686AD9" w:rsidRPr="00946886" w:rsidRDefault="00686AD9" w:rsidP="001B38F1">
            <w:pPr>
              <w:pStyle w:val="afd"/>
              <w:rPr>
                <w:lang w:val="en-US"/>
              </w:rPr>
            </w:pPr>
          </w:p>
        </w:tc>
      </w:tr>
      <w:tr w:rsidR="00686AD9" w14:paraId="32CB9F40" w14:textId="77777777" w:rsidTr="00F42466">
        <w:tc>
          <w:tcPr>
            <w:tcW w:w="2080" w:type="dxa"/>
          </w:tcPr>
          <w:p w14:paraId="4B0EF4BA" w14:textId="77777777" w:rsidR="00686AD9" w:rsidRPr="003D401C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7CF51A6" w14:textId="77777777" w:rsidR="00686AD9" w:rsidRPr="002144BA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077C0B20" w14:textId="77777777" w:rsidR="00686AD9" w:rsidRDefault="00686AD9" w:rsidP="001B38F1">
            <w:pPr>
              <w:pStyle w:val="afd"/>
            </w:pPr>
          </w:p>
        </w:tc>
        <w:tc>
          <w:tcPr>
            <w:tcW w:w="2229" w:type="dxa"/>
          </w:tcPr>
          <w:p w14:paraId="3CC3787B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31F1E6D1" w14:textId="77777777" w:rsidR="00686AD9" w:rsidRPr="00C2205B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830BB7D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709582E6" w14:textId="77777777" w:rsidR="00686AD9" w:rsidRPr="00946886" w:rsidRDefault="00686AD9" w:rsidP="001B38F1">
            <w:pPr>
              <w:pStyle w:val="afd"/>
              <w:rPr>
                <w:lang w:val="en-US"/>
              </w:rPr>
            </w:pPr>
          </w:p>
        </w:tc>
      </w:tr>
      <w:tr w:rsidR="00686AD9" w14:paraId="7537F142" w14:textId="77777777" w:rsidTr="00F42466">
        <w:tc>
          <w:tcPr>
            <w:tcW w:w="2080" w:type="dxa"/>
          </w:tcPr>
          <w:p w14:paraId="48A93117" w14:textId="77777777" w:rsidR="00686AD9" w:rsidRPr="003D401C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DCD2D34" w14:textId="77777777" w:rsidR="00686AD9" w:rsidRPr="002144BA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634BE24E" w14:textId="77777777" w:rsidR="00686AD9" w:rsidRDefault="00686AD9" w:rsidP="001B38F1">
            <w:pPr>
              <w:pStyle w:val="afd"/>
            </w:pPr>
          </w:p>
        </w:tc>
        <w:tc>
          <w:tcPr>
            <w:tcW w:w="2229" w:type="dxa"/>
          </w:tcPr>
          <w:p w14:paraId="7135AFF0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33AB6FB7" w14:textId="77777777" w:rsidR="00686AD9" w:rsidRPr="00C2205B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2E99E1D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6763A82F" w14:textId="77777777" w:rsidR="00686AD9" w:rsidRPr="00946886" w:rsidRDefault="00686AD9" w:rsidP="001B38F1">
            <w:pPr>
              <w:pStyle w:val="afd"/>
              <w:rPr>
                <w:lang w:val="en-US"/>
              </w:rPr>
            </w:pPr>
          </w:p>
        </w:tc>
      </w:tr>
      <w:tr w:rsidR="00686AD9" w14:paraId="5D895E23" w14:textId="77777777" w:rsidTr="00F42466">
        <w:tc>
          <w:tcPr>
            <w:tcW w:w="2080" w:type="dxa"/>
          </w:tcPr>
          <w:p w14:paraId="7E2F572D" w14:textId="77777777" w:rsidR="00686AD9" w:rsidRPr="003D401C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9305041" w14:textId="77777777" w:rsidR="00686AD9" w:rsidRPr="002144BA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4D83D801" w14:textId="77777777" w:rsidR="00686AD9" w:rsidRDefault="00686AD9" w:rsidP="001B38F1">
            <w:pPr>
              <w:pStyle w:val="afd"/>
            </w:pPr>
          </w:p>
        </w:tc>
        <w:tc>
          <w:tcPr>
            <w:tcW w:w="2229" w:type="dxa"/>
          </w:tcPr>
          <w:p w14:paraId="56028B15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3A9E93F9" w14:textId="77777777" w:rsidR="00686AD9" w:rsidRPr="00C2205B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09F8E25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341D27B7" w14:textId="77777777" w:rsidR="00686AD9" w:rsidRPr="00946886" w:rsidRDefault="00686AD9" w:rsidP="001B38F1">
            <w:pPr>
              <w:pStyle w:val="afd"/>
              <w:rPr>
                <w:lang w:val="en-US"/>
              </w:rPr>
            </w:pPr>
          </w:p>
        </w:tc>
      </w:tr>
      <w:tr w:rsidR="00686AD9" w14:paraId="781AAFA7" w14:textId="77777777" w:rsidTr="00F42466">
        <w:tc>
          <w:tcPr>
            <w:tcW w:w="2080" w:type="dxa"/>
          </w:tcPr>
          <w:p w14:paraId="79ED4991" w14:textId="77777777" w:rsidR="00686AD9" w:rsidRPr="003D401C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F2C2C40" w14:textId="77777777" w:rsidR="00686AD9" w:rsidRPr="002144BA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7CAA4E5D" w14:textId="77777777" w:rsidR="00686AD9" w:rsidRDefault="00686AD9" w:rsidP="001B38F1">
            <w:pPr>
              <w:pStyle w:val="afd"/>
            </w:pPr>
          </w:p>
        </w:tc>
        <w:tc>
          <w:tcPr>
            <w:tcW w:w="2229" w:type="dxa"/>
          </w:tcPr>
          <w:p w14:paraId="2C8D520D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449197C3" w14:textId="77777777" w:rsidR="00686AD9" w:rsidRPr="00C2205B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077E1EB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3222B230" w14:textId="77777777" w:rsidR="00686AD9" w:rsidRPr="00946886" w:rsidRDefault="00686AD9" w:rsidP="001B38F1">
            <w:pPr>
              <w:pStyle w:val="afd"/>
              <w:rPr>
                <w:lang w:val="en-US"/>
              </w:rPr>
            </w:pPr>
          </w:p>
        </w:tc>
      </w:tr>
      <w:tr w:rsidR="00686AD9" w14:paraId="315726C6" w14:textId="77777777" w:rsidTr="00F42466">
        <w:tc>
          <w:tcPr>
            <w:tcW w:w="2080" w:type="dxa"/>
          </w:tcPr>
          <w:p w14:paraId="76571B64" w14:textId="77777777" w:rsidR="00686AD9" w:rsidRPr="003D401C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6C2C59D" w14:textId="77777777" w:rsidR="00686AD9" w:rsidRPr="002144BA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7923DC4B" w14:textId="77777777" w:rsidR="00686AD9" w:rsidRDefault="00686AD9" w:rsidP="001B38F1">
            <w:pPr>
              <w:pStyle w:val="afd"/>
            </w:pPr>
          </w:p>
        </w:tc>
        <w:tc>
          <w:tcPr>
            <w:tcW w:w="2229" w:type="dxa"/>
          </w:tcPr>
          <w:p w14:paraId="6FC7154A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4388B563" w14:textId="77777777" w:rsidR="00686AD9" w:rsidRPr="00C2205B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EA37A64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109B4FF5" w14:textId="77777777" w:rsidR="00686AD9" w:rsidRPr="00946886" w:rsidRDefault="00686AD9" w:rsidP="001B38F1">
            <w:pPr>
              <w:pStyle w:val="afd"/>
              <w:rPr>
                <w:lang w:val="en-US"/>
              </w:rPr>
            </w:pPr>
          </w:p>
        </w:tc>
      </w:tr>
      <w:tr w:rsidR="00686AD9" w14:paraId="30DCA89E" w14:textId="77777777" w:rsidTr="00F42466">
        <w:tc>
          <w:tcPr>
            <w:tcW w:w="2080" w:type="dxa"/>
          </w:tcPr>
          <w:p w14:paraId="77773951" w14:textId="77777777" w:rsidR="00686AD9" w:rsidRPr="003D401C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3DECBE4" w14:textId="77777777" w:rsidR="00686AD9" w:rsidRPr="002144BA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0540C039" w14:textId="77777777" w:rsidR="00686AD9" w:rsidRDefault="00686AD9" w:rsidP="001B38F1">
            <w:pPr>
              <w:pStyle w:val="afd"/>
            </w:pPr>
          </w:p>
        </w:tc>
        <w:tc>
          <w:tcPr>
            <w:tcW w:w="2229" w:type="dxa"/>
          </w:tcPr>
          <w:p w14:paraId="201B0EBF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4911662A" w14:textId="77777777" w:rsidR="00686AD9" w:rsidRPr="00C2205B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B893C9D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1AE72755" w14:textId="77777777" w:rsidR="00686AD9" w:rsidRPr="00946886" w:rsidRDefault="00686AD9" w:rsidP="001B38F1">
            <w:pPr>
              <w:pStyle w:val="afd"/>
              <w:rPr>
                <w:lang w:val="en-US"/>
              </w:rPr>
            </w:pPr>
          </w:p>
        </w:tc>
      </w:tr>
      <w:tr w:rsidR="00686AD9" w14:paraId="133DB3B2" w14:textId="77777777" w:rsidTr="00F42466">
        <w:tc>
          <w:tcPr>
            <w:tcW w:w="2080" w:type="dxa"/>
          </w:tcPr>
          <w:p w14:paraId="1C3D8CD8" w14:textId="77777777" w:rsidR="00686AD9" w:rsidRPr="003D401C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050ECFA" w14:textId="77777777" w:rsidR="00686AD9" w:rsidRPr="002144BA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3B9FD045" w14:textId="77777777" w:rsidR="00686AD9" w:rsidRDefault="00686AD9" w:rsidP="001B38F1">
            <w:pPr>
              <w:pStyle w:val="afd"/>
            </w:pPr>
          </w:p>
        </w:tc>
        <w:tc>
          <w:tcPr>
            <w:tcW w:w="2229" w:type="dxa"/>
          </w:tcPr>
          <w:p w14:paraId="7D05A94D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5D3CED13" w14:textId="77777777" w:rsidR="00686AD9" w:rsidRPr="00C2205B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55FE6B8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4B22DB23" w14:textId="77777777" w:rsidR="00686AD9" w:rsidRPr="00946886" w:rsidRDefault="00686AD9" w:rsidP="001B38F1">
            <w:pPr>
              <w:pStyle w:val="afd"/>
              <w:rPr>
                <w:lang w:val="en-US"/>
              </w:rPr>
            </w:pPr>
          </w:p>
        </w:tc>
      </w:tr>
      <w:tr w:rsidR="00686AD9" w14:paraId="6A585FFA" w14:textId="77777777" w:rsidTr="00F42466">
        <w:tc>
          <w:tcPr>
            <w:tcW w:w="2080" w:type="dxa"/>
          </w:tcPr>
          <w:p w14:paraId="41236F4F" w14:textId="77777777" w:rsidR="00686AD9" w:rsidRPr="003D401C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771F3A8" w14:textId="77777777" w:rsidR="00686AD9" w:rsidRPr="002144BA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399D3239" w14:textId="77777777" w:rsidR="00686AD9" w:rsidRDefault="00686AD9" w:rsidP="001B38F1">
            <w:pPr>
              <w:pStyle w:val="afd"/>
            </w:pPr>
          </w:p>
        </w:tc>
        <w:tc>
          <w:tcPr>
            <w:tcW w:w="2229" w:type="dxa"/>
          </w:tcPr>
          <w:p w14:paraId="5E9C8567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35B6B24F" w14:textId="77777777" w:rsidR="00686AD9" w:rsidRPr="00C2205B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CE35E23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799F2B98" w14:textId="77777777" w:rsidR="00686AD9" w:rsidRPr="00946886" w:rsidRDefault="00686AD9" w:rsidP="001B38F1">
            <w:pPr>
              <w:pStyle w:val="afd"/>
              <w:rPr>
                <w:lang w:val="en-US"/>
              </w:rPr>
            </w:pPr>
          </w:p>
        </w:tc>
      </w:tr>
      <w:tr w:rsidR="00686AD9" w14:paraId="1FBE126B" w14:textId="77777777" w:rsidTr="00F42466">
        <w:tc>
          <w:tcPr>
            <w:tcW w:w="2080" w:type="dxa"/>
          </w:tcPr>
          <w:p w14:paraId="5B66DA1A" w14:textId="77777777" w:rsidR="00686AD9" w:rsidRPr="003D401C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3CA00F3" w14:textId="77777777" w:rsidR="00686AD9" w:rsidRPr="002144BA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4793142A" w14:textId="77777777" w:rsidR="00686AD9" w:rsidRDefault="00686AD9" w:rsidP="001B38F1">
            <w:pPr>
              <w:pStyle w:val="afd"/>
            </w:pPr>
          </w:p>
        </w:tc>
        <w:tc>
          <w:tcPr>
            <w:tcW w:w="2229" w:type="dxa"/>
          </w:tcPr>
          <w:p w14:paraId="70795756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7A187467" w14:textId="77777777" w:rsidR="00686AD9" w:rsidRPr="00C2205B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7367E7E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209F70FB" w14:textId="77777777" w:rsidR="00686AD9" w:rsidRPr="00946886" w:rsidRDefault="00686AD9" w:rsidP="001B38F1">
            <w:pPr>
              <w:pStyle w:val="afd"/>
              <w:rPr>
                <w:lang w:val="en-US"/>
              </w:rPr>
            </w:pPr>
          </w:p>
        </w:tc>
      </w:tr>
      <w:tr w:rsidR="00686AD9" w14:paraId="7B7A5C29" w14:textId="77777777" w:rsidTr="00F42466">
        <w:tc>
          <w:tcPr>
            <w:tcW w:w="2080" w:type="dxa"/>
          </w:tcPr>
          <w:p w14:paraId="59D5666A" w14:textId="77777777" w:rsidR="00686AD9" w:rsidRPr="003D401C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AC6DEA6" w14:textId="77777777" w:rsidR="00686AD9" w:rsidRPr="002144BA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6A5886F4" w14:textId="77777777" w:rsidR="00686AD9" w:rsidRDefault="00686AD9" w:rsidP="001B38F1">
            <w:pPr>
              <w:pStyle w:val="afd"/>
            </w:pPr>
          </w:p>
        </w:tc>
        <w:tc>
          <w:tcPr>
            <w:tcW w:w="2229" w:type="dxa"/>
          </w:tcPr>
          <w:p w14:paraId="613E3A32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2B4B7E29" w14:textId="77777777" w:rsidR="00686AD9" w:rsidRPr="00C2205B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A33B740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7D09C93E" w14:textId="77777777" w:rsidR="00686AD9" w:rsidRPr="00946886" w:rsidRDefault="00686AD9" w:rsidP="001B38F1">
            <w:pPr>
              <w:pStyle w:val="afd"/>
              <w:rPr>
                <w:lang w:val="en-US"/>
              </w:rPr>
            </w:pPr>
          </w:p>
        </w:tc>
      </w:tr>
      <w:tr w:rsidR="00686AD9" w14:paraId="194747EC" w14:textId="77777777" w:rsidTr="00F42466">
        <w:tc>
          <w:tcPr>
            <w:tcW w:w="2080" w:type="dxa"/>
          </w:tcPr>
          <w:p w14:paraId="202E8EDA" w14:textId="77777777" w:rsidR="00686AD9" w:rsidRPr="003D401C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52B01B6" w14:textId="77777777" w:rsidR="00686AD9" w:rsidRPr="002144BA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4DED65A7" w14:textId="77777777" w:rsidR="00686AD9" w:rsidRDefault="00686AD9" w:rsidP="001B38F1">
            <w:pPr>
              <w:pStyle w:val="afd"/>
            </w:pPr>
          </w:p>
        </w:tc>
        <w:tc>
          <w:tcPr>
            <w:tcW w:w="2229" w:type="dxa"/>
          </w:tcPr>
          <w:p w14:paraId="27619CE6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66CCE63D" w14:textId="77777777" w:rsidR="00686AD9" w:rsidRPr="00C2205B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DA9A553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503841F6" w14:textId="77777777" w:rsidR="00686AD9" w:rsidRPr="00946886" w:rsidRDefault="00686AD9" w:rsidP="001B38F1">
            <w:pPr>
              <w:pStyle w:val="afd"/>
              <w:rPr>
                <w:lang w:val="en-US"/>
              </w:rPr>
            </w:pPr>
          </w:p>
        </w:tc>
      </w:tr>
    </w:tbl>
    <w:p w14:paraId="3A8E031E" w14:textId="77777777" w:rsidR="005051F5" w:rsidRDefault="005051F5" w:rsidP="005051F5">
      <w:pPr>
        <w:pStyle w:val="af3"/>
      </w:pPr>
      <w:r>
        <w:rPr>
          <w:noProof/>
          <w14:ligatures w14:val="standardContextual"/>
        </w:rPr>
        <w:lastRenderedPageBreak/>
        <w:drawing>
          <wp:inline distT="0" distB="0" distL="0" distR="0" wp14:anchorId="127F945C" wp14:editId="2E8DE31F">
            <wp:extent cx="5536064" cy="5807736"/>
            <wp:effectExtent l="0" t="0" r="762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064" cy="580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7175" w14:textId="5CB05B8A" w:rsidR="005051F5" w:rsidRPr="008016E1" w:rsidRDefault="005051F5" w:rsidP="005051F5">
      <w:pPr>
        <w:pStyle w:val="af3"/>
      </w:pPr>
      <w:r>
        <w:t xml:space="preserve">Рисунок </w:t>
      </w:r>
      <w:r w:rsidRPr="001158B7">
        <w:t>5</w:t>
      </w:r>
      <w:r>
        <w:t>.1 – Схема подключения</w:t>
      </w:r>
      <w:r w:rsidR="00057ED5" w:rsidRPr="008016E1">
        <w:t xml:space="preserve"> </w:t>
      </w:r>
      <w:r w:rsidR="00057ED5">
        <w:rPr>
          <w:lang w:val="en-US"/>
        </w:rPr>
        <w:t>EC</w:t>
      </w:r>
    </w:p>
    <w:p w14:paraId="45CFC564" w14:textId="1680A00C" w:rsidR="00852F37" w:rsidRPr="001158B7" w:rsidRDefault="00852F37" w:rsidP="00852F37">
      <w:pPr>
        <w:pStyle w:val="23"/>
      </w:pPr>
      <w:bookmarkStart w:id="6" w:name="_Toc178651811"/>
      <w:r>
        <w:lastRenderedPageBreak/>
        <w:t>5.2 Дизель-компрессор</w:t>
      </w:r>
      <w:r w:rsidR="00EE5C3D" w:rsidRPr="00EE5C3D">
        <w:t xml:space="preserve"> (</w:t>
      </w:r>
      <w:r w:rsidR="00EE5C3D">
        <w:rPr>
          <w:lang w:val="en-US"/>
        </w:rPr>
        <w:t>DC</w:t>
      </w:r>
      <w:r w:rsidR="00EE5C3D" w:rsidRPr="001158B7">
        <w:t>)</w:t>
      </w:r>
      <w:bookmarkEnd w:id="6"/>
    </w:p>
    <w:p w14:paraId="037E3A55" w14:textId="77777777" w:rsidR="00852F37" w:rsidRPr="00EE5C3D" w:rsidRDefault="00852F37" w:rsidP="00852F37">
      <w:pPr>
        <w:pStyle w:val="af1"/>
      </w:pPr>
    </w:p>
    <w:p w14:paraId="452E48A2" w14:textId="77777777" w:rsidR="001F105A" w:rsidRDefault="001F105A" w:rsidP="001F105A">
      <w:pPr>
        <w:pStyle w:val="af1"/>
      </w:pPr>
      <w:r>
        <w:t xml:space="preserve">Пополняет запасы </w:t>
      </w:r>
      <w:r>
        <w:tab/>
        <w:t>сжатого воздуха.</w:t>
      </w:r>
    </w:p>
    <w:p w14:paraId="1BA54F96" w14:textId="2CC5507B" w:rsidR="001F105A" w:rsidRDefault="001F105A" w:rsidP="001F105A">
      <w:pPr>
        <w:pStyle w:val="af1"/>
      </w:pPr>
      <w:r>
        <w:t xml:space="preserve">Может изменить запас сжатого воздуха с 0% (0 атмосфер) до 100% (240 атмосфер) за </w:t>
      </w:r>
      <w:r w:rsidR="00994E95" w:rsidRPr="00994E95">
        <w:t>6</w:t>
      </w:r>
      <w:r>
        <w:t xml:space="preserve"> </w:t>
      </w:r>
      <w:r w:rsidR="00994E95">
        <w:t>минут</w:t>
      </w:r>
      <w:r>
        <w:t>.</w:t>
      </w:r>
    </w:p>
    <w:p w14:paraId="2FEAF413" w14:textId="0A0B6466" w:rsidR="001F105A" w:rsidRDefault="001F105A" w:rsidP="001F105A">
      <w:pPr>
        <w:pStyle w:val="af1"/>
      </w:pPr>
      <w:r>
        <w:t>Потребляет 9 литров топлива в минуту.</w:t>
      </w:r>
    </w:p>
    <w:p w14:paraId="63A25AC9" w14:textId="3C3DD8D7" w:rsidR="001F105A" w:rsidRPr="00E47122" w:rsidRDefault="001F105A" w:rsidP="001F105A">
      <w:pPr>
        <w:pStyle w:val="af1"/>
      </w:pPr>
      <w:r>
        <w:t>Потребляет 200 условных единиц качества воздуха в минуту.</w:t>
      </w:r>
    </w:p>
    <w:p w14:paraId="6FA2D733" w14:textId="0B1EAD17" w:rsidR="00545B47" w:rsidRPr="00410A7F" w:rsidRDefault="00545B47" w:rsidP="00545B47">
      <w:pPr>
        <w:pStyle w:val="af1"/>
      </w:pPr>
      <w:r>
        <w:t xml:space="preserve">На рисунке </w:t>
      </w:r>
      <w:r w:rsidRPr="005051F5">
        <w:t>5</w:t>
      </w:r>
      <w:r>
        <w:t>.</w:t>
      </w:r>
      <w:r w:rsidR="009D7CE9" w:rsidRPr="009D7CE9">
        <w:t>2</w:t>
      </w:r>
      <w:r>
        <w:t xml:space="preserve"> указана схема подключения</w:t>
      </w:r>
      <w:r w:rsidRPr="00057ED5">
        <w:t xml:space="preserve"> </w:t>
      </w:r>
      <w:r>
        <w:rPr>
          <w:lang w:val="en-US"/>
        </w:rPr>
        <w:t>DC</w:t>
      </w:r>
      <w:r>
        <w:t xml:space="preserve">, в таблице </w:t>
      </w:r>
      <w:r w:rsidRPr="005051F5">
        <w:t>5</w:t>
      </w:r>
      <w:r>
        <w:t>.</w:t>
      </w:r>
      <w:r w:rsidR="009D7CE9" w:rsidRPr="009D7CE9">
        <w:t>2</w:t>
      </w:r>
      <w:r>
        <w:t xml:space="preserve"> – характеристики интерфейсов</w:t>
      </w:r>
    </w:p>
    <w:p w14:paraId="50B18453" w14:textId="77777777" w:rsidR="001F105A" w:rsidRPr="00545B47" w:rsidRDefault="001F105A" w:rsidP="00852F37">
      <w:pPr>
        <w:pStyle w:val="af1"/>
      </w:pPr>
    </w:p>
    <w:p w14:paraId="0BAD1350" w14:textId="4914E606" w:rsidR="00545B47" w:rsidRPr="00057ED5" w:rsidRDefault="00545B47" w:rsidP="00545B47">
      <w:pPr>
        <w:pStyle w:val="afd"/>
        <w:rPr>
          <w:lang w:val="en-US"/>
        </w:rPr>
      </w:pPr>
      <w:r>
        <w:t xml:space="preserve">Таблица </w:t>
      </w:r>
      <w:r>
        <w:rPr>
          <w:lang w:val="en-US"/>
        </w:rPr>
        <w:t>5</w:t>
      </w:r>
      <w:r>
        <w:t>.</w:t>
      </w:r>
      <w:r w:rsidR="009D7CE9">
        <w:rPr>
          <w:lang w:val="en-US"/>
        </w:rPr>
        <w:t>2</w:t>
      </w:r>
      <w:r>
        <w:t xml:space="preserve"> – Характеристика интерфейсов</w:t>
      </w:r>
      <w:r>
        <w:rPr>
          <w:lang w:val="en-US"/>
        </w:rPr>
        <w:t xml:space="preserve"> DC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80"/>
        <w:gridCol w:w="2080"/>
        <w:gridCol w:w="1931"/>
        <w:gridCol w:w="2229"/>
        <w:gridCol w:w="2080"/>
        <w:gridCol w:w="2080"/>
        <w:gridCol w:w="2080"/>
      </w:tblGrid>
      <w:tr w:rsidR="00545B47" w14:paraId="1C036C2F" w14:textId="77777777" w:rsidTr="003E1D87">
        <w:tc>
          <w:tcPr>
            <w:tcW w:w="2080" w:type="dxa"/>
            <w:vAlign w:val="center"/>
          </w:tcPr>
          <w:p w14:paraId="09CA887B" w14:textId="77777777" w:rsidR="00545B47" w:rsidRDefault="00545B47" w:rsidP="003E1D87">
            <w:pPr>
              <w:pStyle w:val="afd"/>
              <w:jc w:val="center"/>
            </w:pPr>
            <w:r>
              <w:t>Имя интерфейса</w:t>
            </w:r>
          </w:p>
        </w:tc>
        <w:tc>
          <w:tcPr>
            <w:tcW w:w="2080" w:type="dxa"/>
            <w:vAlign w:val="center"/>
          </w:tcPr>
          <w:p w14:paraId="39E294CD" w14:textId="77777777" w:rsidR="00545B47" w:rsidRDefault="00545B47" w:rsidP="003E1D87">
            <w:pPr>
              <w:pStyle w:val="afd"/>
              <w:jc w:val="center"/>
            </w:pPr>
            <w:r>
              <w:t>Тип интерфейса</w:t>
            </w:r>
          </w:p>
        </w:tc>
        <w:tc>
          <w:tcPr>
            <w:tcW w:w="1931" w:type="dxa"/>
            <w:vAlign w:val="center"/>
          </w:tcPr>
          <w:p w14:paraId="44734634" w14:textId="77777777" w:rsidR="00545B47" w:rsidRDefault="00545B47" w:rsidP="003E1D87">
            <w:pPr>
              <w:pStyle w:val="afd"/>
              <w:jc w:val="center"/>
            </w:pPr>
            <w:r>
              <w:t>Функции системы 1</w:t>
            </w:r>
          </w:p>
        </w:tc>
        <w:tc>
          <w:tcPr>
            <w:tcW w:w="2229" w:type="dxa"/>
            <w:vAlign w:val="center"/>
          </w:tcPr>
          <w:p w14:paraId="1559088B" w14:textId="77777777" w:rsidR="00545B47" w:rsidRDefault="00545B47" w:rsidP="003E1D87">
            <w:pPr>
              <w:pStyle w:val="afd"/>
              <w:jc w:val="center"/>
            </w:pPr>
            <w:r>
              <w:t>Функции системы 2</w:t>
            </w:r>
          </w:p>
        </w:tc>
        <w:tc>
          <w:tcPr>
            <w:tcW w:w="2080" w:type="dxa"/>
            <w:vAlign w:val="center"/>
          </w:tcPr>
          <w:p w14:paraId="13A97332" w14:textId="77777777" w:rsidR="00545B47" w:rsidRDefault="00545B47" w:rsidP="003E1D87">
            <w:pPr>
              <w:pStyle w:val="afd"/>
              <w:jc w:val="center"/>
            </w:pPr>
            <w:r>
              <w:t>Компонент системы 1</w:t>
            </w:r>
          </w:p>
        </w:tc>
        <w:tc>
          <w:tcPr>
            <w:tcW w:w="2080" w:type="dxa"/>
            <w:vAlign w:val="center"/>
          </w:tcPr>
          <w:p w14:paraId="66B50F91" w14:textId="77777777" w:rsidR="00545B47" w:rsidRDefault="00545B47" w:rsidP="003E1D87">
            <w:pPr>
              <w:pStyle w:val="afd"/>
              <w:jc w:val="center"/>
            </w:pPr>
            <w:r>
              <w:t>Компоненты системы 2</w:t>
            </w:r>
          </w:p>
        </w:tc>
        <w:tc>
          <w:tcPr>
            <w:tcW w:w="2080" w:type="dxa"/>
            <w:vAlign w:val="center"/>
          </w:tcPr>
          <w:p w14:paraId="4B2315AD" w14:textId="77777777" w:rsidR="00545B47" w:rsidRDefault="00545B47" w:rsidP="003E1D87">
            <w:pPr>
              <w:pStyle w:val="afd"/>
              <w:jc w:val="center"/>
            </w:pPr>
            <w:r>
              <w:t>Примечания</w:t>
            </w:r>
          </w:p>
        </w:tc>
      </w:tr>
      <w:tr w:rsidR="00545B47" w14:paraId="7DA435D9" w14:textId="77777777" w:rsidTr="003E1D87">
        <w:tc>
          <w:tcPr>
            <w:tcW w:w="2080" w:type="dxa"/>
          </w:tcPr>
          <w:p w14:paraId="4A5A14D9" w14:textId="14BC141A" w:rsidR="00545B47" w:rsidRPr="008016E1" w:rsidRDefault="00545B47" w:rsidP="00545B4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dcActivate</w:t>
            </w:r>
          </w:p>
        </w:tc>
        <w:tc>
          <w:tcPr>
            <w:tcW w:w="2080" w:type="dxa"/>
          </w:tcPr>
          <w:p w14:paraId="7CDEB77F" w14:textId="0C41FCB7" w:rsidR="00545B47" w:rsidRPr="00F77626" w:rsidRDefault="00545B47" w:rsidP="00545B4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07328E35" w14:textId="1C6FE872" w:rsidR="00545B47" w:rsidRPr="00515C50" w:rsidRDefault="00B2292C" w:rsidP="00545B4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DC</w:t>
            </w:r>
            <w:r w:rsidR="00545B47">
              <w:rPr>
                <w:lang w:val="en-US"/>
              </w:rPr>
              <w:t xml:space="preserve"> </w:t>
            </w:r>
            <w:r w:rsidR="00545B47">
              <w:t xml:space="preserve">передаёт данные </w:t>
            </w:r>
            <w:r w:rsidR="00545B47">
              <w:rPr>
                <w:lang w:val="en-US"/>
              </w:rPr>
              <w:t>MBS</w:t>
            </w:r>
          </w:p>
        </w:tc>
        <w:tc>
          <w:tcPr>
            <w:tcW w:w="2229" w:type="dxa"/>
          </w:tcPr>
          <w:p w14:paraId="39863F87" w14:textId="47BB2D5E" w:rsidR="00545B47" w:rsidRPr="00515C50" w:rsidRDefault="00545B47" w:rsidP="00545B4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MBC </w:t>
            </w:r>
            <w:r>
              <w:t xml:space="preserve">принимает данные </w:t>
            </w:r>
            <w:r>
              <w:rPr>
                <w:lang w:val="en-US"/>
              </w:rPr>
              <w:t>EC</w:t>
            </w:r>
          </w:p>
        </w:tc>
        <w:tc>
          <w:tcPr>
            <w:tcW w:w="2080" w:type="dxa"/>
          </w:tcPr>
          <w:p w14:paraId="6E3FE153" w14:textId="622E087F" w:rsidR="00545B47" w:rsidRPr="00C2205B" w:rsidRDefault="00F731AB" w:rsidP="00545B4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DC</w:t>
            </w:r>
          </w:p>
        </w:tc>
        <w:tc>
          <w:tcPr>
            <w:tcW w:w="2080" w:type="dxa"/>
          </w:tcPr>
          <w:p w14:paraId="23B431B4" w14:textId="07013678" w:rsidR="00545B47" w:rsidRPr="008016E1" w:rsidRDefault="00545B47" w:rsidP="00545B4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MBS</w:t>
            </w:r>
          </w:p>
        </w:tc>
        <w:tc>
          <w:tcPr>
            <w:tcW w:w="2080" w:type="dxa"/>
            <w:vMerge w:val="restart"/>
          </w:tcPr>
          <w:p w14:paraId="52E3864E" w14:textId="568344C2" w:rsidR="00545B47" w:rsidRPr="00025E95" w:rsidRDefault="00545B47" w:rsidP="00545B4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f(</w:t>
            </w:r>
            <w:r w:rsidR="00D513C6">
              <w:rPr>
                <w:lang w:val="en-US"/>
              </w:rPr>
              <w:t>f</w:t>
            </w:r>
            <w:r>
              <w:rPr>
                <w:lang w:val="en-US"/>
              </w:rPr>
              <w:t xml:space="preserve">, </w:t>
            </w:r>
            <w:r w:rsidR="0093143C">
              <w:rPr>
                <w:lang w:val="en-US"/>
              </w:rPr>
              <w:t>d</w:t>
            </w:r>
            <w:r>
              <w:rPr>
                <w:lang w:val="en-US"/>
              </w:rPr>
              <w:t>ce)</w:t>
            </w:r>
          </w:p>
        </w:tc>
      </w:tr>
      <w:tr w:rsidR="00545B47" w14:paraId="0431FD27" w14:textId="77777777" w:rsidTr="003E1D87">
        <w:tc>
          <w:tcPr>
            <w:tcW w:w="2080" w:type="dxa"/>
          </w:tcPr>
          <w:p w14:paraId="1FB2CC08" w14:textId="0ADAA480" w:rsidR="00545B47" w:rsidRDefault="00545B47" w:rsidP="00545B47">
            <w:pPr>
              <w:pStyle w:val="afd"/>
            </w:pPr>
            <w:r>
              <w:rPr>
                <w:lang w:val="en-US"/>
              </w:rPr>
              <w:t>dcActivate</w:t>
            </w:r>
          </w:p>
        </w:tc>
        <w:tc>
          <w:tcPr>
            <w:tcW w:w="2080" w:type="dxa"/>
          </w:tcPr>
          <w:p w14:paraId="294A0EAC" w14:textId="799ADC5F" w:rsidR="00545B47" w:rsidRDefault="00545B47" w:rsidP="00545B47">
            <w:pPr>
              <w:pStyle w:val="afd"/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1921A611" w14:textId="3CB50BCA" w:rsidR="00545B47" w:rsidRPr="00515C50" w:rsidRDefault="00B2292C" w:rsidP="00545B4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DC</w:t>
            </w:r>
            <w:r w:rsidR="00545B47">
              <w:rPr>
                <w:lang w:val="en-US"/>
              </w:rPr>
              <w:t xml:space="preserve"> </w:t>
            </w:r>
            <w:r w:rsidR="00545B47">
              <w:t xml:space="preserve">передаёт данные </w:t>
            </w:r>
            <w:r w:rsidR="00ED656B">
              <w:rPr>
                <w:lang w:val="en-US"/>
              </w:rPr>
              <w:t>DE</w:t>
            </w:r>
          </w:p>
        </w:tc>
        <w:tc>
          <w:tcPr>
            <w:tcW w:w="2229" w:type="dxa"/>
          </w:tcPr>
          <w:p w14:paraId="3AEC9BE3" w14:textId="047940BA" w:rsidR="00545B47" w:rsidRDefault="00ED656B" w:rsidP="00545B47">
            <w:pPr>
              <w:pStyle w:val="afd"/>
            </w:pPr>
            <w:r>
              <w:rPr>
                <w:lang w:val="en-US"/>
              </w:rPr>
              <w:t>DE</w:t>
            </w:r>
            <w:r w:rsidR="00545B47">
              <w:rPr>
                <w:lang w:val="en-US"/>
              </w:rPr>
              <w:t xml:space="preserve"> </w:t>
            </w:r>
            <w:r w:rsidR="00545B47">
              <w:t xml:space="preserve">принимает данные </w:t>
            </w:r>
            <w:r w:rsidR="00545B47">
              <w:rPr>
                <w:lang w:val="en-US"/>
              </w:rPr>
              <w:t>EC</w:t>
            </w:r>
          </w:p>
        </w:tc>
        <w:tc>
          <w:tcPr>
            <w:tcW w:w="2080" w:type="dxa"/>
          </w:tcPr>
          <w:p w14:paraId="222538C5" w14:textId="49A5A9AE" w:rsidR="00545B47" w:rsidRPr="00C2205B" w:rsidRDefault="00F731AB" w:rsidP="00545B4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DC</w:t>
            </w:r>
          </w:p>
        </w:tc>
        <w:tc>
          <w:tcPr>
            <w:tcW w:w="2080" w:type="dxa"/>
          </w:tcPr>
          <w:p w14:paraId="08FFA739" w14:textId="37B44E07" w:rsidR="00545B47" w:rsidRPr="00C676F1" w:rsidRDefault="00C676F1" w:rsidP="00545B4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</w:t>
            </w:r>
          </w:p>
        </w:tc>
        <w:tc>
          <w:tcPr>
            <w:tcW w:w="2080" w:type="dxa"/>
            <w:vMerge/>
          </w:tcPr>
          <w:p w14:paraId="52BEFE63" w14:textId="77777777" w:rsidR="00545B47" w:rsidRPr="00025E95" w:rsidRDefault="00545B47" w:rsidP="00545B47">
            <w:pPr>
              <w:pStyle w:val="afd"/>
              <w:rPr>
                <w:lang w:val="en-US"/>
              </w:rPr>
            </w:pPr>
          </w:p>
        </w:tc>
      </w:tr>
      <w:tr w:rsidR="00545B47" w14:paraId="7656735E" w14:textId="77777777" w:rsidTr="003E1D87">
        <w:tc>
          <w:tcPr>
            <w:tcW w:w="2080" w:type="dxa"/>
          </w:tcPr>
          <w:p w14:paraId="0CC964D6" w14:textId="3C5BB491" w:rsidR="00545B47" w:rsidRDefault="00545B47" w:rsidP="00545B47">
            <w:pPr>
              <w:pStyle w:val="afd"/>
            </w:pPr>
            <w:r>
              <w:rPr>
                <w:lang w:val="en-US"/>
              </w:rPr>
              <w:t>dcActivate</w:t>
            </w:r>
          </w:p>
        </w:tc>
        <w:tc>
          <w:tcPr>
            <w:tcW w:w="2080" w:type="dxa"/>
          </w:tcPr>
          <w:p w14:paraId="252E2AE7" w14:textId="408D727E" w:rsidR="00545B47" w:rsidRDefault="00545B47" w:rsidP="00545B47">
            <w:pPr>
              <w:pStyle w:val="afd"/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7730AC7E" w14:textId="398C59CA" w:rsidR="00545B47" w:rsidRDefault="00B2292C" w:rsidP="00545B47">
            <w:pPr>
              <w:pStyle w:val="afd"/>
            </w:pPr>
            <w:r>
              <w:rPr>
                <w:lang w:val="en-US"/>
              </w:rPr>
              <w:t>C</w:t>
            </w:r>
            <w:r w:rsidR="00545B47">
              <w:rPr>
                <w:lang w:val="en-US"/>
              </w:rPr>
              <w:t xml:space="preserve"> </w:t>
            </w:r>
            <w:r w:rsidR="00545B47">
              <w:t xml:space="preserve">передаёт данные </w:t>
            </w:r>
            <w:r w:rsidR="00545B47">
              <w:rPr>
                <w:lang w:val="en-US"/>
              </w:rPr>
              <w:t>V</w:t>
            </w:r>
          </w:p>
        </w:tc>
        <w:tc>
          <w:tcPr>
            <w:tcW w:w="2229" w:type="dxa"/>
          </w:tcPr>
          <w:p w14:paraId="2156500B" w14:textId="537542ED" w:rsidR="00545B47" w:rsidRDefault="00545B47" w:rsidP="00545B47">
            <w:pPr>
              <w:pStyle w:val="afd"/>
            </w:pPr>
            <w:r>
              <w:rPr>
                <w:lang w:val="en-US"/>
              </w:rPr>
              <w:t xml:space="preserve">V </w:t>
            </w:r>
            <w:r>
              <w:t xml:space="preserve">принимает данные </w:t>
            </w:r>
            <w:r>
              <w:rPr>
                <w:lang w:val="en-US"/>
              </w:rPr>
              <w:t>EC</w:t>
            </w:r>
          </w:p>
        </w:tc>
        <w:tc>
          <w:tcPr>
            <w:tcW w:w="2080" w:type="dxa"/>
          </w:tcPr>
          <w:p w14:paraId="074969A0" w14:textId="331F409D" w:rsidR="00545B47" w:rsidRPr="00C2205B" w:rsidRDefault="00F731AB" w:rsidP="00545B4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DC</w:t>
            </w:r>
          </w:p>
        </w:tc>
        <w:tc>
          <w:tcPr>
            <w:tcW w:w="2080" w:type="dxa"/>
          </w:tcPr>
          <w:p w14:paraId="2665D85F" w14:textId="7FFC8820" w:rsidR="00545B47" w:rsidRDefault="00545B47" w:rsidP="00545B47">
            <w:pPr>
              <w:pStyle w:val="afd"/>
            </w:pPr>
            <w:r>
              <w:rPr>
                <w:lang w:val="en-US"/>
              </w:rPr>
              <w:t>V</w:t>
            </w:r>
          </w:p>
        </w:tc>
        <w:tc>
          <w:tcPr>
            <w:tcW w:w="2080" w:type="dxa"/>
            <w:vMerge/>
          </w:tcPr>
          <w:p w14:paraId="2C2A85A9" w14:textId="77777777" w:rsidR="00545B47" w:rsidRPr="00946886" w:rsidRDefault="00545B47" w:rsidP="00545B47">
            <w:pPr>
              <w:pStyle w:val="afd"/>
              <w:rPr>
                <w:lang w:val="en-US"/>
              </w:rPr>
            </w:pPr>
          </w:p>
        </w:tc>
      </w:tr>
      <w:tr w:rsidR="00545B47" w14:paraId="794C79E6" w14:textId="77777777" w:rsidTr="003E1D87">
        <w:tc>
          <w:tcPr>
            <w:tcW w:w="2080" w:type="dxa"/>
          </w:tcPr>
          <w:p w14:paraId="6D94C838" w14:textId="7110B422" w:rsidR="00545B47" w:rsidRDefault="00545B47" w:rsidP="00545B47">
            <w:pPr>
              <w:pStyle w:val="afd"/>
            </w:pPr>
            <w:r>
              <w:rPr>
                <w:lang w:val="en-US"/>
              </w:rPr>
              <w:t>fuel</w:t>
            </w:r>
          </w:p>
        </w:tc>
        <w:tc>
          <w:tcPr>
            <w:tcW w:w="2080" w:type="dxa"/>
          </w:tcPr>
          <w:p w14:paraId="7FD1FBE9" w14:textId="77C51C98" w:rsidR="00545B47" w:rsidRDefault="00545B47" w:rsidP="00545B47">
            <w:pPr>
              <w:pStyle w:val="afd"/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35BA0551" w14:textId="08D0F451" w:rsidR="00545B47" w:rsidRPr="00255C82" w:rsidRDefault="00B2292C" w:rsidP="00545B4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</w:t>
            </w:r>
            <w:r w:rsidR="00545B47">
              <w:rPr>
                <w:lang w:val="en-US"/>
              </w:rPr>
              <w:t xml:space="preserve"> </w:t>
            </w:r>
            <w:r w:rsidR="00545B47">
              <w:t xml:space="preserve">передаёт данные </w:t>
            </w:r>
            <w:r>
              <w:rPr>
                <w:lang w:val="en-US"/>
              </w:rPr>
              <w:t>DC</w:t>
            </w:r>
          </w:p>
        </w:tc>
        <w:tc>
          <w:tcPr>
            <w:tcW w:w="2229" w:type="dxa"/>
          </w:tcPr>
          <w:p w14:paraId="3C6ACF04" w14:textId="1E1D0F22" w:rsidR="00545B47" w:rsidRDefault="00B2292C" w:rsidP="00545B47">
            <w:pPr>
              <w:pStyle w:val="afd"/>
            </w:pPr>
            <w:r>
              <w:rPr>
                <w:lang w:val="en-US"/>
              </w:rPr>
              <w:t>DC</w:t>
            </w:r>
            <w:r w:rsidR="00545B47">
              <w:rPr>
                <w:lang w:val="en-US"/>
              </w:rPr>
              <w:t xml:space="preserve"> </w:t>
            </w:r>
            <w:r w:rsidR="00545B47">
              <w:t xml:space="preserve">принимает данные </w:t>
            </w:r>
            <w:r>
              <w:rPr>
                <w:lang w:val="en-US"/>
              </w:rPr>
              <w:t>DE</w:t>
            </w:r>
          </w:p>
        </w:tc>
        <w:tc>
          <w:tcPr>
            <w:tcW w:w="2080" w:type="dxa"/>
          </w:tcPr>
          <w:p w14:paraId="68949714" w14:textId="367A17B0" w:rsidR="00545B47" w:rsidRPr="00C2205B" w:rsidRDefault="00B2292C" w:rsidP="00545B4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</w:t>
            </w:r>
          </w:p>
        </w:tc>
        <w:tc>
          <w:tcPr>
            <w:tcW w:w="2080" w:type="dxa"/>
          </w:tcPr>
          <w:p w14:paraId="2774D72C" w14:textId="2C0DF241" w:rsidR="00545B47" w:rsidRPr="001B38F1" w:rsidRDefault="00F731AB" w:rsidP="00545B4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DC</w:t>
            </w:r>
          </w:p>
        </w:tc>
        <w:tc>
          <w:tcPr>
            <w:tcW w:w="2080" w:type="dxa"/>
          </w:tcPr>
          <w:p w14:paraId="486F84F5" w14:textId="47EFC465" w:rsidR="00545B47" w:rsidRPr="00946886" w:rsidRDefault="00D513C6" w:rsidP="00545B4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</w:tr>
      <w:tr w:rsidR="00545B47" w14:paraId="1C2819ED" w14:textId="77777777" w:rsidTr="003E1D87">
        <w:tc>
          <w:tcPr>
            <w:tcW w:w="2080" w:type="dxa"/>
          </w:tcPr>
          <w:p w14:paraId="05ED7707" w14:textId="4B60F483" w:rsidR="00545B47" w:rsidRPr="004137F2" w:rsidRDefault="00545B47" w:rsidP="00545B4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lastRenderedPageBreak/>
              <w:t>dcEnable</w:t>
            </w:r>
          </w:p>
        </w:tc>
        <w:tc>
          <w:tcPr>
            <w:tcW w:w="2080" w:type="dxa"/>
          </w:tcPr>
          <w:p w14:paraId="01FBEE6F" w14:textId="1A0B38E3" w:rsidR="00545B47" w:rsidRPr="004137F2" w:rsidRDefault="00545B47" w:rsidP="00545B4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38F6D637" w14:textId="7C7EE0C9" w:rsidR="00545B47" w:rsidRPr="004137F2" w:rsidRDefault="00545B47" w:rsidP="00545B4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CP </w:t>
            </w:r>
            <w:r>
              <w:t xml:space="preserve">передаёт данные </w:t>
            </w:r>
            <w:r w:rsidR="00B2292C">
              <w:t>DC</w:t>
            </w:r>
          </w:p>
        </w:tc>
        <w:tc>
          <w:tcPr>
            <w:tcW w:w="2229" w:type="dxa"/>
          </w:tcPr>
          <w:p w14:paraId="7084D72B" w14:textId="5EB1383B" w:rsidR="00545B47" w:rsidRDefault="00B2292C" w:rsidP="00545B47">
            <w:pPr>
              <w:pStyle w:val="afd"/>
            </w:pPr>
            <w:r>
              <w:rPr>
                <w:lang w:val="en-US"/>
              </w:rPr>
              <w:t>DC</w:t>
            </w:r>
            <w:r w:rsidR="00545B47">
              <w:rPr>
                <w:lang w:val="en-US"/>
              </w:rPr>
              <w:t xml:space="preserve"> </w:t>
            </w:r>
            <w:r w:rsidR="00545B47">
              <w:t xml:space="preserve">принимает данные </w:t>
            </w:r>
            <w:r w:rsidR="00545B47">
              <w:rPr>
                <w:lang w:val="en-US"/>
              </w:rPr>
              <w:t>CP</w:t>
            </w:r>
          </w:p>
        </w:tc>
        <w:tc>
          <w:tcPr>
            <w:tcW w:w="2080" w:type="dxa"/>
          </w:tcPr>
          <w:p w14:paraId="333F7FA3" w14:textId="2A3FEDC3" w:rsidR="00545B47" w:rsidRPr="00C2205B" w:rsidRDefault="00545B47" w:rsidP="00545B4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CP</w:t>
            </w:r>
          </w:p>
        </w:tc>
        <w:tc>
          <w:tcPr>
            <w:tcW w:w="2080" w:type="dxa"/>
          </w:tcPr>
          <w:p w14:paraId="2610632A" w14:textId="35D47B66" w:rsidR="00545B47" w:rsidRPr="004137F2" w:rsidRDefault="00F731AB" w:rsidP="00545B4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DC</w:t>
            </w:r>
          </w:p>
        </w:tc>
        <w:tc>
          <w:tcPr>
            <w:tcW w:w="2080" w:type="dxa"/>
          </w:tcPr>
          <w:p w14:paraId="5DB8F8A7" w14:textId="010C17F0" w:rsidR="00545B47" w:rsidRPr="00946886" w:rsidRDefault="0093143C" w:rsidP="00545B4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dce</w:t>
            </w:r>
          </w:p>
        </w:tc>
      </w:tr>
      <w:tr w:rsidR="00545B47" w14:paraId="71E61803" w14:textId="77777777" w:rsidTr="003E1D87">
        <w:tc>
          <w:tcPr>
            <w:tcW w:w="2080" w:type="dxa"/>
          </w:tcPr>
          <w:p w14:paraId="49776B38" w14:textId="77777777" w:rsidR="00545B47" w:rsidRPr="003D401C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559202F" w14:textId="77777777" w:rsidR="00545B47" w:rsidRPr="002144BA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47346093" w14:textId="77777777" w:rsidR="00545B47" w:rsidRDefault="00545B47" w:rsidP="00545B47">
            <w:pPr>
              <w:pStyle w:val="afd"/>
            </w:pPr>
          </w:p>
        </w:tc>
        <w:tc>
          <w:tcPr>
            <w:tcW w:w="2229" w:type="dxa"/>
          </w:tcPr>
          <w:p w14:paraId="3F69B567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55610DA1" w14:textId="77777777" w:rsidR="00545B47" w:rsidRPr="00C2205B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754B1D5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5736F1C6" w14:textId="77777777" w:rsidR="00545B47" w:rsidRPr="00946886" w:rsidRDefault="00545B47" w:rsidP="00545B47">
            <w:pPr>
              <w:pStyle w:val="afd"/>
              <w:rPr>
                <w:lang w:val="en-US"/>
              </w:rPr>
            </w:pPr>
          </w:p>
        </w:tc>
      </w:tr>
      <w:tr w:rsidR="00545B47" w14:paraId="3A76A02B" w14:textId="77777777" w:rsidTr="003E1D87">
        <w:tc>
          <w:tcPr>
            <w:tcW w:w="2080" w:type="dxa"/>
          </w:tcPr>
          <w:p w14:paraId="23341830" w14:textId="77777777" w:rsidR="00545B47" w:rsidRPr="003D401C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090AEE6" w14:textId="77777777" w:rsidR="00545B47" w:rsidRPr="002144BA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69926FA4" w14:textId="77777777" w:rsidR="00545B47" w:rsidRDefault="00545B47" w:rsidP="00545B47">
            <w:pPr>
              <w:pStyle w:val="afd"/>
            </w:pPr>
          </w:p>
        </w:tc>
        <w:tc>
          <w:tcPr>
            <w:tcW w:w="2229" w:type="dxa"/>
          </w:tcPr>
          <w:p w14:paraId="31D1C85C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58004CD5" w14:textId="77777777" w:rsidR="00545B47" w:rsidRPr="00C2205B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E90784C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2763CB2F" w14:textId="77777777" w:rsidR="00545B47" w:rsidRPr="00946886" w:rsidRDefault="00545B47" w:rsidP="00545B47">
            <w:pPr>
              <w:pStyle w:val="afd"/>
              <w:rPr>
                <w:lang w:val="en-US"/>
              </w:rPr>
            </w:pPr>
          </w:p>
        </w:tc>
      </w:tr>
      <w:tr w:rsidR="00545B47" w14:paraId="2590AB9B" w14:textId="77777777" w:rsidTr="003E1D87">
        <w:tc>
          <w:tcPr>
            <w:tcW w:w="2080" w:type="dxa"/>
          </w:tcPr>
          <w:p w14:paraId="73EB6025" w14:textId="77777777" w:rsidR="00545B47" w:rsidRPr="003D401C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7D45312" w14:textId="77777777" w:rsidR="00545B47" w:rsidRPr="002144BA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1783951C" w14:textId="77777777" w:rsidR="00545B47" w:rsidRDefault="00545B47" w:rsidP="00545B47">
            <w:pPr>
              <w:pStyle w:val="afd"/>
            </w:pPr>
          </w:p>
        </w:tc>
        <w:tc>
          <w:tcPr>
            <w:tcW w:w="2229" w:type="dxa"/>
          </w:tcPr>
          <w:p w14:paraId="2DFC1629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3AEAE535" w14:textId="77777777" w:rsidR="00545B47" w:rsidRPr="00C2205B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067F293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0ED1E6D1" w14:textId="77777777" w:rsidR="00545B47" w:rsidRPr="00946886" w:rsidRDefault="00545B47" w:rsidP="00545B47">
            <w:pPr>
              <w:pStyle w:val="afd"/>
              <w:rPr>
                <w:lang w:val="en-US"/>
              </w:rPr>
            </w:pPr>
          </w:p>
        </w:tc>
      </w:tr>
      <w:tr w:rsidR="00545B47" w14:paraId="342AC75F" w14:textId="77777777" w:rsidTr="003E1D87">
        <w:tc>
          <w:tcPr>
            <w:tcW w:w="2080" w:type="dxa"/>
          </w:tcPr>
          <w:p w14:paraId="3A141E51" w14:textId="77777777" w:rsidR="00545B47" w:rsidRPr="003D401C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0DBEE6E" w14:textId="77777777" w:rsidR="00545B47" w:rsidRPr="002144BA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0056C61C" w14:textId="77777777" w:rsidR="00545B47" w:rsidRDefault="00545B47" w:rsidP="00545B47">
            <w:pPr>
              <w:pStyle w:val="afd"/>
            </w:pPr>
          </w:p>
        </w:tc>
        <w:tc>
          <w:tcPr>
            <w:tcW w:w="2229" w:type="dxa"/>
          </w:tcPr>
          <w:p w14:paraId="1BFAD2FA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007C7A25" w14:textId="77777777" w:rsidR="00545B47" w:rsidRPr="00C2205B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2669D95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75B8232F" w14:textId="77777777" w:rsidR="00545B47" w:rsidRPr="00946886" w:rsidRDefault="00545B47" w:rsidP="00545B47">
            <w:pPr>
              <w:pStyle w:val="afd"/>
              <w:rPr>
                <w:lang w:val="en-US"/>
              </w:rPr>
            </w:pPr>
          </w:p>
        </w:tc>
      </w:tr>
      <w:tr w:rsidR="00545B47" w14:paraId="3EE769C5" w14:textId="77777777" w:rsidTr="003E1D87">
        <w:tc>
          <w:tcPr>
            <w:tcW w:w="2080" w:type="dxa"/>
          </w:tcPr>
          <w:p w14:paraId="682F66BE" w14:textId="77777777" w:rsidR="00545B47" w:rsidRPr="003D401C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D85820D" w14:textId="77777777" w:rsidR="00545B47" w:rsidRPr="002144BA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05DB36AB" w14:textId="77777777" w:rsidR="00545B47" w:rsidRDefault="00545B47" w:rsidP="00545B47">
            <w:pPr>
              <w:pStyle w:val="afd"/>
            </w:pPr>
          </w:p>
        </w:tc>
        <w:tc>
          <w:tcPr>
            <w:tcW w:w="2229" w:type="dxa"/>
          </w:tcPr>
          <w:p w14:paraId="45CD0108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64AD719C" w14:textId="77777777" w:rsidR="00545B47" w:rsidRPr="00C2205B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CEC687A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4471055C" w14:textId="77777777" w:rsidR="00545B47" w:rsidRPr="00946886" w:rsidRDefault="00545B47" w:rsidP="00545B47">
            <w:pPr>
              <w:pStyle w:val="afd"/>
              <w:rPr>
                <w:lang w:val="en-US"/>
              </w:rPr>
            </w:pPr>
          </w:p>
        </w:tc>
      </w:tr>
      <w:tr w:rsidR="00545B47" w14:paraId="59BD92A5" w14:textId="77777777" w:rsidTr="003E1D87">
        <w:tc>
          <w:tcPr>
            <w:tcW w:w="2080" w:type="dxa"/>
          </w:tcPr>
          <w:p w14:paraId="4ED1921E" w14:textId="77777777" w:rsidR="00545B47" w:rsidRPr="003D401C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8DF63C9" w14:textId="77777777" w:rsidR="00545B47" w:rsidRPr="002144BA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0D03FC86" w14:textId="77777777" w:rsidR="00545B47" w:rsidRDefault="00545B47" w:rsidP="00545B47">
            <w:pPr>
              <w:pStyle w:val="afd"/>
            </w:pPr>
          </w:p>
        </w:tc>
        <w:tc>
          <w:tcPr>
            <w:tcW w:w="2229" w:type="dxa"/>
          </w:tcPr>
          <w:p w14:paraId="6CFB66BC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03A13422" w14:textId="77777777" w:rsidR="00545B47" w:rsidRPr="00C2205B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A59BD50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3FC09269" w14:textId="77777777" w:rsidR="00545B47" w:rsidRPr="00946886" w:rsidRDefault="00545B47" w:rsidP="00545B47">
            <w:pPr>
              <w:pStyle w:val="afd"/>
              <w:rPr>
                <w:lang w:val="en-US"/>
              </w:rPr>
            </w:pPr>
          </w:p>
        </w:tc>
      </w:tr>
      <w:tr w:rsidR="00545B47" w14:paraId="0F4D39E6" w14:textId="77777777" w:rsidTr="003E1D87">
        <w:tc>
          <w:tcPr>
            <w:tcW w:w="2080" w:type="dxa"/>
          </w:tcPr>
          <w:p w14:paraId="58AFAF3D" w14:textId="77777777" w:rsidR="00545B47" w:rsidRPr="003D401C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6E29531" w14:textId="77777777" w:rsidR="00545B47" w:rsidRPr="002144BA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1D82776F" w14:textId="77777777" w:rsidR="00545B47" w:rsidRDefault="00545B47" w:rsidP="00545B47">
            <w:pPr>
              <w:pStyle w:val="afd"/>
            </w:pPr>
          </w:p>
        </w:tc>
        <w:tc>
          <w:tcPr>
            <w:tcW w:w="2229" w:type="dxa"/>
          </w:tcPr>
          <w:p w14:paraId="312C8FC1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15939BF5" w14:textId="77777777" w:rsidR="00545B47" w:rsidRPr="00C2205B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AD2CC5C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63F6D4C3" w14:textId="77777777" w:rsidR="00545B47" w:rsidRPr="00946886" w:rsidRDefault="00545B47" w:rsidP="00545B47">
            <w:pPr>
              <w:pStyle w:val="afd"/>
              <w:rPr>
                <w:lang w:val="en-US"/>
              </w:rPr>
            </w:pPr>
          </w:p>
        </w:tc>
      </w:tr>
      <w:tr w:rsidR="00545B47" w14:paraId="47B4BCD5" w14:textId="77777777" w:rsidTr="003E1D87">
        <w:tc>
          <w:tcPr>
            <w:tcW w:w="2080" w:type="dxa"/>
          </w:tcPr>
          <w:p w14:paraId="20B2E61A" w14:textId="77777777" w:rsidR="00545B47" w:rsidRPr="003D401C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A323A1B" w14:textId="77777777" w:rsidR="00545B47" w:rsidRPr="002144BA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43EBDC4D" w14:textId="77777777" w:rsidR="00545B47" w:rsidRDefault="00545B47" w:rsidP="00545B47">
            <w:pPr>
              <w:pStyle w:val="afd"/>
            </w:pPr>
          </w:p>
        </w:tc>
        <w:tc>
          <w:tcPr>
            <w:tcW w:w="2229" w:type="dxa"/>
          </w:tcPr>
          <w:p w14:paraId="4A6F3C2E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2864921F" w14:textId="77777777" w:rsidR="00545B47" w:rsidRPr="00C2205B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54667D5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690A3589" w14:textId="77777777" w:rsidR="00545B47" w:rsidRPr="00946886" w:rsidRDefault="00545B47" w:rsidP="00545B47">
            <w:pPr>
              <w:pStyle w:val="afd"/>
              <w:rPr>
                <w:lang w:val="en-US"/>
              </w:rPr>
            </w:pPr>
          </w:p>
        </w:tc>
      </w:tr>
      <w:tr w:rsidR="00545B47" w14:paraId="737D18AD" w14:textId="77777777" w:rsidTr="003E1D87">
        <w:tc>
          <w:tcPr>
            <w:tcW w:w="2080" w:type="dxa"/>
          </w:tcPr>
          <w:p w14:paraId="7BBD1F14" w14:textId="77777777" w:rsidR="00545B47" w:rsidRPr="003D401C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15E2B18" w14:textId="77777777" w:rsidR="00545B47" w:rsidRPr="002144BA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34A7EFB1" w14:textId="77777777" w:rsidR="00545B47" w:rsidRDefault="00545B47" w:rsidP="00545B47">
            <w:pPr>
              <w:pStyle w:val="afd"/>
            </w:pPr>
          </w:p>
        </w:tc>
        <w:tc>
          <w:tcPr>
            <w:tcW w:w="2229" w:type="dxa"/>
          </w:tcPr>
          <w:p w14:paraId="29A32714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731EF292" w14:textId="77777777" w:rsidR="00545B47" w:rsidRPr="00C2205B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54CAFBF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69FEEAA8" w14:textId="77777777" w:rsidR="00545B47" w:rsidRPr="00946886" w:rsidRDefault="00545B47" w:rsidP="00545B47">
            <w:pPr>
              <w:pStyle w:val="afd"/>
              <w:rPr>
                <w:lang w:val="en-US"/>
              </w:rPr>
            </w:pPr>
          </w:p>
        </w:tc>
      </w:tr>
      <w:tr w:rsidR="00545B47" w14:paraId="3559880A" w14:textId="77777777" w:rsidTr="003E1D87">
        <w:tc>
          <w:tcPr>
            <w:tcW w:w="2080" w:type="dxa"/>
          </w:tcPr>
          <w:p w14:paraId="2128A966" w14:textId="77777777" w:rsidR="00545B47" w:rsidRPr="003D401C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FF76DF8" w14:textId="77777777" w:rsidR="00545B47" w:rsidRPr="002144BA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42429A9C" w14:textId="77777777" w:rsidR="00545B47" w:rsidRDefault="00545B47" w:rsidP="00545B47">
            <w:pPr>
              <w:pStyle w:val="afd"/>
            </w:pPr>
          </w:p>
        </w:tc>
        <w:tc>
          <w:tcPr>
            <w:tcW w:w="2229" w:type="dxa"/>
          </w:tcPr>
          <w:p w14:paraId="10323282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70C864EA" w14:textId="77777777" w:rsidR="00545B47" w:rsidRPr="00C2205B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2D44DFB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35C08275" w14:textId="77777777" w:rsidR="00545B47" w:rsidRPr="00946886" w:rsidRDefault="00545B47" w:rsidP="00545B47">
            <w:pPr>
              <w:pStyle w:val="afd"/>
              <w:rPr>
                <w:lang w:val="en-US"/>
              </w:rPr>
            </w:pPr>
          </w:p>
        </w:tc>
      </w:tr>
      <w:tr w:rsidR="00545B47" w14:paraId="441542CE" w14:textId="77777777" w:rsidTr="003E1D87">
        <w:tc>
          <w:tcPr>
            <w:tcW w:w="2080" w:type="dxa"/>
          </w:tcPr>
          <w:p w14:paraId="46C4B0B0" w14:textId="77777777" w:rsidR="00545B47" w:rsidRPr="003D401C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2BB2D9A" w14:textId="77777777" w:rsidR="00545B47" w:rsidRPr="002144BA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61D1225E" w14:textId="77777777" w:rsidR="00545B47" w:rsidRDefault="00545B47" w:rsidP="00545B47">
            <w:pPr>
              <w:pStyle w:val="afd"/>
            </w:pPr>
          </w:p>
        </w:tc>
        <w:tc>
          <w:tcPr>
            <w:tcW w:w="2229" w:type="dxa"/>
          </w:tcPr>
          <w:p w14:paraId="2F205D8C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07B195D6" w14:textId="77777777" w:rsidR="00545B47" w:rsidRPr="00C2205B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2CDDB47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6E6216E5" w14:textId="77777777" w:rsidR="00545B47" w:rsidRPr="00946886" w:rsidRDefault="00545B47" w:rsidP="00545B47">
            <w:pPr>
              <w:pStyle w:val="afd"/>
              <w:rPr>
                <w:lang w:val="en-US"/>
              </w:rPr>
            </w:pPr>
          </w:p>
        </w:tc>
      </w:tr>
      <w:tr w:rsidR="00545B47" w14:paraId="6E714FA4" w14:textId="77777777" w:rsidTr="003E1D87">
        <w:tc>
          <w:tcPr>
            <w:tcW w:w="2080" w:type="dxa"/>
          </w:tcPr>
          <w:p w14:paraId="7EB0BD29" w14:textId="77777777" w:rsidR="00545B47" w:rsidRPr="003D401C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D55D66A" w14:textId="77777777" w:rsidR="00545B47" w:rsidRPr="002144BA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410F788C" w14:textId="77777777" w:rsidR="00545B47" w:rsidRDefault="00545B47" w:rsidP="00545B47">
            <w:pPr>
              <w:pStyle w:val="afd"/>
            </w:pPr>
          </w:p>
        </w:tc>
        <w:tc>
          <w:tcPr>
            <w:tcW w:w="2229" w:type="dxa"/>
          </w:tcPr>
          <w:p w14:paraId="09907D1D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071C6461" w14:textId="77777777" w:rsidR="00545B47" w:rsidRPr="00C2205B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743A278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28BCCF81" w14:textId="77777777" w:rsidR="00545B47" w:rsidRPr="00946886" w:rsidRDefault="00545B47" w:rsidP="00545B47">
            <w:pPr>
              <w:pStyle w:val="afd"/>
              <w:rPr>
                <w:lang w:val="en-US"/>
              </w:rPr>
            </w:pPr>
          </w:p>
        </w:tc>
      </w:tr>
      <w:tr w:rsidR="00545B47" w14:paraId="6049D1C8" w14:textId="77777777" w:rsidTr="003E1D87">
        <w:tc>
          <w:tcPr>
            <w:tcW w:w="2080" w:type="dxa"/>
          </w:tcPr>
          <w:p w14:paraId="0C09473C" w14:textId="77777777" w:rsidR="00545B47" w:rsidRPr="003D401C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AFE77A0" w14:textId="77777777" w:rsidR="00545B47" w:rsidRPr="002144BA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6F40231E" w14:textId="77777777" w:rsidR="00545B47" w:rsidRDefault="00545B47" w:rsidP="00545B47">
            <w:pPr>
              <w:pStyle w:val="afd"/>
            </w:pPr>
          </w:p>
        </w:tc>
        <w:tc>
          <w:tcPr>
            <w:tcW w:w="2229" w:type="dxa"/>
          </w:tcPr>
          <w:p w14:paraId="0A90289E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5772EC78" w14:textId="77777777" w:rsidR="00545B47" w:rsidRPr="00C2205B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EE6A4D6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214E9F81" w14:textId="77777777" w:rsidR="00545B47" w:rsidRPr="00946886" w:rsidRDefault="00545B47" w:rsidP="00545B47">
            <w:pPr>
              <w:pStyle w:val="afd"/>
              <w:rPr>
                <w:lang w:val="en-US"/>
              </w:rPr>
            </w:pPr>
          </w:p>
        </w:tc>
      </w:tr>
      <w:tr w:rsidR="00545B47" w14:paraId="297940C1" w14:textId="77777777" w:rsidTr="003E1D87">
        <w:tc>
          <w:tcPr>
            <w:tcW w:w="2080" w:type="dxa"/>
          </w:tcPr>
          <w:p w14:paraId="0B01CF29" w14:textId="77777777" w:rsidR="00545B47" w:rsidRPr="003D401C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F7501C7" w14:textId="77777777" w:rsidR="00545B47" w:rsidRPr="002144BA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26D21DBD" w14:textId="77777777" w:rsidR="00545B47" w:rsidRDefault="00545B47" w:rsidP="00545B47">
            <w:pPr>
              <w:pStyle w:val="afd"/>
            </w:pPr>
          </w:p>
        </w:tc>
        <w:tc>
          <w:tcPr>
            <w:tcW w:w="2229" w:type="dxa"/>
          </w:tcPr>
          <w:p w14:paraId="65CBAB75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517D9280" w14:textId="77777777" w:rsidR="00545B47" w:rsidRPr="00C2205B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96A2106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5781CBEE" w14:textId="77777777" w:rsidR="00545B47" w:rsidRPr="00946886" w:rsidRDefault="00545B47" w:rsidP="00545B47">
            <w:pPr>
              <w:pStyle w:val="afd"/>
              <w:rPr>
                <w:lang w:val="en-US"/>
              </w:rPr>
            </w:pPr>
          </w:p>
        </w:tc>
      </w:tr>
      <w:tr w:rsidR="00545B47" w14:paraId="5DCA1955" w14:textId="77777777" w:rsidTr="003E1D87">
        <w:tc>
          <w:tcPr>
            <w:tcW w:w="2080" w:type="dxa"/>
          </w:tcPr>
          <w:p w14:paraId="2BB5F70B" w14:textId="77777777" w:rsidR="00545B47" w:rsidRPr="003D401C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ED32D0B" w14:textId="77777777" w:rsidR="00545B47" w:rsidRPr="002144BA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06740D37" w14:textId="77777777" w:rsidR="00545B47" w:rsidRDefault="00545B47" w:rsidP="00545B47">
            <w:pPr>
              <w:pStyle w:val="afd"/>
            </w:pPr>
          </w:p>
        </w:tc>
        <w:tc>
          <w:tcPr>
            <w:tcW w:w="2229" w:type="dxa"/>
          </w:tcPr>
          <w:p w14:paraId="2D2BA12B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7DD2AC35" w14:textId="77777777" w:rsidR="00545B47" w:rsidRPr="00C2205B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625794C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36AB1ED1" w14:textId="77777777" w:rsidR="00545B47" w:rsidRPr="00946886" w:rsidRDefault="00545B47" w:rsidP="00545B47">
            <w:pPr>
              <w:pStyle w:val="afd"/>
              <w:rPr>
                <w:lang w:val="en-US"/>
              </w:rPr>
            </w:pPr>
          </w:p>
        </w:tc>
      </w:tr>
    </w:tbl>
    <w:p w14:paraId="2D3AB0D1" w14:textId="77777777" w:rsidR="00545B47" w:rsidRDefault="00545B47" w:rsidP="00545B47">
      <w:pPr>
        <w:pStyle w:val="af3"/>
      </w:pPr>
      <w:r>
        <w:rPr>
          <w:noProof/>
          <w14:ligatures w14:val="standardContextual"/>
        </w:rPr>
        <w:lastRenderedPageBreak/>
        <w:drawing>
          <wp:inline distT="0" distB="0" distL="0" distR="0" wp14:anchorId="2AA858E9" wp14:editId="10C89587">
            <wp:extent cx="5530315" cy="5807736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315" cy="580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FAB9" w14:textId="65666918" w:rsidR="00545B47" w:rsidRPr="008016E1" w:rsidRDefault="00545B47" w:rsidP="00545B47">
      <w:pPr>
        <w:pStyle w:val="af3"/>
      </w:pPr>
      <w:r>
        <w:t xml:space="preserve">Рисунок </w:t>
      </w:r>
      <w:r w:rsidRPr="001158B7">
        <w:t>5</w:t>
      </w:r>
      <w:r>
        <w:t>.</w:t>
      </w:r>
      <w:r w:rsidR="009D7CE9" w:rsidRPr="00DA2453">
        <w:t>2</w:t>
      </w:r>
      <w:r>
        <w:t xml:space="preserve"> – Схема подключения</w:t>
      </w:r>
      <w:r w:rsidRPr="008016E1">
        <w:t xml:space="preserve"> </w:t>
      </w:r>
      <w:r>
        <w:rPr>
          <w:lang w:val="en-US"/>
        </w:rPr>
        <w:t>DC</w:t>
      </w:r>
    </w:p>
    <w:p w14:paraId="4BC76263" w14:textId="0FEE144C" w:rsidR="00C73084" w:rsidRPr="00545B47" w:rsidRDefault="0086004B" w:rsidP="0086004B">
      <w:pPr>
        <w:pStyle w:val="23"/>
      </w:pPr>
      <w:bookmarkStart w:id="7" w:name="_Toc178651812"/>
      <w:r>
        <w:lastRenderedPageBreak/>
        <w:t xml:space="preserve">5.3 </w:t>
      </w:r>
      <w:r w:rsidR="00306243">
        <w:t>Электромоторы</w:t>
      </w:r>
      <w:r w:rsidR="00EE5C3D" w:rsidRPr="00545B47">
        <w:t xml:space="preserve"> (</w:t>
      </w:r>
      <w:r w:rsidR="00EE5C3D">
        <w:rPr>
          <w:lang w:val="en-US"/>
        </w:rPr>
        <w:t>EM</w:t>
      </w:r>
      <w:r w:rsidR="00EE5C3D" w:rsidRPr="00545B47">
        <w:t>)</w:t>
      </w:r>
      <w:bookmarkEnd w:id="7"/>
    </w:p>
    <w:p w14:paraId="643391D0" w14:textId="77777777" w:rsidR="00C73084" w:rsidRDefault="00C73084" w:rsidP="00852F37">
      <w:pPr>
        <w:pStyle w:val="af1"/>
      </w:pPr>
    </w:p>
    <w:p w14:paraId="68AC292A" w14:textId="15CFC270" w:rsidR="00982DBA" w:rsidRPr="00101860" w:rsidRDefault="00982DBA" w:rsidP="00852F37">
      <w:pPr>
        <w:pStyle w:val="af1"/>
      </w:pPr>
      <w:r>
        <w:t>В таблице 5.</w:t>
      </w:r>
      <w:r w:rsidR="00B9134B" w:rsidRPr="00B9134B">
        <w:t>3</w:t>
      </w:r>
      <w:r>
        <w:t xml:space="preserve"> указаны характеристики работы электромоторов при разных режимах работы.</w:t>
      </w:r>
      <w:r w:rsidR="00101860">
        <w:t xml:space="preserve"> Ускорение равно 1 километр в час в секунду.</w:t>
      </w:r>
    </w:p>
    <w:p w14:paraId="6DA30A00" w14:textId="77777777" w:rsidR="00982DBA" w:rsidRDefault="00982DBA" w:rsidP="00852F37">
      <w:pPr>
        <w:pStyle w:val="af1"/>
      </w:pPr>
    </w:p>
    <w:p w14:paraId="4210A63B" w14:textId="16C3CCD6" w:rsidR="00982DBA" w:rsidRDefault="00982DBA" w:rsidP="00982DBA">
      <w:pPr>
        <w:pStyle w:val="afd"/>
      </w:pPr>
      <w:r>
        <w:t>Таблица 5.</w:t>
      </w:r>
      <w:r w:rsidR="00B9134B" w:rsidRPr="00E47122">
        <w:t>3</w:t>
      </w:r>
      <w:r>
        <w:t xml:space="preserve"> – Характеристики работы электромоторов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53"/>
        <w:gridCol w:w="4853"/>
        <w:gridCol w:w="4854"/>
      </w:tblGrid>
      <w:tr w:rsidR="004F6139" w14:paraId="702CB90F" w14:textId="77777777" w:rsidTr="00E621DE">
        <w:tc>
          <w:tcPr>
            <w:tcW w:w="4853" w:type="dxa"/>
            <w:vAlign w:val="center"/>
          </w:tcPr>
          <w:p w14:paraId="504FF490" w14:textId="79254C7F" w:rsidR="004F6139" w:rsidRDefault="004F6139" w:rsidP="004F6139">
            <w:pPr>
              <w:pStyle w:val="af1"/>
              <w:ind w:firstLine="0"/>
            </w:pPr>
            <w:r>
              <w:t>Режим работы</w:t>
            </w:r>
          </w:p>
        </w:tc>
        <w:tc>
          <w:tcPr>
            <w:tcW w:w="4853" w:type="dxa"/>
            <w:vAlign w:val="center"/>
          </w:tcPr>
          <w:p w14:paraId="26F4A637" w14:textId="77777777" w:rsidR="004F6139" w:rsidRDefault="004F6139" w:rsidP="004F6139">
            <w:pPr>
              <w:pStyle w:val="afd"/>
              <w:jc w:val="center"/>
            </w:pPr>
            <w:r>
              <w:t>Скорость</w:t>
            </w:r>
          </w:p>
          <w:p w14:paraId="26661740" w14:textId="12994C0C" w:rsidR="004F6139" w:rsidRDefault="004F6139" w:rsidP="004F6139">
            <w:pPr>
              <w:pStyle w:val="af1"/>
              <w:ind w:firstLine="0"/>
            </w:pPr>
            <w:r>
              <w:t>(километр в час)</w:t>
            </w:r>
          </w:p>
        </w:tc>
        <w:tc>
          <w:tcPr>
            <w:tcW w:w="4854" w:type="dxa"/>
            <w:vAlign w:val="center"/>
          </w:tcPr>
          <w:p w14:paraId="1E072774" w14:textId="77777777" w:rsidR="004F6139" w:rsidRDefault="004F6139" w:rsidP="004F6139">
            <w:pPr>
              <w:pStyle w:val="afd"/>
              <w:jc w:val="center"/>
            </w:pPr>
            <w:r>
              <w:t>Потребление заряда батарей</w:t>
            </w:r>
          </w:p>
          <w:p w14:paraId="3596AB0C" w14:textId="13813E5F" w:rsidR="004F6139" w:rsidRDefault="004F6139" w:rsidP="004F6139">
            <w:pPr>
              <w:pStyle w:val="af1"/>
              <w:ind w:firstLine="0"/>
            </w:pPr>
            <w:r>
              <w:t>(условная единица в минуту)</w:t>
            </w:r>
          </w:p>
        </w:tc>
      </w:tr>
      <w:tr w:rsidR="004F6139" w14:paraId="0E53686E" w14:textId="77777777" w:rsidTr="004F6139">
        <w:tc>
          <w:tcPr>
            <w:tcW w:w="4853" w:type="dxa"/>
          </w:tcPr>
          <w:p w14:paraId="7EC45C25" w14:textId="604282F3" w:rsidR="004F6139" w:rsidRDefault="004F6139" w:rsidP="004F6139">
            <w:pPr>
              <w:pStyle w:val="af1"/>
              <w:ind w:firstLine="0"/>
            </w:pPr>
            <w:r>
              <w:t>Самый полный вперёд</w:t>
            </w:r>
          </w:p>
        </w:tc>
        <w:tc>
          <w:tcPr>
            <w:tcW w:w="4853" w:type="dxa"/>
          </w:tcPr>
          <w:p w14:paraId="4E1006A1" w14:textId="72A68635" w:rsidR="004F6139" w:rsidRDefault="004F6139" w:rsidP="004F6139">
            <w:pPr>
              <w:pStyle w:val="af1"/>
              <w:ind w:firstLine="0"/>
            </w:pPr>
            <w:r>
              <w:t>19</w:t>
            </w:r>
          </w:p>
        </w:tc>
        <w:tc>
          <w:tcPr>
            <w:tcW w:w="4854" w:type="dxa"/>
          </w:tcPr>
          <w:p w14:paraId="57DB2CD2" w14:textId="7977889A" w:rsidR="004F6139" w:rsidRDefault="004F6139" w:rsidP="004F6139">
            <w:pPr>
              <w:pStyle w:val="af1"/>
              <w:ind w:firstLine="0"/>
            </w:pPr>
            <w:r>
              <w:t>7</w:t>
            </w:r>
          </w:p>
        </w:tc>
      </w:tr>
      <w:tr w:rsidR="004F6139" w14:paraId="59EDA928" w14:textId="77777777" w:rsidTr="004F6139">
        <w:tc>
          <w:tcPr>
            <w:tcW w:w="4853" w:type="dxa"/>
          </w:tcPr>
          <w:p w14:paraId="30DA0C45" w14:textId="79C064C4" w:rsidR="004F6139" w:rsidRDefault="004F6139" w:rsidP="004F6139">
            <w:pPr>
              <w:pStyle w:val="af1"/>
              <w:ind w:firstLine="0"/>
            </w:pPr>
            <w:r>
              <w:t>Полный вперёд</w:t>
            </w:r>
          </w:p>
        </w:tc>
        <w:tc>
          <w:tcPr>
            <w:tcW w:w="4853" w:type="dxa"/>
          </w:tcPr>
          <w:p w14:paraId="38157168" w14:textId="64E6B7E6" w:rsidR="004F6139" w:rsidRDefault="004F6139" w:rsidP="004F6139">
            <w:pPr>
              <w:pStyle w:val="af1"/>
              <w:ind w:firstLine="0"/>
            </w:pPr>
            <w:r>
              <w:t>16</w:t>
            </w:r>
          </w:p>
        </w:tc>
        <w:tc>
          <w:tcPr>
            <w:tcW w:w="4854" w:type="dxa"/>
          </w:tcPr>
          <w:p w14:paraId="29AC816B" w14:textId="0229E6C6" w:rsidR="004F6139" w:rsidRDefault="004F6139" w:rsidP="004F6139">
            <w:pPr>
              <w:pStyle w:val="af1"/>
              <w:ind w:firstLine="0"/>
            </w:pPr>
            <w:r>
              <w:t>6</w:t>
            </w:r>
          </w:p>
        </w:tc>
      </w:tr>
      <w:tr w:rsidR="004F6139" w14:paraId="4A32D237" w14:textId="77777777" w:rsidTr="004F6139">
        <w:tc>
          <w:tcPr>
            <w:tcW w:w="4853" w:type="dxa"/>
          </w:tcPr>
          <w:p w14:paraId="0D7F41B8" w14:textId="1C86E2D8" w:rsidR="004F6139" w:rsidRDefault="004F6139" w:rsidP="004F6139">
            <w:pPr>
              <w:pStyle w:val="af1"/>
              <w:ind w:firstLine="0"/>
            </w:pPr>
            <w:r>
              <w:t>Средний вперёд</w:t>
            </w:r>
          </w:p>
        </w:tc>
        <w:tc>
          <w:tcPr>
            <w:tcW w:w="4853" w:type="dxa"/>
          </w:tcPr>
          <w:p w14:paraId="6608EFAE" w14:textId="7DB932B0" w:rsidR="004F6139" w:rsidRDefault="004F6139" w:rsidP="004F6139">
            <w:pPr>
              <w:pStyle w:val="af1"/>
              <w:ind w:firstLine="0"/>
            </w:pPr>
            <w:r>
              <w:t>13</w:t>
            </w:r>
          </w:p>
        </w:tc>
        <w:tc>
          <w:tcPr>
            <w:tcW w:w="4854" w:type="dxa"/>
          </w:tcPr>
          <w:p w14:paraId="7FDFDD1E" w14:textId="44DA7FF3" w:rsidR="004F6139" w:rsidRDefault="004F6139" w:rsidP="004F6139">
            <w:pPr>
              <w:pStyle w:val="af1"/>
              <w:ind w:firstLine="0"/>
            </w:pPr>
            <w:r>
              <w:t>5</w:t>
            </w:r>
          </w:p>
        </w:tc>
      </w:tr>
      <w:tr w:rsidR="004F6139" w14:paraId="27F65525" w14:textId="77777777" w:rsidTr="004F6139">
        <w:tc>
          <w:tcPr>
            <w:tcW w:w="4853" w:type="dxa"/>
          </w:tcPr>
          <w:p w14:paraId="1AB76DD0" w14:textId="0D6B6A6B" w:rsidR="004F6139" w:rsidRDefault="004F6139" w:rsidP="004F6139">
            <w:pPr>
              <w:pStyle w:val="af1"/>
              <w:ind w:firstLine="0"/>
            </w:pPr>
            <w:r>
              <w:t>Малый вперёд</w:t>
            </w:r>
          </w:p>
        </w:tc>
        <w:tc>
          <w:tcPr>
            <w:tcW w:w="4853" w:type="dxa"/>
          </w:tcPr>
          <w:p w14:paraId="09FC7246" w14:textId="6CDE35E1" w:rsidR="004F6139" w:rsidRDefault="004F6139" w:rsidP="004F6139">
            <w:pPr>
              <w:pStyle w:val="af1"/>
              <w:ind w:firstLine="0"/>
            </w:pPr>
            <w:r>
              <w:t>10</w:t>
            </w:r>
          </w:p>
        </w:tc>
        <w:tc>
          <w:tcPr>
            <w:tcW w:w="4854" w:type="dxa"/>
          </w:tcPr>
          <w:p w14:paraId="34B89344" w14:textId="23C5DC9F" w:rsidR="004F6139" w:rsidRDefault="004F6139" w:rsidP="004F6139">
            <w:pPr>
              <w:pStyle w:val="af1"/>
              <w:ind w:firstLine="0"/>
            </w:pPr>
            <w:r>
              <w:t>3</w:t>
            </w:r>
          </w:p>
        </w:tc>
      </w:tr>
      <w:tr w:rsidR="004F6139" w14:paraId="16F71555" w14:textId="77777777" w:rsidTr="004F6139">
        <w:tc>
          <w:tcPr>
            <w:tcW w:w="4853" w:type="dxa"/>
          </w:tcPr>
          <w:p w14:paraId="302D442F" w14:textId="78AD782E" w:rsidR="004F6139" w:rsidRDefault="004F6139" w:rsidP="004F6139">
            <w:pPr>
              <w:pStyle w:val="af1"/>
              <w:ind w:firstLine="0"/>
            </w:pPr>
            <w:r>
              <w:t>Самый малый вперёд</w:t>
            </w:r>
          </w:p>
        </w:tc>
        <w:tc>
          <w:tcPr>
            <w:tcW w:w="4853" w:type="dxa"/>
          </w:tcPr>
          <w:p w14:paraId="539D8D73" w14:textId="31E8744C" w:rsidR="004F6139" w:rsidRDefault="004F6139" w:rsidP="004F6139">
            <w:pPr>
              <w:pStyle w:val="af1"/>
              <w:ind w:firstLine="0"/>
            </w:pPr>
            <w:r>
              <w:t>6</w:t>
            </w:r>
          </w:p>
        </w:tc>
        <w:tc>
          <w:tcPr>
            <w:tcW w:w="4854" w:type="dxa"/>
          </w:tcPr>
          <w:p w14:paraId="5E484E77" w14:textId="3DC25D8D" w:rsidR="004F6139" w:rsidRDefault="004F6139" w:rsidP="004F6139">
            <w:pPr>
              <w:pStyle w:val="af1"/>
              <w:ind w:firstLine="0"/>
            </w:pPr>
            <w:r>
              <w:t>1</w:t>
            </w:r>
          </w:p>
        </w:tc>
      </w:tr>
      <w:tr w:rsidR="004F6139" w14:paraId="3CA03F77" w14:textId="77777777" w:rsidTr="004F6139">
        <w:tc>
          <w:tcPr>
            <w:tcW w:w="4853" w:type="dxa"/>
          </w:tcPr>
          <w:p w14:paraId="1FFA1926" w14:textId="648BD12C" w:rsidR="004F6139" w:rsidRDefault="004F6139" w:rsidP="004F6139">
            <w:pPr>
              <w:pStyle w:val="af1"/>
              <w:ind w:firstLine="0"/>
            </w:pPr>
            <w:r>
              <w:t>Обе машины стоп</w:t>
            </w:r>
          </w:p>
        </w:tc>
        <w:tc>
          <w:tcPr>
            <w:tcW w:w="4853" w:type="dxa"/>
          </w:tcPr>
          <w:p w14:paraId="58A39448" w14:textId="62E474DA" w:rsidR="004F6139" w:rsidRDefault="004F6139" w:rsidP="004F6139">
            <w:pPr>
              <w:pStyle w:val="af1"/>
              <w:ind w:firstLine="0"/>
            </w:pPr>
            <w:r>
              <w:t>0</w:t>
            </w:r>
          </w:p>
        </w:tc>
        <w:tc>
          <w:tcPr>
            <w:tcW w:w="4854" w:type="dxa"/>
          </w:tcPr>
          <w:p w14:paraId="167C60F4" w14:textId="7163B04D" w:rsidR="004F6139" w:rsidRDefault="004F6139" w:rsidP="004F6139">
            <w:pPr>
              <w:pStyle w:val="af1"/>
              <w:ind w:firstLine="0"/>
            </w:pPr>
            <w:r>
              <w:t>0</w:t>
            </w:r>
          </w:p>
        </w:tc>
      </w:tr>
      <w:tr w:rsidR="004F6139" w14:paraId="63ACEEF2" w14:textId="77777777" w:rsidTr="004F6139">
        <w:tc>
          <w:tcPr>
            <w:tcW w:w="4853" w:type="dxa"/>
          </w:tcPr>
          <w:p w14:paraId="6AAF955D" w14:textId="186F6366" w:rsidR="004F6139" w:rsidRDefault="004F6139" w:rsidP="004F6139">
            <w:pPr>
              <w:pStyle w:val="af1"/>
              <w:ind w:firstLine="0"/>
            </w:pPr>
            <w:r>
              <w:t>Зарядка батарей</w:t>
            </w:r>
          </w:p>
        </w:tc>
        <w:tc>
          <w:tcPr>
            <w:tcW w:w="4853" w:type="dxa"/>
          </w:tcPr>
          <w:p w14:paraId="6D020885" w14:textId="0445096A" w:rsidR="004F6139" w:rsidRDefault="004F6139" w:rsidP="004F6139">
            <w:pPr>
              <w:pStyle w:val="af1"/>
              <w:ind w:firstLine="0"/>
            </w:pPr>
            <w:r>
              <w:t>0</w:t>
            </w:r>
          </w:p>
        </w:tc>
        <w:tc>
          <w:tcPr>
            <w:tcW w:w="4854" w:type="dxa"/>
          </w:tcPr>
          <w:p w14:paraId="020DBA33" w14:textId="6786D450" w:rsidR="004F6139" w:rsidRDefault="004F6139" w:rsidP="004F6139">
            <w:pPr>
              <w:pStyle w:val="af1"/>
              <w:ind w:firstLine="0"/>
            </w:pPr>
            <w:r>
              <w:t>0</w:t>
            </w:r>
          </w:p>
        </w:tc>
      </w:tr>
      <w:tr w:rsidR="004F6139" w14:paraId="0C991106" w14:textId="77777777" w:rsidTr="004F6139">
        <w:tc>
          <w:tcPr>
            <w:tcW w:w="4853" w:type="dxa"/>
          </w:tcPr>
          <w:p w14:paraId="5879CB9B" w14:textId="6872E8C9" w:rsidR="004F6139" w:rsidRDefault="004F6139" w:rsidP="004F6139">
            <w:pPr>
              <w:pStyle w:val="af1"/>
              <w:ind w:firstLine="0"/>
            </w:pPr>
            <w:r>
              <w:t>Самый малый назад</w:t>
            </w:r>
          </w:p>
        </w:tc>
        <w:tc>
          <w:tcPr>
            <w:tcW w:w="4853" w:type="dxa"/>
          </w:tcPr>
          <w:p w14:paraId="5384E98D" w14:textId="1B5953AB" w:rsidR="004F6139" w:rsidRDefault="004F6139" w:rsidP="004F6139">
            <w:pPr>
              <w:pStyle w:val="af1"/>
              <w:ind w:firstLine="0"/>
            </w:pPr>
            <w:r>
              <w:t>-9</w:t>
            </w:r>
          </w:p>
        </w:tc>
        <w:tc>
          <w:tcPr>
            <w:tcW w:w="4854" w:type="dxa"/>
          </w:tcPr>
          <w:p w14:paraId="2D00A3CF" w14:textId="4CEB8922" w:rsidR="004F6139" w:rsidRDefault="004F6139" w:rsidP="004F6139">
            <w:pPr>
              <w:pStyle w:val="af1"/>
              <w:ind w:firstLine="0"/>
            </w:pPr>
            <w:r>
              <w:t>3</w:t>
            </w:r>
          </w:p>
        </w:tc>
      </w:tr>
      <w:tr w:rsidR="004F6139" w14:paraId="1A34B040" w14:textId="77777777" w:rsidTr="004F6139">
        <w:tc>
          <w:tcPr>
            <w:tcW w:w="4853" w:type="dxa"/>
          </w:tcPr>
          <w:p w14:paraId="7B54F523" w14:textId="02F8B82B" w:rsidR="004F6139" w:rsidRDefault="004F6139" w:rsidP="004F6139">
            <w:pPr>
              <w:pStyle w:val="af1"/>
              <w:ind w:firstLine="0"/>
            </w:pPr>
            <w:r>
              <w:t>Малый назад</w:t>
            </w:r>
          </w:p>
        </w:tc>
        <w:tc>
          <w:tcPr>
            <w:tcW w:w="4853" w:type="dxa"/>
          </w:tcPr>
          <w:p w14:paraId="054D3189" w14:textId="1ABE02CB" w:rsidR="004F6139" w:rsidRDefault="004F6139" w:rsidP="004F6139">
            <w:pPr>
              <w:pStyle w:val="af1"/>
              <w:ind w:firstLine="0"/>
            </w:pPr>
            <w:r>
              <w:t>-12</w:t>
            </w:r>
          </w:p>
        </w:tc>
        <w:tc>
          <w:tcPr>
            <w:tcW w:w="4854" w:type="dxa"/>
          </w:tcPr>
          <w:p w14:paraId="7D7204F2" w14:textId="067DEFEE" w:rsidR="004F6139" w:rsidRDefault="004F6139" w:rsidP="004F6139">
            <w:pPr>
              <w:pStyle w:val="af1"/>
              <w:ind w:firstLine="0"/>
            </w:pPr>
            <w:r>
              <w:t>4</w:t>
            </w:r>
          </w:p>
        </w:tc>
      </w:tr>
      <w:tr w:rsidR="004F6139" w14:paraId="5C14ABDB" w14:textId="77777777" w:rsidTr="004F6139">
        <w:tc>
          <w:tcPr>
            <w:tcW w:w="4853" w:type="dxa"/>
          </w:tcPr>
          <w:p w14:paraId="6CD8BB97" w14:textId="286A4133" w:rsidR="004F6139" w:rsidRDefault="004F6139" w:rsidP="004F6139">
            <w:pPr>
              <w:pStyle w:val="af1"/>
              <w:ind w:firstLine="0"/>
            </w:pPr>
            <w:r>
              <w:t>Средний назад</w:t>
            </w:r>
          </w:p>
        </w:tc>
        <w:tc>
          <w:tcPr>
            <w:tcW w:w="4853" w:type="dxa"/>
          </w:tcPr>
          <w:p w14:paraId="51A1821F" w14:textId="0F53FCCD" w:rsidR="004F6139" w:rsidRDefault="004F6139" w:rsidP="004F6139">
            <w:pPr>
              <w:pStyle w:val="af1"/>
              <w:ind w:firstLine="0"/>
            </w:pPr>
            <w:r>
              <w:t>-14</w:t>
            </w:r>
          </w:p>
        </w:tc>
        <w:tc>
          <w:tcPr>
            <w:tcW w:w="4854" w:type="dxa"/>
          </w:tcPr>
          <w:p w14:paraId="3C09B940" w14:textId="2415EB96" w:rsidR="004F6139" w:rsidRDefault="004F6139" w:rsidP="004F6139">
            <w:pPr>
              <w:pStyle w:val="af1"/>
              <w:ind w:firstLine="0"/>
            </w:pPr>
            <w:r>
              <w:t>5</w:t>
            </w:r>
          </w:p>
        </w:tc>
      </w:tr>
      <w:tr w:rsidR="004F6139" w14:paraId="10C3EFE4" w14:textId="77777777" w:rsidTr="004F6139">
        <w:tc>
          <w:tcPr>
            <w:tcW w:w="4853" w:type="dxa"/>
          </w:tcPr>
          <w:p w14:paraId="2011E812" w14:textId="77FBAC49" w:rsidR="004F6139" w:rsidRDefault="004F6139" w:rsidP="004F6139">
            <w:pPr>
              <w:pStyle w:val="af1"/>
              <w:ind w:firstLine="0"/>
            </w:pPr>
            <w:r>
              <w:t>Самый полный назад</w:t>
            </w:r>
          </w:p>
        </w:tc>
        <w:tc>
          <w:tcPr>
            <w:tcW w:w="4853" w:type="dxa"/>
          </w:tcPr>
          <w:p w14:paraId="6A00C983" w14:textId="0D0D61B6" w:rsidR="004F6139" w:rsidRDefault="004F6139" w:rsidP="004F6139">
            <w:pPr>
              <w:pStyle w:val="af1"/>
              <w:ind w:firstLine="0"/>
            </w:pPr>
            <w:r>
              <w:t>-16</w:t>
            </w:r>
          </w:p>
        </w:tc>
        <w:tc>
          <w:tcPr>
            <w:tcW w:w="4854" w:type="dxa"/>
          </w:tcPr>
          <w:p w14:paraId="3B3F91AA" w14:textId="556A39E4" w:rsidR="004F6139" w:rsidRDefault="004F6139" w:rsidP="004F6139">
            <w:pPr>
              <w:pStyle w:val="af1"/>
              <w:ind w:firstLine="0"/>
            </w:pPr>
            <w:r>
              <w:t>6</w:t>
            </w:r>
          </w:p>
        </w:tc>
      </w:tr>
    </w:tbl>
    <w:p w14:paraId="2C1DB52A" w14:textId="77777777" w:rsidR="004F6139" w:rsidRDefault="004F6139" w:rsidP="00852F37">
      <w:pPr>
        <w:pStyle w:val="af1"/>
      </w:pPr>
    </w:p>
    <w:p w14:paraId="36D91EB0" w14:textId="03125EC4" w:rsidR="00B9134B" w:rsidRPr="00410A7F" w:rsidRDefault="00B9134B" w:rsidP="00B9134B">
      <w:pPr>
        <w:pStyle w:val="af1"/>
      </w:pPr>
      <w:r>
        <w:lastRenderedPageBreak/>
        <w:t xml:space="preserve">На рисунке </w:t>
      </w:r>
      <w:r w:rsidRPr="005051F5">
        <w:t>5</w:t>
      </w:r>
      <w:r>
        <w:t>.</w:t>
      </w:r>
      <w:r w:rsidRPr="00B9134B">
        <w:t>3</w:t>
      </w:r>
      <w:r>
        <w:t xml:space="preserve"> указана схема подключения</w:t>
      </w:r>
      <w:r w:rsidRPr="00057ED5">
        <w:t xml:space="preserve"> </w:t>
      </w:r>
      <w:r>
        <w:rPr>
          <w:lang w:val="en-US"/>
        </w:rPr>
        <w:t>DC</w:t>
      </w:r>
      <w:r>
        <w:t xml:space="preserve">, в таблице </w:t>
      </w:r>
      <w:r w:rsidRPr="005051F5">
        <w:t>5</w:t>
      </w:r>
      <w:r>
        <w:t>.</w:t>
      </w:r>
      <w:r w:rsidRPr="00B9134B">
        <w:t>4</w:t>
      </w:r>
      <w:r>
        <w:t xml:space="preserve"> – характеристики интерфейсов</w:t>
      </w:r>
    </w:p>
    <w:p w14:paraId="427B1C8E" w14:textId="77777777" w:rsidR="00B9134B" w:rsidRPr="00545B47" w:rsidRDefault="00B9134B" w:rsidP="00B9134B">
      <w:pPr>
        <w:pStyle w:val="af1"/>
      </w:pPr>
    </w:p>
    <w:p w14:paraId="08034C88" w14:textId="5115D218" w:rsidR="00B9134B" w:rsidRPr="00057ED5" w:rsidRDefault="00B9134B" w:rsidP="00B9134B">
      <w:pPr>
        <w:pStyle w:val="afd"/>
        <w:rPr>
          <w:lang w:val="en-US"/>
        </w:rPr>
      </w:pPr>
      <w:r>
        <w:t xml:space="preserve">Таблица </w:t>
      </w:r>
      <w:r>
        <w:rPr>
          <w:lang w:val="en-US"/>
        </w:rPr>
        <w:t>5</w:t>
      </w:r>
      <w:r>
        <w:t>.</w:t>
      </w:r>
      <w:r>
        <w:rPr>
          <w:lang w:val="en-US"/>
        </w:rPr>
        <w:t>4</w:t>
      </w:r>
      <w:r>
        <w:t xml:space="preserve"> – Характеристика интерфейсов</w:t>
      </w:r>
      <w:r>
        <w:rPr>
          <w:lang w:val="en-US"/>
        </w:rPr>
        <w:t xml:space="preserve"> DC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80"/>
        <w:gridCol w:w="2080"/>
        <w:gridCol w:w="1931"/>
        <w:gridCol w:w="2229"/>
        <w:gridCol w:w="2080"/>
        <w:gridCol w:w="2080"/>
        <w:gridCol w:w="2080"/>
      </w:tblGrid>
      <w:tr w:rsidR="00A82332" w14:paraId="311D5FDC" w14:textId="77777777" w:rsidTr="003E1D87">
        <w:tc>
          <w:tcPr>
            <w:tcW w:w="2080" w:type="dxa"/>
            <w:vAlign w:val="center"/>
          </w:tcPr>
          <w:p w14:paraId="019BA1D3" w14:textId="77777777" w:rsidR="00B9134B" w:rsidRDefault="00B9134B" w:rsidP="003E1D87">
            <w:pPr>
              <w:pStyle w:val="afd"/>
              <w:jc w:val="center"/>
            </w:pPr>
            <w:r>
              <w:t>Имя интерфейса</w:t>
            </w:r>
          </w:p>
        </w:tc>
        <w:tc>
          <w:tcPr>
            <w:tcW w:w="2080" w:type="dxa"/>
            <w:vAlign w:val="center"/>
          </w:tcPr>
          <w:p w14:paraId="4A9BD9C5" w14:textId="77777777" w:rsidR="00B9134B" w:rsidRDefault="00B9134B" w:rsidP="003E1D87">
            <w:pPr>
              <w:pStyle w:val="afd"/>
              <w:jc w:val="center"/>
            </w:pPr>
            <w:r>
              <w:t>Тип интерфейса</w:t>
            </w:r>
          </w:p>
        </w:tc>
        <w:tc>
          <w:tcPr>
            <w:tcW w:w="1931" w:type="dxa"/>
            <w:vAlign w:val="center"/>
          </w:tcPr>
          <w:p w14:paraId="57FE244C" w14:textId="77777777" w:rsidR="00B9134B" w:rsidRDefault="00B9134B" w:rsidP="003E1D87">
            <w:pPr>
              <w:pStyle w:val="afd"/>
              <w:jc w:val="center"/>
            </w:pPr>
            <w:r>
              <w:t>Функции системы 1</w:t>
            </w:r>
          </w:p>
        </w:tc>
        <w:tc>
          <w:tcPr>
            <w:tcW w:w="2229" w:type="dxa"/>
            <w:vAlign w:val="center"/>
          </w:tcPr>
          <w:p w14:paraId="4BC352B9" w14:textId="77777777" w:rsidR="00B9134B" w:rsidRDefault="00B9134B" w:rsidP="003E1D87">
            <w:pPr>
              <w:pStyle w:val="afd"/>
              <w:jc w:val="center"/>
            </w:pPr>
            <w:r>
              <w:t>Функции системы 2</w:t>
            </w:r>
          </w:p>
        </w:tc>
        <w:tc>
          <w:tcPr>
            <w:tcW w:w="2080" w:type="dxa"/>
            <w:vAlign w:val="center"/>
          </w:tcPr>
          <w:p w14:paraId="1F495841" w14:textId="77777777" w:rsidR="00B9134B" w:rsidRDefault="00B9134B" w:rsidP="003E1D87">
            <w:pPr>
              <w:pStyle w:val="afd"/>
              <w:jc w:val="center"/>
            </w:pPr>
            <w:r>
              <w:t>Компонент системы 1</w:t>
            </w:r>
          </w:p>
        </w:tc>
        <w:tc>
          <w:tcPr>
            <w:tcW w:w="2080" w:type="dxa"/>
            <w:vAlign w:val="center"/>
          </w:tcPr>
          <w:p w14:paraId="5BCB6F4F" w14:textId="77777777" w:rsidR="00B9134B" w:rsidRDefault="00B9134B" w:rsidP="003E1D87">
            <w:pPr>
              <w:pStyle w:val="afd"/>
              <w:jc w:val="center"/>
            </w:pPr>
            <w:r>
              <w:t>Компоненты системы 2</w:t>
            </w:r>
          </w:p>
        </w:tc>
        <w:tc>
          <w:tcPr>
            <w:tcW w:w="2080" w:type="dxa"/>
            <w:vAlign w:val="center"/>
          </w:tcPr>
          <w:p w14:paraId="2679FE4C" w14:textId="77777777" w:rsidR="00B9134B" w:rsidRDefault="00B9134B" w:rsidP="003E1D87">
            <w:pPr>
              <w:pStyle w:val="afd"/>
              <w:jc w:val="center"/>
            </w:pPr>
            <w:r>
              <w:t>Примечания</w:t>
            </w:r>
          </w:p>
        </w:tc>
      </w:tr>
      <w:tr w:rsidR="00A82332" w:rsidRPr="00334CEC" w14:paraId="7D39AD7F" w14:textId="77777777" w:rsidTr="003E1D87">
        <w:tc>
          <w:tcPr>
            <w:tcW w:w="2080" w:type="dxa"/>
          </w:tcPr>
          <w:p w14:paraId="6A126004" w14:textId="6F8E8BF0" w:rsidR="00B9134B" w:rsidRPr="00A82332" w:rsidRDefault="00A82332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em</w:t>
            </w:r>
            <w:r w:rsidR="00E97979">
              <w:rPr>
                <w:lang w:val="en-US"/>
              </w:rPr>
              <w:t>WorkMode</w:t>
            </w:r>
          </w:p>
        </w:tc>
        <w:tc>
          <w:tcPr>
            <w:tcW w:w="2080" w:type="dxa"/>
          </w:tcPr>
          <w:p w14:paraId="5DFA73A9" w14:textId="6543BD3F" w:rsidR="00B9134B" w:rsidRPr="002144BA" w:rsidRDefault="003E3E02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6C33FE0C" w14:textId="4790510E" w:rsidR="00B9134B" w:rsidRPr="00715920" w:rsidRDefault="00715920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EM </w:t>
            </w:r>
            <w:r>
              <w:t xml:space="preserve">передаёт данные </w:t>
            </w:r>
            <w:r>
              <w:rPr>
                <w:lang w:val="en-US"/>
              </w:rPr>
              <w:t>G</w:t>
            </w:r>
          </w:p>
        </w:tc>
        <w:tc>
          <w:tcPr>
            <w:tcW w:w="2229" w:type="dxa"/>
          </w:tcPr>
          <w:p w14:paraId="21A60287" w14:textId="6ECA634C" w:rsidR="00B9134B" w:rsidRPr="00715920" w:rsidRDefault="00715920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G </w:t>
            </w:r>
            <w:r>
              <w:t xml:space="preserve">принимает данные </w:t>
            </w:r>
            <w:r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78BBCBBB" w14:textId="443E2B88" w:rsidR="003E729E" w:rsidRPr="00C2205B" w:rsidRDefault="003E729E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5783CB34" w14:textId="73EDF7D8" w:rsidR="00B9134B" w:rsidRPr="00A82332" w:rsidRDefault="00A82332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2080" w:type="dxa"/>
          </w:tcPr>
          <w:p w14:paraId="761776E9" w14:textId="45C96FBA" w:rsidR="00B9134B" w:rsidRPr="00946886" w:rsidRDefault="000216F6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f(ece, dewm, pa, emom, eme)</w:t>
            </w:r>
          </w:p>
        </w:tc>
      </w:tr>
      <w:tr w:rsidR="009C401A" w:rsidRPr="00334CEC" w14:paraId="600AA2B0" w14:textId="77777777" w:rsidTr="003E1D87">
        <w:tc>
          <w:tcPr>
            <w:tcW w:w="2080" w:type="dxa"/>
          </w:tcPr>
          <w:p w14:paraId="28C1CDDC" w14:textId="51AE3569" w:rsidR="009C401A" w:rsidRPr="003D401C" w:rsidRDefault="009C401A" w:rsidP="00715920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Pr="0087285A">
              <w:t>attery</w:t>
            </w:r>
            <w:r>
              <w:t>C</w:t>
            </w:r>
            <w:r w:rsidRPr="0087285A">
              <w:t>harge</w:t>
            </w:r>
          </w:p>
        </w:tc>
        <w:tc>
          <w:tcPr>
            <w:tcW w:w="2080" w:type="dxa"/>
          </w:tcPr>
          <w:p w14:paraId="2E0339FA" w14:textId="2343E9DE" w:rsidR="009C401A" w:rsidRPr="002144BA" w:rsidRDefault="009C401A" w:rsidP="00715920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4CD4097B" w14:textId="7F6FB2A0" w:rsidR="009C401A" w:rsidRDefault="009C401A" w:rsidP="00715920">
            <w:pPr>
              <w:pStyle w:val="afd"/>
            </w:pPr>
            <w:r>
              <w:rPr>
                <w:lang w:val="en-US"/>
              </w:rPr>
              <w:t xml:space="preserve">EM </w:t>
            </w:r>
            <w:r>
              <w:t xml:space="preserve">передаёт данные </w:t>
            </w:r>
            <w:r>
              <w:rPr>
                <w:lang w:val="en-US"/>
              </w:rPr>
              <w:t>EC</w:t>
            </w:r>
          </w:p>
        </w:tc>
        <w:tc>
          <w:tcPr>
            <w:tcW w:w="2229" w:type="dxa"/>
          </w:tcPr>
          <w:p w14:paraId="7D7C8F78" w14:textId="7B24A12D" w:rsidR="009C401A" w:rsidRDefault="009C401A" w:rsidP="00715920">
            <w:pPr>
              <w:pStyle w:val="afd"/>
            </w:pPr>
            <w:r>
              <w:rPr>
                <w:lang w:val="en-US"/>
              </w:rPr>
              <w:t xml:space="preserve">EC </w:t>
            </w:r>
            <w:r>
              <w:t xml:space="preserve">принимает данные </w:t>
            </w:r>
            <w:r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2E98DBFE" w14:textId="3A0D175E" w:rsidR="009C401A" w:rsidRPr="00C2205B" w:rsidRDefault="009C401A" w:rsidP="00715920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393C5A3E" w14:textId="2346327D" w:rsidR="009C401A" w:rsidRDefault="009C401A" w:rsidP="00715920">
            <w:pPr>
              <w:pStyle w:val="afd"/>
            </w:pPr>
            <w:r>
              <w:rPr>
                <w:lang w:val="en-US"/>
              </w:rPr>
              <w:t>EC</w:t>
            </w:r>
          </w:p>
        </w:tc>
        <w:tc>
          <w:tcPr>
            <w:tcW w:w="2080" w:type="dxa"/>
            <w:vMerge w:val="restart"/>
          </w:tcPr>
          <w:p w14:paraId="5B5ED47D" w14:textId="18059AD7" w:rsidR="009C401A" w:rsidRPr="00946886" w:rsidRDefault="000216F6" w:rsidP="00715920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f(ece, dewm, pa, emom, eme)</w:t>
            </w:r>
          </w:p>
        </w:tc>
      </w:tr>
      <w:tr w:rsidR="009C401A" w14:paraId="5B8A3F24" w14:textId="77777777" w:rsidTr="003E1D87">
        <w:tc>
          <w:tcPr>
            <w:tcW w:w="2080" w:type="dxa"/>
          </w:tcPr>
          <w:p w14:paraId="13102DA1" w14:textId="159ED583" w:rsidR="009C401A" w:rsidRPr="003D401C" w:rsidRDefault="009C401A" w:rsidP="00715920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Pr="0087285A">
              <w:t>attery</w:t>
            </w:r>
            <w:r>
              <w:t>C</w:t>
            </w:r>
            <w:r w:rsidRPr="0087285A">
              <w:t>harge</w:t>
            </w:r>
          </w:p>
        </w:tc>
        <w:tc>
          <w:tcPr>
            <w:tcW w:w="2080" w:type="dxa"/>
          </w:tcPr>
          <w:p w14:paraId="6EB33E58" w14:textId="0971B506" w:rsidR="009C401A" w:rsidRPr="002144BA" w:rsidRDefault="009C401A" w:rsidP="00715920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6D6BB365" w14:textId="432D39E6" w:rsidR="009C401A" w:rsidRDefault="009C401A" w:rsidP="00715920">
            <w:pPr>
              <w:pStyle w:val="afd"/>
            </w:pPr>
            <w:r>
              <w:rPr>
                <w:lang w:val="en-US"/>
              </w:rPr>
              <w:t xml:space="preserve">EM </w:t>
            </w:r>
            <w:r>
              <w:t xml:space="preserve">передаёт данные </w:t>
            </w:r>
            <w:r>
              <w:rPr>
                <w:lang w:val="en-US"/>
              </w:rPr>
              <w:t>DE</w:t>
            </w:r>
          </w:p>
        </w:tc>
        <w:tc>
          <w:tcPr>
            <w:tcW w:w="2229" w:type="dxa"/>
          </w:tcPr>
          <w:p w14:paraId="57CE2C97" w14:textId="136A6C81" w:rsidR="009C401A" w:rsidRDefault="009C401A" w:rsidP="00715920">
            <w:pPr>
              <w:pStyle w:val="afd"/>
            </w:pPr>
            <w:r>
              <w:rPr>
                <w:lang w:val="en-US"/>
              </w:rPr>
              <w:t xml:space="preserve">E </w:t>
            </w:r>
            <w:r>
              <w:t xml:space="preserve">принимает данные </w:t>
            </w:r>
            <w:r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1B918349" w14:textId="10C330AA" w:rsidR="009C401A" w:rsidRPr="00C2205B" w:rsidRDefault="009C401A" w:rsidP="00715920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3866469C" w14:textId="5C6D8C8F" w:rsidR="009C401A" w:rsidRDefault="009C401A" w:rsidP="00715920">
            <w:pPr>
              <w:pStyle w:val="afd"/>
            </w:pPr>
            <w:r>
              <w:rPr>
                <w:lang w:val="en-US"/>
              </w:rPr>
              <w:t>DE</w:t>
            </w:r>
          </w:p>
        </w:tc>
        <w:tc>
          <w:tcPr>
            <w:tcW w:w="2080" w:type="dxa"/>
            <w:vMerge/>
          </w:tcPr>
          <w:p w14:paraId="46AFA643" w14:textId="5D3D9043" w:rsidR="009C401A" w:rsidRPr="00946886" w:rsidRDefault="009C401A" w:rsidP="00715920">
            <w:pPr>
              <w:pStyle w:val="afd"/>
              <w:rPr>
                <w:lang w:val="en-US"/>
              </w:rPr>
            </w:pPr>
          </w:p>
        </w:tc>
      </w:tr>
      <w:tr w:rsidR="009C401A" w14:paraId="15106E62" w14:textId="77777777" w:rsidTr="003E1D87">
        <w:tc>
          <w:tcPr>
            <w:tcW w:w="2080" w:type="dxa"/>
          </w:tcPr>
          <w:p w14:paraId="61A52A02" w14:textId="7C8C7C3F" w:rsidR="009C401A" w:rsidRPr="003D401C" w:rsidRDefault="009C401A" w:rsidP="00715920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Pr="0087285A">
              <w:t>attery</w:t>
            </w:r>
            <w:r>
              <w:t>C</w:t>
            </w:r>
            <w:r w:rsidRPr="0087285A">
              <w:t>harge</w:t>
            </w:r>
          </w:p>
        </w:tc>
        <w:tc>
          <w:tcPr>
            <w:tcW w:w="2080" w:type="dxa"/>
          </w:tcPr>
          <w:p w14:paraId="18497814" w14:textId="34878196" w:rsidR="009C401A" w:rsidRPr="002144BA" w:rsidRDefault="009C401A" w:rsidP="00715920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55905994" w14:textId="21DE9CD8" w:rsidR="009C401A" w:rsidRDefault="009C401A" w:rsidP="00715920">
            <w:pPr>
              <w:pStyle w:val="afd"/>
            </w:pPr>
            <w:r>
              <w:rPr>
                <w:lang w:val="en-US"/>
              </w:rPr>
              <w:t xml:space="preserve">EM </w:t>
            </w:r>
            <w:r>
              <w:t xml:space="preserve">передаёт данные </w:t>
            </w:r>
            <w:r>
              <w:rPr>
                <w:lang w:val="en-US"/>
              </w:rPr>
              <w:t>P</w:t>
            </w:r>
          </w:p>
        </w:tc>
        <w:tc>
          <w:tcPr>
            <w:tcW w:w="2229" w:type="dxa"/>
          </w:tcPr>
          <w:p w14:paraId="1DC95317" w14:textId="378D89C7" w:rsidR="009C401A" w:rsidRDefault="009C401A" w:rsidP="00715920">
            <w:pPr>
              <w:pStyle w:val="afd"/>
            </w:pPr>
            <w:r>
              <w:rPr>
                <w:lang w:val="en-US"/>
              </w:rPr>
              <w:t xml:space="preserve">P </w:t>
            </w:r>
            <w:r>
              <w:t xml:space="preserve">принимает данные </w:t>
            </w:r>
            <w:r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4F856867" w14:textId="6DA479D1" w:rsidR="009C401A" w:rsidRPr="00C2205B" w:rsidRDefault="009C401A" w:rsidP="00715920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4C032975" w14:textId="76FD2638" w:rsidR="009C401A" w:rsidRDefault="009C401A" w:rsidP="00715920">
            <w:pPr>
              <w:pStyle w:val="afd"/>
            </w:pPr>
            <w:r>
              <w:rPr>
                <w:lang w:val="en-US"/>
              </w:rPr>
              <w:t>P</w:t>
            </w:r>
          </w:p>
        </w:tc>
        <w:tc>
          <w:tcPr>
            <w:tcW w:w="2080" w:type="dxa"/>
            <w:vMerge/>
          </w:tcPr>
          <w:p w14:paraId="305A58E1" w14:textId="1DD4511B" w:rsidR="009C401A" w:rsidRPr="00946886" w:rsidRDefault="009C401A" w:rsidP="00715920">
            <w:pPr>
              <w:pStyle w:val="afd"/>
              <w:rPr>
                <w:lang w:val="en-US"/>
              </w:rPr>
            </w:pPr>
          </w:p>
        </w:tc>
      </w:tr>
      <w:tr w:rsidR="009F6456" w14:paraId="44899BA7" w14:textId="77777777" w:rsidTr="003E1D87">
        <w:tc>
          <w:tcPr>
            <w:tcW w:w="2080" w:type="dxa"/>
          </w:tcPr>
          <w:p w14:paraId="32675362" w14:textId="3668E840" w:rsidR="009F6456" w:rsidRPr="003D401C" w:rsidRDefault="009F6456" w:rsidP="009F645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ecActivate</w:t>
            </w:r>
          </w:p>
        </w:tc>
        <w:tc>
          <w:tcPr>
            <w:tcW w:w="2080" w:type="dxa"/>
          </w:tcPr>
          <w:p w14:paraId="40F6AFC4" w14:textId="71A2C0BB" w:rsidR="009F6456" w:rsidRPr="002144BA" w:rsidRDefault="009F6456" w:rsidP="009F645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52C1D1E3" w14:textId="29EEB6AE" w:rsidR="009F6456" w:rsidRDefault="009F6456" w:rsidP="009F6456">
            <w:pPr>
              <w:pStyle w:val="afd"/>
            </w:pPr>
            <w:r>
              <w:rPr>
                <w:lang w:val="en-US"/>
              </w:rPr>
              <w:t xml:space="preserve">EC </w:t>
            </w:r>
            <w:r>
              <w:t xml:space="preserve">передаёт данные </w:t>
            </w:r>
            <w:r>
              <w:rPr>
                <w:lang w:val="en-US"/>
              </w:rPr>
              <w:t>EM</w:t>
            </w:r>
          </w:p>
        </w:tc>
        <w:tc>
          <w:tcPr>
            <w:tcW w:w="2229" w:type="dxa"/>
          </w:tcPr>
          <w:p w14:paraId="709DC994" w14:textId="2CBDBD35" w:rsidR="009F6456" w:rsidRDefault="009F6456" w:rsidP="009F6456">
            <w:pPr>
              <w:pStyle w:val="afd"/>
            </w:pPr>
            <w:r>
              <w:rPr>
                <w:lang w:val="en-US"/>
              </w:rPr>
              <w:t xml:space="preserve">EM </w:t>
            </w:r>
            <w:r>
              <w:t xml:space="preserve">принимает данные </w:t>
            </w:r>
            <w:r>
              <w:rPr>
                <w:lang w:val="en-US"/>
              </w:rPr>
              <w:t>EC</w:t>
            </w:r>
          </w:p>
        </w:tc>
        <w:tc>
          <w:tcPr>
            <w:tcW w:w="2080" w:type="dxa"/>
          </w:tcPr>
          <w:p w14:paraId="704B23FB" w14:textId="10EE602E" w:rsidR="009F6456" w:rsidRPr="00C2205B" w:rsidRDefault="009F6456" w:rsidP="009F645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EC</w:t>
            </w:r>
          </w:p>
        </w:tc>
        <w:tc>
          <w:tcPr>
            <w:tcW w:w="2080" w:type="dxa"/>
          </w:tcPr>
          <w:p w14:paraId="0DB03FB6" w14:textId="58D8CDAF" w:rsidR="009F6456" w:rsidRDefault="009F6456" w:rsidP="009F6456">
            <w:pPr>
              <w:pStyle w:val="afd"/>
            </w:pPr>
            <w:r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3D88CF68" w14:textId="76AFC24F" w:rsidR="009F6456" w:rsidRPr="00946886" w:rsidRDefault="009C401A" w:rsidP="009F645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eca</w:t>
            </w:r>
          </w:p>
        </w:tc>
      </w:tr>
      <w:tr w:rsidR="009F6456" w14:paraId="20F6175F" w14:textId="77777777" w:rsidTr="003E1D87">
        <w:tc>
          <w:tcPr>
            <w:tcW w:w="2080" w:type="dxa"/>
          </w:tcPr>
          <w:p w14:paraId="6E252B75" w14:textId="2D10592E" w:rsidR="009F6456" w:rsidRPr="003D401C" w:rsidRDefault="009F6456" w:rsidP="009F645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</w:t>
            </w:r>
            <w:r w:rsidR="00326DB8">
              <w:rPr>
                <w:lang w:val="en-US"/>
              </w:rPr>
              <w:t>WorkMode</w:t>
            </w:r>
          </w:p>
        </w:tc>
        <w:tc>
          <w:tcPr>
            <w:tcW w:w="2080" w:type="dxa"/>
          </w:tcPr>
          <w:p w14:paraId="230126E2" w14:textId="07E59973" w:rsidR="009F6456" w:rsidRPr="002144BA" w:rsidRDefault="003E3E02" w:rsidP="009F645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7E3D7DD8" w14:textId="42EA2370" w:rsidR="009F6456" w:rsidRDefault="009F6456" w:rsidP="009F6456">
            <w:pPr>
              <w:pStyle w:val="afd"/>
            </w:pPr>
            <w:r>
              <w:rPr>
                <w:lang w:val="en-US"/>
              </w:rPr>
              <w:t xml:space="preserve">DE </w:t>
            </w:r>
            <w:r>
              <w:t xml:space="preserve">передаёт данные </w:t>
            </w:r>
            <w:r>
              <w:rPr>
                <w:lang w:val="en-US"/>
              </w:rPr>
              <w:t>EM</w:t>
            </w:r>
          </w:p>
        </w:tc>
        <w:tc>
          <w:tcPr>
            <w:tcW w:w="2229" w:type="dxa"/>
          </w:tcPr>
          <w:p w14:paraId="1811CE31" w14:textId="0898A2B4" w:rsidR="009F6456" w:rsidRDefault="009F6456" w:rsidP="009F6456">
            <w:pPr>
              <w:pStyle w:val="afd"/>
            </w:pPr>
            <w:r>
              <w:rPr>
                <w:lang w:val="en-US"/>
              </w:rPr>
              <w:t xml:space="preserve">EM </w:t>
            </w:r>
            <w:r>
              <w:t xml:space="preserve">принимает данные </w:t>
            </w:r>
            <w:r>
              <w:rPr>
                <w:lang w:val="en-US"/>
              </w:rPr>
              <w:t>DE</w:t>
            </w:r>
          </w:p>
        </w:tc>
        <w:tc>
          <w:tcPr>
            <w:tcW w:w="2080" w:type="dxa"/>
          </w:tcPr>
          <w:p w14:paraId="7E1FF80D" w14:textId="06C38387" w:rsidR="009F6456" w:rsidRPr="00C2205B" w:rsidRDefault="009F6456" w:rsidP="009F645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</w:t>
            </w:r>
          </w:p>
        </w:tc>
        <w:tc>
          <w:tcPr>
            <w:tcW w:w="2080" w:type="dxa"/>
          </w:tcPr>
          <w:p w14:paraId="2B7C0B27" w14:textId="10579ACD" w:rsidR="009F6456" w:rsidRDefault="009F6456" w:rsidP="009F6456">
            <w:pPr>
              <w:pStyle w:val="afd"/>
            </w:pPr>
            <w:r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50C49788" w14:textId="021899B6" w:rsidR="009F6456" w:rsidRPr="00946886" w:rsidRDefault="009C401A" w:rsidP="009F645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dewm</w:t>
            </w:r>
          </w:p>
        </w:tc>
      </w:tr>
      <w:tr w:rsidR="009F6456" w14:paraId="15EC6104" w14:textId="77777777" w:rsidTr="003E1D87">
        <w:tc>
          <w:tcPr>
            <w:tcW w:w="2080" w:type="dxa"/>
          </w:tcPr>
          <w:p w14:paraId="1BEB5E9F" w14:textId="038D770A" w:rsidR="009F6456" w:rsidRPr="003D401C" w:rsidRDefault="00314982" w:rsidP="009F645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pActivate</w:t>
            </w:r>
          </w:p>
        </w:tc>
        <w:tc>
          <w:tcPr>
            <w:tcW w:w="2080" w:type="dxa"/>
          </w:tcPr>
          <w:p w14:paraId="2F99BBB3" w14:textId="24D839D5" w:rsidR="009F6456" w:rsidRPr="002144BA" w:rsidRDefault="00C93301" w:rsidP="009F645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37C295DF" w14:textId="5ECE2B02" w:rsidR="009F6456" w:rsidRDefault="009F6456" w:rsidP="009F6456">
            <w:pPr>
              <w:pStyle w:val="afd"/>
            </w:pPr>
            <w:r>
              <w:rPr>
                <w:lang w:val="en-US"/>
              </w:rPr>
              <w:t xml:space="preserve">P </w:t>
            </w:r>
            <w:r>
              <w:t xml:space="preserve">передаёт данные </w:t>
            </w:r>
            <w:r>
              <w:rPr>
                <w:lang w:val="en-US"/>
              </w:rPr>
              <w:t>EM</w:t>
            </w:r>
          </w:p>
        </w:tc>
        <w:tc>
          <w:tcPr>
            <w:tcW w:w="2229" w:type="dxa"/>
          </w:tcPr>
          <w:p w14:paraId="3EFC6FAB" w14:textId="2B2EB1B3" w:rsidR="009F6456" w:rsidRDefault="009F6456" w:rsidP="009F6456">
            <w:pPr>
              <w:pStyle w:val="afd"/>
            </w:pPr>
            <w:r>
              <w:rPr>
                <w:lang w:val="en-US"/>
              </w:rPr>
              <w:t xml:space="preserve">EM </w:t>
            </w:r>
            <w:r>
              <w:t xml:space="preserve">принимает данные </w:t>
            </w:r>
            <w:r>
              <w:rPr>
                <w:lang w:val="en-US"/>
              </w:rPr>
              <w:t>P</w:t>
            </w:r>
          </w:p>
        </w:tc>
        <w:tc>
          <w:tcPr>
            <w:tcW w:w="2080" w:type="dxa"/>
          </w:tcPr>
          <w:p w14:paraId="7554BCEC" w14:textId="1599890B" w:rsidR="009F6456" w:rsidRPr="00C2205B" w:rsidRDefault="009F6456" w:rsidP="009F645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2080" w:type="dxa"/>
          </w:tcPr>
          <w:p w14:paraId="4EE0A6B7" w14:textId="0BDA775A" w:rsidR="009F6456" w:rsidRDefault="009F6456" w:rsidP="009F6456">
            <w:pPr>
              <w:pStyle w:val="afd"/>
            </w:pPr>
            <w:r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1B68936C" w14:textId="5DC744AD" w:rsidR="009F6456" w:rsidRPr="00946886" w:rsidRDefault="009C401A" w:rsidP="009F645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pa</w:t>
            </w:r>
          </w:p>
        </w:tc>
      </w:tr>
      <w:tr w:rsidR="009F6456" w14:paraId="4D7EE921" w14:textId="77777777" w:rsidTr="003E1D87">
        <w:tc>
          <w:tcPr>
            <w:tcW w:w="2080" w:type="dxa"/>
          </w:tcPr>
          <w:p w14:paraId="28529492" w14:textId="6E22F6CF" w:rsidR="009F6456" w:rsidRPr="003D401C" w:rsidRDefault="006A3260" w:rsidP="009F6456">
            <w:pPr>
              <w:pStyle w:val="afd"/>
              <w:rPr>
                <w:lang w:val="en-US"/>
              </w:rPr>
            </w:pPr>
            <w:r>
              <w:lastRenderedPageBreak/>
              <w:t>o</w:t>
            </w:r>
            <w:r w:rsidR="00E97979" w:rsidRPr="00B841F7">
              <w:t>perating</w:t>
            </w:r>
            <w:r w:rsidR="00E97979">
              <w:rPr>
                <w:lang w:val="en-US"/>
              </w:rPr>
              <w:t>M</w:t>
            </w:r>
            <w:r w:rsidR="00E97979" w:rsidRPr="00B841F7">
              <w:t>ode</w:t>
            </w:r>
          </w:p>
        </w:tc>
        <w:tc>
          <w:tcPr>
            <w:tcW w:w="2080" w:type="dxa"/>
          </w:tcPr>
          <w:p w14:paraId="031A6EC6" w14:textId="416187F4" w:rsidR="009F6456" w:rsidRPr="002144BA" w:rsidRDefault="002A010E" w:rsidP="009F645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28184B38" w14:textId="4DDE1246" w:rsidR="009F6456" w:rsidRDefault="009F6456" w:rsidP="009F6456">
            <w:pPr>
              <w:pStyle w:val="afd"/>
            </w:pPr>
            <w:r>
              <w:rPr>
                <w:lang w:val="en-US"/>
              </w:rPr>
              <w:t xml:space="preserve">MT </w:t>
            </w:r>
            <w:r>
              <w:t xml:space="preserve">передаёт данные </w:t>
            </w:r>
            <w:r>
              <w:rPr>
                <w:lang w:val="en-US"/>
              </w:rPr>
              <w:t>EM</w:t>
            </w:r>
          </w:p>
        </w:tc>
        <w:tc>
          <w:tcPr>
            <w:tcW w:w="2229" w:type="dxa"/>
          </w:tcPr>
          <w:p w14:paraId="470A5A0B" w14:textId="7FC4E112" w:rsidR="009F6456" w:rsidRDefault="009F6456" w:rsidP="009F6456">
            <w:pPr>
              <w:pStyle w:val="afd"/>
            </w:pPr>
            <w:r>
              <w:rPr>
                <w:lang w:val="en-US"/>
              </w:rPr>
              <w:t xml:space="preserve">EM </w:t>
            </w:r>
            <w:r>
              <w:t xml:space="preserve">принимает данные </w:t>
            </w:r>
            <w:r>
              <w:rPr>
                <w:lang w:val="en-US"/>
              </w:rPr>
              <w:t>MT</w:t>
            </w:r>
          </w:p>
        </w:tc>
        <w:tc>
          <w:tcPr>
            <w:tcW w:w="2080" w:type="dxa"/>
          </w:tcPr>
          <w:p w14:paraId="732D3966" w14:textId="45CE1CE5" w:rsidR="009F6456" w:rsidRPr="00C2205B" w:rsidRDefault="009F6456" w:rsidP="009F645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MT</w:t>
            </w:r>
          </w:p>
        </w:tc>
        <w:tc>
          <w:tcPr>
            <w:tcW w:w="2080" w:type="dxa"/>
          </w:tcPr>
          <w:p w14:paraId="2900035B" w14:textId="5721791B" w:rsidR="009F6456" w:rsidRDefault="009F6456" w:rsidP="009F6456">
            <w:pPr>
              <w:pStyle w:val="afd"/>
            </w:pPr>
            <w:r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008D72EF" w14:textId="02BD47F4" w:rsidR="009F6456" w:rsidRPr="00946886" w:rsidRDefault="009C401A" w:rsidP="009F645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emom</w:t>
            </w:r>
          </w:p>
        </w:tc>
      </w:tr>
      <w:tr w:rsidR="009F6456" w14:paraId="6E11826E" w14:textId="77777777" w:rsidTr="003E1D87">
        <w:tc>
          <w:tcPr>
            <w:tcW w:w="2080" w:type="dxa"/>
          </w:tcPr>
          <w:p w14:paraId="18C27A92" w14:textId="4A2E180D" w:rsidR="009F6456" w:rsidRPr="003D401C" w:rsidRDefault="00B819D0" w:rsidP="009F645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emEnable</w:t>
            </w:r>
          </w:p>
        </w:tc>
        <w:tc>
          <w:tcPr>
            <w:tcW w:w="2080" w:type="dxa"/>
          </w:tcPr>
          <w:p w14:paraId="77E50156" w14:textId="44CF425F" w:rsidR="009F6456" w:rsidRPr="002144BA" w:rsidRDefault="002A010E" w:rsidP="009F645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27713954" w14:textId="172E37C0" w:rsidR="009F6456" w:rsidRDefault="009F6456" w:rsidP="009F6456">
            <w:pPr>
              <w:pStyle w:val="afd"/>
            </w:pPr>
            <w:r>
              <w:rPr>
                <w:lang w:val="en-US"/>
              </w:rPr>
              <w:t xml:space="preserve">MT </w:t>
            </w:r>
            <w:r>
              <w:t xml:space="preserve">передаёт данные </w:t>
            </w:r>
            <w:r>
              <w:rPr>
                <w:lang w:val="en-US"/>
              </w:rPr>
              <w:t>EM</w:t>
            </w:r>
          </w:p>
        </w:tc>
        <w:tc>
          <w:tcPr>
            <w:tcW w:w="2229" w:type="dxa"/>
          </w:tcPr>
          <w:p w14:paraId="3DB1135F" w14:textId="0B0EC44A" w:rsidR="009F6456" w:rsidRDefault="009F6456" w:rsidP="009F6456">
            <w:pPr>
              <w:pStyle w:val="afd"/>
            </w:pPr>
            <w:r>
              <w:rPr>
                <w:lang w:val="en-US"/>
              </w:rPr>
              <w:t xml:space="preserve">EM </w:t>
            </w:r>
            <w:r>
              <w:t xml:space="preserve">принимает данные </w:t>
            </w:r>
            <w:r>
              <w:rPr>
                <w:lang w:val="en-US"/>
              </w:rPr>
              <w:t>MT</w:t>
            </w:r>
          </w:p>
        </w:tc>
        <w:tc>
          <w:tcPr>
            <w:tcW w:w="2080" w:type="dxa"/>
          </w:tcPr>
          <w:p w14:paraId="4D4104C5" w14:textId="5926BEAC" w:rsidR="009F6456" w:rsidRPr="00C2205B" w:rsidRDefault="009F6456" w:rsidP="009F645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MT</w:t>
            </w:r>
          </w:p>
        </w:tc>
        <w:tc>
          <w:tcPr>
            <w:tcW w:w="2080" w:type="dxa"/>
          </w:tcPr>
          <w:p w14:paraId="5260CA90" w14:textId="3A2FF09A" w:rsidR="009F6456" w:rsidRDefault="009F6456" w:rsidP="009F6456">
            <w:pPr>
              <w:pStyle w:val="afd"/>
            </w:pPr>
            <w:r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6647DDB6" w14:textId="632887CF" w:rsidR="009F6456" w:rsidRPr="00946886" w:rsidRDefault="009C401A" w:rsidP="009F645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eme</w:t>
            </w:r>
          </w:p>
        </w:tc>
      </w:tr>
      <w:tr w:rsidR="009F6456" w:rsidRPr="00635181" w14:paraId="756E558C" w14:textId="77777777" w:rsidTr="003E1D87">
        <w:tc>
          <w:tcPr>
            <w:tcW w:w="2080" w:type="dxa"/>
          </w:tcPr>
          <w:p w14:paraId="46E2CF29" w14:textId="77777777" w:rsidR="009F6456" w:rsidRPr="003D401C" w:rsidRDefault="009F6456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6322AEB" w14:textId="77777777" w:rsidR="009F6456" w:rsidRPr="002144BA" w:rsidRDefault="009F6456" w:rsidP="009F6456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4DA536BD" w14:textId="77777777" w:rsidR="009F6456" w:rsidRPr="00635181" w:rsidRDefault="009F6456" w:rsidP="009F6456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5631C16F" w14:textId="77777777" w:rsidR="009F6456" w:rsidRPr="00635181" w:rsidRDefault="009F6456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DD691D2" w14:textId="6E486AF1" w:rsidR="009F6456" w:rsidRPr="00C2205B" w:rsidRDefault="009F6456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BA4FE9B" w14:textId="4232C363" w:rsidR="009F6456" w:rsidRPr="00635181" w:rsidRDefault="009F6456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3C84791" w14:textId="77777777" w:rsidR="009F6456" w:rsidRPr="00946886" w:rsidRDefault="009F6456" w:rsidP="009F6456">
            <w:pPr>
              <w:pStyle w:val="afd"/>
              <w:rPr>
                <w:lang w:val="en-US"/>
              </w:rPr>
            </w:pPr>
          </w:p>
        </w:tc>
      </w:tr>
      <w:tr w:rsidR="009F6456" w:rsidRPr="00635181" w14:paraId="49514723" w14:textId="77777777" w:rsidTr="003E1D87">
        <w:tc>
          <w:tcPr>
            <w:tcW w:w="2080" w:type="dxa"/>
          </w:tcPr>
          <w:p w14:paraId="24D4CDD4" w14:textId="77777777" w:rsidR="009F6456" w:rsidRPr="003D401C" w:rsidRDefault="009F6456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2E8FC22" w14:textId="77777777" w:rsidR="009F6456" w:rsidRPr="002144BA" w:rsidRDefault="009F6456" w:rsidP="009F6456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0F1D6E16" w14:textId="77777777" w:rsidR="009F6456" w:rsidRPr="00635181" w:rsidRDefault="009F6456" w:rsidP="009F6456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7714EB46" w14:textId="77777777" w:rsidR="009F6456" w:rsidRPr="00635181" w:rsidRDefault="009F6456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892DFDA" w14:textId="6B3B9257" w:rsidR="009F6456" w:rsidRPr="00C2205B" w:rsidRDefault="009F6456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5A29F1D" w14:textId="307E8395" w:rsidR="009F6456" w:rsidRPr="00635181" w:rsidRDefault="009F6456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ABEEB2F" w14:textId="77777777" w:rsidR="009F6456" w:rsidRPr="00946886" w:rsidRDefault="009F6456" w:rsidP="009F6456">
            <w:pPr>
              <w:pStyle w:val="afd"/>
              <w:rPr>
                <w:lang w:val="en-US"/>
              </w:rPr>
            </w:pPr>
          </w:p>
        </w:tc>
      </w:tr>
      <w:tr w:rsidR="00E97979" w:rsidRPr="00635181" w14:paraId="4E47B2E7" w14:textId="77777777" w:rsidTr="003E1D87">
        <w:tc>
          <w:tcPr>
            <w:tcW w:w="2080" w:type="dxa"/>
          </w:tcPr>
          <w:p w14:paraId="5D8259FF" w14:textId="77777777" w:rsidR="00E97979" w:rsidRPr="003D401C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CC38565" w14:textId="77777777" w:rsidR="00E97979" w:rsidRPr="002144BA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23E153E7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165C8117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5D0FD5C" w14:textId="77777777" w:rsidR="00E97979" w:rsidRPr="00C2205B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D94A07D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9DDD52A" w14:textId="77777777" w:rsidR="00E97979" w:rsidRPr="00946886" w:rsidRDefault="00E97979" w:rsidP="009F6456">
            <w:pPr>
              <w:pStyle w:val="afd"/>
              <w:rPr>
                <w:lang w:val="en-US"/>
              </w:rPr>
            </w:pPr>
          </w:p>
        </w:tc>
      </w:tr>
      <w:tr w:rsidR="00E97979" w:rsidRPr="00635181" w14:paraId="4A35F3EF" w14:textId="77777777" w:rsidTr="003E1D87">
        <w:tc>
          <w:tcPr>
            <w:tcW w:w="2080" w:type="dxa"/>
          </w:tcPr>
          <w:p w14:paraId="2FA7317E" w14:textId="77777777" w:rsidR="00E97979" w:rsidRPr="003D401C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C2285FE" w14:textId="77777777" w:rsidR="00E97979" w:rsidRPr="002144BA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137B253D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76503EF8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F8C9791" w14:textId="77777777" w:rsidR="00E97979" w:rsidRPr="00C2205B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F9F9008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7657493" w14:textId="77777777" w:rsidR="00E97979" w:rsidRPr="00946886" w:rsidRDefault="00E97979" w:rsidP="009F6456">
            <w:pPr>
              <w:pStyle w:val="afd"/>
              <w:rPr>
                <w:lang w:val="en-US"/>
              </w:rPr>
            </w:pPr>
          </w:p>
        </w:tc>
      </w:tr>
      <w:tr w:rsidR="00E97979" w:rsidRPr="00635181" w14:paraId="072B051F" w14:textId="77777777" w:rsidTr="003E1D87">
        <w:tc>
          <w:tcPr>
            <w:tcW w:w="2080" w:type="dxa"/>
          </w:tcPr>
          <w:p w14:paraId="12DBEB13" w14:textId="77777777" w:rsidR="00E97979" w:rsidRPr="003D401C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9D5E3D0" w14:textId="77777777" w:rsidR="00E97979" w:rsidRPr="002144BA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3D9166F9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0E283215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715F804" w14:textId="77777777" w:rsidR="00E97979" w:rsidRPr="00C2205B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0D8879E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DD7B441" w14:textId="77777777" w:rsidR="00E97979" w:rsidRPr="00946886" w:rsidRDefault="00E97979" w:rsidP="009F6456">
            <w:pPr>
              <w:pStyle w:val="afd"/>
              <w:rPr>
                <w:lang w:val="en-US"/>
              </w:rPr>
            </w:pPr>
          </w:p>
        </w:tc>
      </w:tr>
      <w:tr w:rsidR="00E97979" w:rsidRPr="00635181" w14:paraId="7F06BF66" w14:textId="77777777" w:rsidTr="003E1D87">
        <w:tc>
          <w:tcPr>
            <w:tcW w:w="2080" w:type="dxa"/>
          </w:tcPr>
          <w:p w14:paraId="7260944B" w14:textId="77777777" w:rsidR="00E97979" w:rsidRPr="003D401C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E2605A4" w14:textId="77777777" w:rsidR="00E97979" w:rsidRPr="002144BA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13B36349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63F4A0FD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AD0EFF7" w14:textId="77777777" w:rsidR="00E97979" w:rsidRPr="00C2205B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C929957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F118ACE" w14:textId="77777777" w:rsidR="00E97979" w:rsidRPr="00946886" w:rsidRDefault="00E97979" w:rsidP="009F6456">
            <w:pPr>
              <w:pStyle w:val="afd"/>
              <w:rPr>
                <w:lang w:val="en-US"/>
              </w:rPr>
            </w:pPr>
          </w:p>
        </w:tc>
      </w:tr>
      <w:tr w:rsidR="00E97979" w:rsidRPr="00635181" w14:paraId="6514051F" w14:textId="77777777" w:rsidTr="003E1D87">
        <w:tc>
          <w:tcPr>
            <w:tcW w:w="2080" w:type="dxa"/>
          </w:tcPr>
          <w:p w14:paraId="40E99F98" w14:textId="77777777" w:rsidR="00E97979" w:rsidRPr="003D401C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D9C67A7" w14:textId="77777777" w:rsidR="00E97979" w:rsidRPr="002144BA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54415EEA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6AE30A67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312F1A1" w14:textId="77777777" w:rsidR="00E97979" w:rsidRPr="00C2205B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8CC69A8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4FE2667" w14:textId="77777777" w:rsidR="00E97979" w:rsidRPr="00946886" w:rsidRDefault="00E97979" w:rsidP="009F6456">
            <w:pPr>
              <w:pStyle w:val="afd"/>
              <w:rPr>
                <w:lang w:val="en-US"/>
              </w:rPr>
            </w:pPr>
          </w:p>
        </w:tc>
      </w:tr>
      <w:tr w:rsidR="00E97979" w:rsidRPr="00635181" w14:paraId="0CAF8899" w14:textId="77777777" w:rsidTr="003E1D87">
        <w:tc>
          <w:tcPr>
            <w:tcW w:w="2080" w:type="dxa"/>
          </w:tcPr>
          <w:p w14:paraId="4C156FF2" w14:textId="77777777" w:rsidR="00E97979" w:rsidRPr="003D401C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D747027" w14:textId="77777777" w:rsidR="00E97979" w:rsidRPr="002144BA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26FF6ED2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304B426F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240757D" w14:textId="77777777" w:rsidR="00E97979" w:rsidRPr="00C2205B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DE81C19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C8A9CD6" w14:textId="77777777" w:rsidR="00E97979" w:rsidRPr="00946886" w:rsidRDefault="00E97979" w:rsidP="009F6456">
            <w:pPr>
              <w:pStyle w:val="afd"/>
              <w:rPr>
                <w:lang w:val="en-US"/>
              </w:rPr>
            </w:pPr>
          </w:p>
        </w:tc>
      </w:tr>
      <w:tr w:rsidR="00E97979" w:rsidRPr="00635181" w14:paraId="45984991" w14:textId="77777777" w:rsidTr="003E1D87">
        <w:tc>
          <w:tcPr>
            <w:tcW w:w="2080" w:type="dxa"/>
          </w:tcPr>
          <w:p w14:paraId="45181AAA" w14:textId="77777777" w:rsidR="00E97979" w:rsidRPr="003D401C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8C3D7BB" w14:textId="77777777" w:rsidR="00E97979" w:rsidRPr="002144BA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1C37F0F6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2923C08C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B9E70A8" w14:textId="77777777" w:rsidR="00E97979" w:rsidRPr="00C2205B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854C6E7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75F7F03" w14:textId="77777777" w:rsidR="00E97979" w:rsidRPr="00946886" w:rsidRDefault="00E97979" w:rsidP="009F6456">
            <w:pPr>
              <w:pStyle w:val="afd"/>
              <w:rPr>
                <w:lang w:val="en-US"/>
              </w:rPr>
            </w:pPr>
          </w:p>
        </w:tc>
      </w:tr>
      <w:tr w:rsidR="00E97979" w:rsidRPr="00635181" w14:paraId="1BB2A399" w14:textId="77777777" w:rsidTr="003E1D87">
        <w:tc>
          <w:tcPr>
            <w:tcW w:w="2080" w:type="dxa"/>
          </w:tcPr>
          <w:p w14:paraId="7E4B1158" w14:textId="77777777" w:rsidR="00E97979" w:rsidRPr="003D401C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0E55CB9" w14:textId="77777777" w:rsidR="00E97979" w:rsidRPr="002144BA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1A22F382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49E494F2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132F622" w14:textId="77777777" w:rsidR="00E97979" w:rsidRPr="00C2205B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B19579B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642CCAC" w14:textId="77777777" w:rsidR="00E97979" w:rsidRPr="00946886" w:rsidRDefault="00E97979" w:rsidP="009F6456">
            <w:pPr>
              <w:pStyle w:val="afd"/>
              <w:rPr>
                <w:lang w:val="en-US"/>
              </w:rPr>
            </w:pPr>
          </w:p>
        </w:tc>
      </w:tr>
      <w:tr w:rsidR="00E97979" w:rsidRPr="00635181" w14:paraId="4674037D" w14:textId="77777777" w:rsidTr="003E1D87">
        <w:tc>
          <w:tcPr>
            <w:tcW w:w="2080" w:type="dxa"/>
          </w:tcPr>
          <w:p w14:paraId="2F3AF881" w14:textId="77777777" w:rsidR="00E97979" w:rsidRPr="003D401C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45C3120" w14:textId="77777777" w:rsidR="00E97979" w:rsidRPr="002144BA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5FD55E4F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178FD3B2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3B902B9" w14:textId="77777777" w:rsidR="00E97979" w:rsidRPr="00C2205B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BAA2961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A025496" w14:textId="77777777" w:rsidR="00E97979" w:rsidRPr="00946886" w:rsidRDefault="00E97979" w:rsidP="009F6456">
            <w:pPr>
              <w:pStyle w:val="afd"/>
              <w:rPr>
                <w:lang w:val="en-US"/>
              </w:rPr>
            </w:pPr>
          </w:p>
        </w:tc>
      </w:tr>
      <w:tr w:rsidR="001A7080" w:rsidRPr="00635181" w14:paraId="0BE1AAF2" w14:textId="77777777" w:rsidTr="003E1D87">
        <w:tc>
          <w:tcPr>
            <w:tcW w:w="2080" w:type="dxa"/>
          </w:tcPr>
          <w:p w14:paraId="0EBA48C1" w14:textId="77777777" w:rsidR="001A7080" w:rsidRPr="003D401C" w:rsidRDefault="001A7080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B85D18F" w14:textId="77777777" w:rsidR="001A7080" w:rsidRPr="002144BA" w:rsidRDefault="001A7080" w:rsidP="009F6456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77C50C53" w14:textId="77777777" w:rsidR="001A7080" w:rsidRPr="00635181" w:rsidRDefault="001A7080" w:rsidP="009F6456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5D76C0E4" w14:textId="77777777" w:rsidR="001A7080" w:rsidRPr="00635181" w:rsidRDefault="001A7080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FD2C4AB" w14:textId="77777777" w:rsidR="001A7080" w:rsidRPr="00C2205B" w:rsidRDefault="001A7080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3CFA5CB" w14:textId="77777777" w:rsidR="001A7080" w:rsidRPr="00635181" w:rsidRDefault="001A7080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0183624" w14:textId="77777777" w:rsidR="001A7080" w:rsidRPr="00946886" w:rsidRDefault="001A7080" w:rsidP="009F6456">
            <w:pPr>
              <w:pStyle w:val="afd"/>
              <w:rPr>
                <w:lang w:val="en-US"/>
              </w:rPr>
            </w:pPr>
          </w:p>
        </w:tc>
      </w:tr>
      <w:tr w:rsidR="001A7080" w:rsidRPr="00635181" w14:paraId="770CC715" w14:textId="77777777" w:rsidTr="003E1D87">
        <w:tc>
          <w:tcPr>
            <w:tcW w:w="2080" w:type="dxa"/>
          </w:tcPr>
          <w:p w14:paraId="6B67AB4D" w14:textId="77777777" w:rsidR="001A7080" w:rsidRPr="003D401C" w:rsidRDefault="001A7080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3239B51" w14:textId="77777777" w:rsidR="001A7080" w:rsidRPr="002144BA" w:rsidRDefault="001A7080" w:rsidP="009F6456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080A2D19" w14:textId="77777777" w:rsidR="001A7080" w:rsidRPr="00635181" w:rsidRDefault="001A7080" w:rsidP="009F6456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0970D42E" w14:textId="77777777" w:rsidR="001A7080" w:rsidRPr="00635181" w:rsidRDefault="001A7080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888A6BE" w14:textId="77777777" w:rsidR="001A7080" w:rsidRPr="00C2205B" w:rsidRDefault="001A7080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D71A0E4" w14:textId="77777777" w:rsidR="001A7080" w:rsidRPr="00635181" w:rsidRDefault="001A7080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B3623EB" w14:textId="77777777" w:rsidR="001A7080" w:rsidRPr="00946886" w:rsidRDefault="001A7080" w:rsidP="009F6456">
            <w:pPr>
              <w:pStyle w:val="afd"/>
              <w:rPr>
                <w:lang w:val="en-US"/>
              </w:rPr>
            </w:pPr>
          </w:p>
        </w:tc>
      </w:tr>
      <w:tr w:rsidR="00CA36D9" w:rsidRPr="00635181" w14:paraId="352BF96E" w14:textId="77777777" w:rsidTr="003E1D87">
        <w:tc>
          <w:tcPr>
            <w:tcW w:w="2080" w:type="dxa"/>
          </w:tcPr>
          <w:p w14:paraId="28C71B93" w14:textId="77777777" w:rsidR="00CA36D9" w:rsidRPr="003D401C" w:rsidRDefault="00CA36D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9799D0E" w14:textId="77777777" w:rsidR="00CA36D9" w:rsidRPr="002144BA" w:rsidRDefault="00CA36D9" w:rsidP="009F6456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498B2D4D" w14:textId="77777777" w:rsidR="00CA36D9" w:rsidRPr="00635181" w:rsidRDefault="00CA36D9" w:rsidP="009F6456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7B55CFB1" w14:textId="77777777" w:rsidR="00CA36D9" w:rsidRPr="00635181" w:rsidRDefault="00CA36D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60DA8A5" w14:textId="77777777" w:rsidR="00CA36D9" w:rsidRPr="00C2205B" w:rsidRDefault="00CA36D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50B98C8" w14:textId="77777777" w:rsidR="00CA36D9" w:rsidRPr="00635181" w:rsidRDefault="00CA36D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8F11E80" w14:textId="77777777" w:rsidR="00CA36D9" w:rsidRPr="00946886" w:rsidRDefault="00CA36D9" w:rsidP="009F6456">
            <w:pPr>
              <w:pStyle w:val="afd"/>
              <w:rPr>
                <w:lang w:val="en-US"/>
              </w:rPr>
            </w:pPr>
          </w:p>
        </w:tc>
      </w:tr>
      <w:tr w:rsidR="00CA36D9" w:rsidRPr="00635181" w14:paraId="331F2E20" w14:textId="77777777" w:rsidTr="003E1D87">
        <w:tc>
          <w:tcPr>
            <w:tcW w:w="2080" w:type="dxa"/>
          </w:tcPr>
          <w:p w14:paraId="730CBE22" w14:textId="77777777" w:rsidR="00CA36D9" w:rsidRPr="003D401C" w:rsidRDefault="00CA36D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AE72200" w14:textId="77777777" w:rsidR="00CA36D9" w:rsidRPr="002144BA" w:rsidRDefault="00CA36D9" w:rsidP="009F6456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20103963" w14:textId="77777777" w:rsidR="00CA36D9" w:rsidRPr="00635181" w:rsidRDefault="00CA36D9" w:rsidP="009F6456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29764735" w14:textId="77777777" w:rsidR="00CA36D9" w:rsidRPr="00635181" w:rsidRDefault="00CA36D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9969798" w14:textId="77777777" w:rsidR="00CA36D9" w:rsidRPr="00C2205B" w:rsidRDefault="00CA36D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14265CD" w14:textId="77777777" w:rsidR="00CA36D9" w:rsidRPr="00635181" w:rsidRDefault="00CA36D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B486388" w14:textId="77777777" w:rsidR="00CA36D9" w:rsidRPr="00946886" w:rsidRDefault="00CA36D9" w:rsidP="009F6456">
            <w:pPr>
              <w:pStyle w:val="afd"/>
              <w:rPr>
                <w:lang w:val="en-US"/>
              </w:rPr>
            </w:pPr>
          </w:p>
        </w:tc>
      </w:tr>
    </w:tbl>
    <w:p w14:paraId="6A31791F" w14:textId="77777777" w:rsidR="00B9134B" w:rsidRDefault="00B9134B" w:rsidP="00B9134B">
      <w:pPr>
        <w:pStyle w:val="af3"/>
      </w:pPr>
      <w:r>
        <w:rPr>
          <w:noProof/>
          <w14:ligatures w14:val="standardContextual"/>
        </w:rPr>
        <w:lastRenderedPageBreak/>
        <w:drawing>
          <wp:inline distT="0" distB="0" distL="0" distR="0" wp14:anchorId="393346F1" wp14:editId="6EC3D7E2">
            <wp:extent cx="5530315" cy="5807735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315" cy="580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7FCB" w14:textId="56643DE9" w:rsidR="00B9134B" w:rsidRPr="008016E1" w:rsidRDefault="00B9134B" w:rsidP="00B9134B">
      <w:pPr>
        <w:pStyle w:val="af3"/>
      </w:pPr>
      <w:r>
        <w:t xml:space="preserve">Рисунок </w:t>
      </w:r>
      <w:r w:rsidRPr="001158B7">
        <w:t>5</w:t>
      </w:r>
      <w:r>
        <w:t>.</w:t>
      </w:r>
      <w:r w:rsidRPr="00B9134B">
        <w:t>3</w:t>
      </w:r>
      <w:r>
        <w:t xml:space="preserve"> – Схема подключения</w:t>
      </w:r>
      <w:r w:rsidRPr="008016E1">
        <w:t xml:space="preserve"> </w:t>
      </w:r>
      <w:r>
        <w:rPr>
          <w:lang w:val="en-US"/>
        </w:rPr>
        <w:t>DC</w:t>
      </w:r>
    </w:p>
    <w:p w14:paraId="72561496" w14:textId="035E8123" w:rsidR="00C73084" w:rsidRPr="00B9134B" w:rsidRDefault="002147EB" w:rsidP="002147EB">
      <w:pPr>
        <w:pStyle w:val="31"/>
      </w:pPr>
      <w:bookmarkStart w:id="8" w:name="_Toc178651813"/>
      <w:r>
        <w:lastRenderedPageBreak/>
        <w:t xml:space="preserve">5.3.1 </w:t>
      </w:r>
      <w:r w:rsidR="00F534B7">
        <w:t>Заряд батарей</w:t>
      </w:r>
      <w:r w:rsidR="00EE5C3D" w:rsidRPr="00B9134B">
        <w:t xml:space="preserve"> (</w:t>
      </w:r>
      <w:r w:rsidR="00EE5C3D">
        <w:rPr>
          <w:lang w:val="en-US"/>
        </w:rPr>
        <w:t>BC</w:t>
      </w:r>
      <w:r w:rsidR="00EE5C3D" w:rsidRPr="00B9134B">
        <w:t>)</w:t>
      </w:r>
      <w:bookmarkEnd w:id="8"/>
    </w:p>
    <w:p w14:paraId="2338CE32" w14:textId="77777777" w:rsidR="004D38C3" w:rsidRDefault="004D38C3" w:rsidP="007D48FA">
      <w:pPr>
        <w:pStyle w:val="af1"/>
      </w:pPr>
    </w:p>
    <w:p w14:paraId="3F8CD568" w14:textId="4ADF0924" w:rsidR="004D38C3" w:rsidRDefault="005433D0" w:rsidP="007D48FA">
      <w:pPr>
        <w:pStyle w:val="af1"/>
      </w:pPr>
      <w:r>
        <w:t xml:space="preserve">100% заряда батарей составляют </w:t>
      </w:r>
      <w:r w:rsidR="00023854">
        <w:t>3000</w:t>
      </w:r>
      <w:r>
        <w:t xml:space="preserve"> условных единиц.</w:t>
      </w:r>
    </w:p>
    <w:p w14:paraId="3E4AA7DA" w14:textId="77777777" w:rsidR="002F0706" w:rsidRDefault="002F0706" w:rsidP="007D48FA">
      <w:pPr>
        <w:pStyle w:val="af1"/>
      </w:pPr>
    </w:p>
    <w:p w14:paraId="5B260328" w14:textId="25ECCFD6" w:rsidR="004D38C3" w:rsidRDefault="004D38C3" w:rsidP="007D48FA">
      <w:pPr>
        <w:pStyle w:val="af1"/>
        <w:sectPr w:rsidR="004D38C3" w:rsidSect="009B684B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</w:p>
    <w:p w14:paraId="3AD30281" w14:textId="191715F8" w:rsidR="007D48FA" w:rsidRPr="0024642E" w:rsidRDefault="007D48FA" w:rsidP="007D48FA">
      <w:pPr>
        <w:pStyle w:val="11"/>
      </w:pPr>
      <w:bookmarkStart w:id="9" w:name="_Toc178651814"/>
      <w:r>
        <w:lastRenderedPageBreak/>
        <w:t>6 ДИЗЕЛЬНЫЙ ОТСЕК</w:t>
      </w:r>
      <w:r w:rsidR="00D84037" w:rsidRPr="0024642E">
        <w:t xml:space="preserve"> (</w:t>
      </w:r>
      <w:r w:rsidR="00D84037">
        <w:rPr>
          <w:lang w:val="en-US"/>
        </w:rPr>
        <w:t>D</w:t>
      </w:r>
      <w:r w:rsidR="00A25928">
        <w:rPr>
          <w:lang w:val="en-US"/>
        </w:rPr>
        <w:t>IE</w:t>
      </w:r>
      <w:r w:rsidR="00D84037">
        <w:rPr>
          <w:lang w:val="en-US"/>
        </w:rPr>
        <w:t>C</w:t>
      </w:r>
      <w:r w:rsidR="00D84037" w:rsidRPr="0024642E">
        <w:t>)</w:t>
      </w:r>
      <w:bookmarkEnd w:id="9"/>
    </w:p>
    <w:p w14:paraId="76CBC24E" w14:textId="77777777" w:rsidR="007D48FA" w:rsidRDefault="007D48FA" w:rsidP="007D48FA">
      <w:pPr>
        <w:pStyle w:val="af1"/>
      </w:pPr>
    </w:p>
    <w:p w14:paraId="03A742EE" w14:textId="42FFD4D6" w:rsidR="002147EB" w:rsidRPr="0024642E" w:rsidRDefault="002147EB" w:rsidP="002147EB">
      <w:pPr>
        <w:pStyle w:val="23"/>
      </w:pPr>
      <w:bookmarkStart w:id="10" w:name="_Toc178651815"/>
      <w:r w:rsidRPr="00684C28">
        <w:t xml:space="preserve">6.1 </w:t>
      </w:r>
      <w:r>
        <w:t>Дизеля</w:t>
      </w:r>
      <w:r w:rsidR="00D84037" w:rsidRPr="0024642E">
        <w:t xml:space="preserve"> (</w:t>
      </w:r>
      <w:r w:rsidR="00D84037">
        <w:rPr>
          <w:lang w:val="en-US"/>
        </w:rPr>
        <w:t>DE</w:t>
      </w:r>
      <w:r w:rsidR="00D84037" w:rsidRPr="0024642E">
        <w:t>)</w:t>
      </w:r>
      <w:bookmarkEnd w:id="10"/>
    </w:p>
    <w:p w14:paraId="400DD5D6" w14:textId="77777777" w:rsidR="002147EB" w:rsidRDefault="002147EB" w:rsidP="007D48FA">
      <w:pPr>
        <w:pStyle w:val="af1"/>
      </w:pPr>
    </w:p>
    <w:p w14:paraId="0567BA60" w14:textId="7BB0EE6D" w:rsidR="00F22BC0" w:rsidRDefault="00F22BC0" w:rsidP="00F22BC0">
      <w:pPr>
        <w:pStyle w:val="af1"/>
      </w:pPr>
      <w:r>
        <w:t>В таблице 6.1 указаны характеристики работы дизеля в разных режимах работы.</w:t>
      </w:r>
      <w:r w:rsidR="00271EBA">
        <w:t xml:space="preserve"> Дизеля не могу</w:t>
      </w:r>
      <w:r w:rsidR="00F54C25">
        <w:t>т</w:t>
      </w:r>
      <w:r w:rsidR="00271EBA">
        <w:t xml:space="preserve"> работать на любой глубине.</w:t>
      </w:r>
      <w:r w:rsidR="00101860">
        <w:t xml:space="preserve"> Ускорение равно 2 километра в час в секунду.</w:t>
      </w:r>
    </w:p>
    <w:p w14:paraId="7765AB92" w14:textId="77777777" w:rsidR="00F22BC0" w:rsidRDefault="00F22BC0" w:rsidP="00F22BC0">
      <w:pPr>
        <w:pStyle w:val="af1"/>
      </w:pPr>
    </w:p>
    <w:p w14:paraId="1273F0CF" w14:textId="2BFEB0ED" w:rsidR="00F22BC0" w:rsidRDefault="00F22BC0" w:rsidP="00F22BC0">
      <w:pPr>
        <w:pStyle w:val="afd"/>
      </w:pPr>
      <w:r>
        <w:t>Таблица 6.1 – Характеристики работы дизеля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531"/>
        <w:gridCol w:w="2410"/>
        <w:gridCol w:w="2835"/>
        <w:gridCol w:w="4784"/>
      </w:tblGrid>
      <w:tr w:rsidR="00D11C01" w14:paraId="61A11571" w14:textId="77777777" w:rsidTr="005B33B4">
        <w:tc>
          <w:tcPr>
            <w:tcW w:w="4531" w:type="dxa"/>
            <w:vAlign w:val="center"/>
          </w:tcPr>
          <w:p w14:paraId="7E3BC013" w14:textId="7C4E9CE6" w:rsidR="00D11C01" w:rsidRDefault="00D11C01" w:rsidP="00E665F9">
            <w:pPr>
              <w:pStyle w:val="af1"/>
              <w:ind w:firstLine="0"/>
              <w:jc w:val="center"/>
            </w:pPr>
            <w:r>
              <w:t>Режим работы</w:t>
            </w:r>
          </w:p>
        </w:tc>
        <w:tc>
          <w:tcPr>
            <w:tcW w:w="2410" w:type="dxa"/>
            <w:vAlign w:val="center"/>
          </w:tcPr>
          <w:p w14:paraId="554481A7" w14:textId="6EE616A4" w:rsidR="00D11C01" w:rsidRDefault="00D11C01" w:rsidP="00E665F9">
            <w:pPr>
              <w:pStyle w:val="af1"/>
              <w:ind w:firstLine="0"/>
              <w:jc w:val="center"/>
            </w:pPr>
            <w:r>
              <w:t>Скорость</w:t>
            </w:r>
            <w:r>
              <w:rPr>
                <w:lang w:val="en-US"/>
              </w:rPr>
              <w:t xml:space="preserve"> </w:t>
            </w:r>
            <w:r>
              <w:t>(километр в час)</w:t>
            </w:r>
          </w:p>
        </w:tc>
        <w:tc>
          <w:tcPr>
            <w:tcW w:w="2835" w:type="dxa"/>
            <w:vAlign w:val="center"/>
          </w:tcPr>
          <w:p w14:paraId="402EBB1C" w14:textId="0BFF91C9" w:rsidR="00D11C01" w:rsidRDefault="00D11C01" w:rsidP="00E665F9">
            <w:pPr>
              <w:pStyle w:val="af1"/>
              <w:ind w:firstLine="0"/>
              <w:jc w:val="center"/>
            </w:pPr>
            <w:r>
              <w:t>Потребление топлива</w:t>
            </w:r>
            <w:r w:rsidRPr="00D74390">
              <w:t xml:space="preserve"> </w:t>
            </w:r>
            <w:r>
              <w:t>(литр в минуту)</w:t>
            </w:r>
          </w:p>
        </w:tc>
        <w:tc>
          <w:tcPr>
            <w:tcW w:w="4784" w:type="dxa"/>
            <w:vAlign w:val="center"/>
          </w:tcPr>
          <w:p w14:paraId="5BCCFA09" w14:textId="66887767" w:rsidR="00D11C01" w:rsidRDefault="00D11C01" w:rsidP="00E665F9">
            <w:pPr>
              <w:pStyle w:val="af1"/>
              <w:ind w:firstLine="0"/>
              <w:jc w:val="center"/>
            </w:pPr>
            <w:r>
              <w:t>Восполнение заряда батарей</w:t>
            </w:r>
            <w:r w:rsidRPr="00D74390">
              <w:t xml:space="preserve"> </w:t>
            </w:r>
            <w:r>
              <w:t>(условная единица в минуту)</w:t>
            </w:r>
          </w:p>
        </w:tc>
      </w:tr>
      <w:tr w:rsidR="00D11C01" w14:paraId="2991A36C" w14:textId="77777777" w:rsidTr="005B33B4">
        <w:tc>
          <w:tcPr>
            <w:tcW w:w="4531" w:type="dxa"/>
          </w:tcPr>
          <w:p w14:paraId="7BC078A6" w14:textId="1C598AC7" w:rsidR="00D11C01" w:rsidRDefault="00D11C01" w:rsidP="00D11C01">
            <w:pPr>
              <w:pStyle w:val="af1"/>
              <w:ind w:firstLine="0"/>
            </w:pPr>
            <w:r>
              <w:t>Самый полный вперёд</w:t>
            </w:r>
          </w:p>
        </w:tc>
        <w:tc>
          <w:tcPr>
            <w:tcW w:w="2410" w:type="dxa"/>
          </w:tcPr>
          <w:p w14:paraId="21E16806" w14:textId="322DBE66" w:rsidR="00D11C01" w:rsidRDefault="00D11C01" w:rsidP="00D11C01">
            <w:pPr>
              <w:pStyle w:val="af1"/>
              <w:ind w:firstLine="0"/>
            </w:pPr>
            <w:r>
              <w:t>32</w:t>
            </w:r>
          </w:p>
        </w:tc>
        <w:tc>
          <w:tcPr>
            <w:tcW w:w="2835" w:type="dxa"/>
          </w:tcPr>
          <w:p w14:paraId="5F60816C" w14:textId="1FEE1B2F" w:rsidR="00D11C01" w:rsidRDefault="00D11C01" w:rsidP="00D11C01">
            <w:pPr>
              <w:pStyle w:val="af1"/>
              <w:ind w:firstLine="0"/>
            </w:pPr>
            <w:r>
              <w:t>7</w:t>
            </w:r>
            <w:r>
              <w:rPr>
                <w:lang w:val="en-US"/>
              </w:rPr>
              <w:t xml:space="preserve">,7 | </w:t>
            </w:r>
            <w:r>
              <w:t>7</w:t>
            </w:r>
            <w:r>
              <w:rPr>
                <w:lang w:val="en-US"/>
              </w:rPr>
              <w:t>,7</w:t>
            </w:r>
          </w:p>
        </w:tc>
        <w:tc>
          <w:tcPr>
            <w:tcW w:w="4784" w:type="dxa"/>
          </w:tcPr>
          <w:p w14:paraId="145204DF" w14:textId="0C95A289" w:rsidR="00D11C01" w:rsidRDefault="00D11C01" w:rsidP="00D11C01">
            <w:pPr>
              <w:pStyle w:val="af1"/>
              <w:ind w:firstLine="0"/>
            </w:pPr>
            <w:r>
              <w:rPr>
                <w:lang w:val="en-US"/>
              </w:rPr>
              <w:t>0</w:t>
            </w:r>
          </w:p>
        </w:tc>
      </w:tr>
      <w:tr w:rsidR="00D11C01" w14:paraId="78F16F94" w14:textId="77777777" w:rsidTr="005B33B4">
        <w:tc>
          <w:tcPr>
            <w:tcW w:w="4531" w:type="dxa"/>
          </w:tcPr>
          <w:p w14:paraId="533739DA" w14:textId="638907AE" w:rsidR="00D11C01" w:rsidRDefault="00D11C01" w:rsidP="00D11C01">
            <w:pPr>
              <w:pStyle w:val="af1"/>
              <w:ind w:firstLine="0"/>
            </w:pPr>
            <w:r>
              <w:t>Полный вперёд</w:t>
            </w:r>
          </w:p>
        </w:tc>
        <w:tc>
          <w:tcPr>
            <w:tcW w:w="2410" w:type="dxa"/>
          </w:tcPr>
          <w:p w14:paraId="08B35550" w14:textId="1AF89AF8" w:rsidR="00D11C01" w:rsidRDefault="00D11C01" w:rsidP="00D11C01">
            <w:pPr>
              <w:pStyle w:val="af1"/>
              <w:ind w:firstLine="0"/>
            </w:pPr>
            <w:r>
              <w:t>28</w:t>
            </w:r>
          </w:p>
        </w:tc>
        <w:tc>
          <w:tcPr>
            <w:tcW w:w="2835" w:type="dxa"/>
          </w:tcPr>
          <w:p w14:paraId="62DC8DDD" w14:textId="4E5DE021" w:rsidR="00D11C01" w:rsidRDefault="00D11C01" w:rsidP="00D11C01">
            <w:pPr>
              <w:pStyle w:val="af1"/>
              <w:ind w:firstLine="0"/>
            </w:pPr>
            <w:r>
              <w:rPr>
                <w:lang w:val="en-US"/>
              </w:rPr>
              <w:t>8,</w:t>
            </w:r>
            <w:r>
              <w:t xml:space="preserve">6 </w:t>
            </w:r>
            <w:r>
              <w:rPr>
                <w:lang w:val="en-US"/>
              </w:rPr>
              <w:t>| 7,6</w:t>
            </w:r>
          </w:p>
        </w:tc>
        <w:tc>
          <w:tcPr>
            <w:tcW w:w="4784" w:type="dxa"/>
          </w:tcPr>
          <w:p w14:paraId="423B5324" w14:textId="026C2922" w:rsidR="00D11C01" w:rsidRDefault="00D11C01" w:rsidP="00D11C01">
            <w:pPr>
              <w:pStyle w:val="af1"/>
              <w:ind w:firstLine="0"/>
            </w:pPr>
            <w:r>
              <w:rPr>
                <w:lang w:val="en-US"/>
              </w:rPr>
              <w:t>20,2</w:t>
            </w:r>
          </w:p>
        </w:tc>
      </w:tr>
      <w:tr w:rsidR="00D11C01" w14:paraId="0B3DEAC6" w14:textId="77777777" w:rsidTr="005B33B4">
        <w:tc>
          <w:tcPr>
            <w:tcW w:w="4531" w:type="dxa"/>
          </w:tcPr>
          <w:p w14:paraId="6152895C" w14:textId="0A72BA59" w:rsidR="00D11C01" w:rsidRDefault="00D11C01" w:rsidP="00D11C01">
            <w:pPr>
              <w:pStyle w:val="af1"/>
              <w:ind w:firstLine="0"/>
            </w:pPr>
            <w:r>
              <w:t>Средний вперёд</w:t>
            </w:r>
          </w:p>
        </w:tc>
        <w:tc>
          <w:tcPr>
            <w:tcW w:w="2410" w:type="dxa"/>
          </w:tcPr>
          <w:p w14:paraId="366C6D5B" w14:textId="6E639643" w:rsidR="00D11C01" w:rsidRDefault="00D11C01" w:rsidP="00D11C01">
            <w:pPr>
              <w:pStyle w:val="af1"/>
              <w:ind w:firstLine="0"/>
            </w:pPr>
            <w:r>
              <w:t>24</w:t>
            </w:r>
          </w:p>
        </w:tc>
        <w:tc>
          <w:tcPr>
            <w:tcW w:w="2835" w:type="dxa"/>
          </w:tcPr>
          <w:p w14:paraId="78AC1B37" w14:textId="7D88866E" w:rsidR="00D11C01" w:rsidRDefault="00D11C01" w:rsidP="00D11C01">
            <w:pPr>
              <w:pStyle w:val="af1"/>
              <w:ind w:firstLine="0"/>
            </w:pPr>
            <w:r>
              <w:t>7</w:t>
            </w:r>
            <w:r>
              <w:rPr>
                <w:lang w:val="en-US"/>
              </w:rPr>
              <w:t>,6 | 4,4</w:t>
            </w:r>
          </w:p>
        </w:tc>
        <w:tc>
          <w:tcPr>
            <w:tcW w:w="4784" w:type="dxa"/>
          </w:tcPr>
          <w:p w14:paraId="7D9D010A" w14:textId="799A35D9" w:rsidR="00D11C01" w:rsidRDefault="00D11C01" w:rsidP="00D11C01">
            <w:pPr>
              <w:pStyle w:val="af1"/>
              <w:ind w:firstLine="0"/>
            </w:pPr>
            <w:r>
              <w:t>64,7</w:t>
            </w:r>
          </w:p>
        </w:tc>
      </w:tr>
      <w:tr w:rsidR="00D11C01" w14:paraId="44300317" w14:textId="77777777" w:rsidTr="005B33B4">
        <w:tc>
          <w:tcPr>
            <w:tcW w:w="4531" w:type="dxa"/>
          </w:tcPr>
          <w:p w14:paraId="6164776F" w14:textId="2C10CAD5" w:rsidR="00D11C01" w:rsidRDefault="00D11C01" w:rsidP="00D11C01">
            <w:pPr>
              <w:pStyle w:val="af1"/>
              <w:ind w:firstLine="0"/>
            </w:pPr>
            <w:r>
              <w:t>Малый вперёд</w:t>
            </w:r>
          </w:p>
        </w:tc>
        <w:tc>
          <w:tcPr>
            <w:tcW w:w="2410" w:type="dxa"/>
          </w:tcPr>
          <w:p w14:paraId="6646BE6E" w14:textId="1B4210BE" w:rsidR="00D11C01" w:rsidRDefault="00D11C01" w:rsidP="00D11C01">
            <w:pPr>
              <w:pStyle w:val="af1"/>
              <w:ind w:firstLine="0"/>
            </w:pPr>
            <w:r>
              <w:t>18</w:t>
            </w:r>
          </w:p>
        </w:tc>
        <w:tc>
          <w:tcPr>
            <w:tcW w:w="2835" w:type="dxa"/>
          </w:tcPr>
          <w:p w14:paraId="43046B63" w14:textId="508907D0" w:rsidR="00D11C01" w:rsidRDefault="00D11C01" w:rsidP="00D11C01">
            <w:pPr>
              <w:pStyle w:val="af1"/>
              <w:ind w:firstLine="0"/>
            </w:pPr>
            <w:r>
              <w:t>6</w:t>
            </w:r>
            <w:r>
              <w:rPr>
                <w:lang w:val="en-US"/>
              </w:rPr>
              <w:t xml:space="preserve"> | 3,3</w:t>
            </w:r>
          </w:p>
        </w:tc>
        <w:tc>
          <w:tcPr>
            <w:tcW w:w="4784" w:type="dxa"/>
          </w:tcPr>
          <w:p w14:paraId="1B987E3F" w14:textId="33FD98A5" w:rsidR="00D11C01" w:rsidRDefault="00D11C01" w:rsidP="00D11C01">
            <w:pPr>
              <w:pStyle w:val="af1"/>
              <w:ind w:firstLine="0"/>
            </w:pPr>
            <w:r>
              <w:t>62,7</w:t>
            </w:r>
          </w:p>
        </w:tc>
      </w:tr>
      <w:tr w:rsidR="00D11C01" w14:paraId="6B95B469" w14:textId="77777777" w:rsidTr="005B33B4">
        <w:tc>
          <w:tcPr>
            <w:tcW w:w="4531" w:type="dxa"/>
          </w:tcPr>
          <w:p w14:paraId="00F358C9" w14:textId="22D5C2DE" w:rsidR="00D11C01" w:rsidRDefault="00D11C01" w:rsidP="00D11C01">
            <w:pPr>
              <w:pStyle w:val="af1"/>
              <w:ind w:firstLine="0"/>
            </w:pPr>
            <w:r>
              <w:t>Самый малый вперёд</w:t>
            </w:r>
          </w:p>
        </w:tc>
        <w:tc>
          <w:tcPr>
            <w:tcW w:w="2410" w:type="dxa"/>
          </w:tcPr>
          <w:p w14:paraId="12A1B8D1" w14:textId="7DA178B7" w:rsidR="00D11C01" w:rsidRDefault="00D11C01" w:rsidP="00D11C01">
            <w:pPr>
              <w:pStyle w:val="af1"/>
              <w:ind w:firstLine="0"/>
            </w:pPr>
            <w:r>
              <w:t>6</w:t>
            </w:r>
          </w:p>
        </w:tc>
        <w:tc>
          <w:tcPr>
            <w:tcW w:w="2835" w:type="dxa"/>
          </w:tcPr>
          <w:p w14:paraId="613BDA54" w14:textId="36A0FBEB" w:rsidR="00D11C01" w:rsidRDefault="00D11C01" w:rsidP="00D11C01">
            <w:pPr>
              <w:pStyle w:val="af1"/>
              <w:ind w:firstLine="0"/>
            </w:pPr>
            <w:r>
              <w:t>8,2</w:t>
            </w:r>
            <w:r>
              <w:rPr>
                <w:lang w:val="en-US"/>
              </w:rPr>
              <w:t xml:space="preserve"> | 2,6</w:t>
            </w:r>
          </w:p>
        </w:tc>
        <w:tc>
          <w:tcPr>
            <w:tcW w:w="4784" w:type="dxa"/>
          </w:tcPr>
          <w:p w14:paraId="5033BAE5" w14:textId="58ED2E87" w:rsidR="00D11C01" w:rsidRDefault="00D11C01" w:rsidP="00D11C01">
            <w:pPr>
              <w:pStyle w:val="af1"/>
              <w:ind w:firstLine="0"/>
            </w:pPr>
            <w:r>
              <w:t>128,9</w:t>
            </w:r>
          </w:p>
        </w:tc>
      </w:tr>
      <w:tr w:rsidR="00D11C01" w14:paraId="6E9A2E60" w14:textId="77777777" w:rsidTr="005B33B4">
        <w:tc>
          <w:tcPr>
            <w:tcW w:w="4531" w:type="dxa"/>
          </w:tcPr>
          <w:p w14:paraId="69371C73" w14:textId="1E1EC7D0" w:rsidR="00D11C01" w:rsidRDefault="00D11C01" w:rsidP="00D11C01">
            <w:pPr>
              <w:pStyle w:val="af1"/>
              <w:ind w:firstLine="0"/>
            </w:pPr>
            <w:r>
              <w:t>Обе машины стоп</w:t>
            </w:r>
          </w:p>
        </w:tc>
        <w:tc>
          <w:tcPr>
            <w:tcW w:w="2410" w:type="dxa"/>
          </w:tcPr>
          <w:p w14:paraId="024B4ECF" w14:textId="1DE43714" w:rsidR="00D11C01" w:rsidRDefault="00D11C01" w:rsidP="00D11C01">
            <w:pPr>
              <w:pStyle w:val="af1"/>
              <w:ind w:firstLine="0"/>
            </w:pPr>
            <w:r>
              <w:t>0</w:t>
            </w:r>
          </w:p>
        </w:tc>
        <w:tc>
          <w:tcPr>
            <w:tcW w:w="2835" w:type="dxa"/>
          </w:tcPr>
          <w:p w14:paraId="1E1B0550" w14:textId="5721BCCD" w:rsidR="00D11C01" w:rsidRDefault="00D11C01" w:rsidP="00D11C01">
            <w:pPr>
              <w:pStyle w:val="af1"/>
              <w:ind w:firstLine="0"/>
            </w:pPr>
            <w:r>
              <w:t>0</w:t>
            </w:r>
            <w:r>
              <w:rPr>
                <w:lang w:val="en-US"/>
              </w:rPr>
              <w:t xml:space="preserve"> | 0</w:t>
            </w:r>
          </w:p>
        </w:tc>
        <w:tc>
          <w:tcPr>
            <w:tcW w:w="4784" w:type="dxa"/>
          </w:tcPr>
          <w:p w14:paraId="0DA784B1" w14:textId="4454E9B3" w:rsidR="00D11C01" w:rsidRDefault="00D11C01" w:rsidP="00D11C01">
            <w:pPr>
              <w:pStyle w:val="af1"/>
              <w:ind w:firstLine="0"/>
            </w:pPr>
            <w:r>
              <w:t>0</w:t>
            </w:r>
          </w:p>
        </w:tc>
      </w:tr>
      <w:tr w:rsidR="00D11C01" w14:paraId="69C8F1A2" w14:textId="77777777" w:rsidTr="005B33B4">
        <w:tc>
          <w:tcPr>
            <w:tcW w:w="4531" w:type="dxa"/>
          </w:tcPr>
          <w:p w14:paraId="2BF1FBEF" w14:textId="08966115" w:rsidR="00D11C01" w:rsidRDefault="00D11C01" w:rsidP="00D11C01">
            <w:pPr>
              <w:pStyle w:val="af1"/>
              <w:ind w:firstLine="0"/>
            </w:pPr>
            <w:r>
              <w:t>Зарядка батарей</w:t>
            </w:r>
          </w:p>
        </w:tc>
        <w:tc>
          <w:tcPr>
            <w:tcW w:w="2410" w:type="dxa"/>
          </w:tcPr>
          <w:p w14:paraId="7D5AB864" w14:textId="0C170912" w:rsidR="00D11C01" w:rsidRDefault="00D11C01" w:rsidP="00D11C01">
            <w:pPr>
              <w:pStyle w:val="af1"/>
              <w:ind w:firstLine="0"/>
            </w:pPr>
            <w:r>
              <w:t>0</w:t>
            </w:r>
          </w:p>
        </w:tc>
        <w:tc>
          <w:tcPr>
            <w:tcW w:w="2835" w:type="dxa"/>
          </w:tcPr>
          <w:p w14:paraId="1C60D9DA" w14:textId="6AC3B1FB" w:rsidR="00D11C01" w:rsidRDefault="00D11C01" w:rsidP="00D11C01">
            <w:pPr>
              <w:pStyle w:val="af1"/>
              <w:ind w:firstLine="0"/>
            </w:pPr>
            <w:r>
              <w:t>2</w:t>
            </w:r>
            <w:r>
              <w:rPr>
                <w:lang w:val="en-US"/>
              </w:rPr>
              <w:t xml:space="preserve"> | 0</w:t>
            </w:r>
          </w:p>
        </w:tc>
        <w:tc>
          <w:tcPr>
            <w:tcW w:w="4784" w:type="dxa"/>
          </w:tcPr>
          <w:p w14:paraId="4A924E0C" w14:textId="708FDE18" w:rsidR="00D11C01" w:rsidRDefault="00D11C01" w:rsidP="00D11C01">
            <w:pPr>
              <w:pStyle w:val="af1"/>
              <w:ind w:firstLine="0"/>
            </w:pPr>
            <w:r>
              <w:t>50</w:t>
            </w:r>
          </w:p>
        </w:tc>
      </w:tr>
      <w:tr w:rsidR="00D11C01" w14:paraId="1C65AAA3" w14:textId="77777777" w:rsidTr="005B33B4">
        <w:tc>
          <w:tcPr>
            <w:tcW w:w="4531" w:type="dxa"/>
          </w:tcPr>
          <w:p w14:paraId="5A186A68" w14:textId="03BF9E18" w:rsidR="00D11C01" w:rsidRDefault="00D11C01" w:rsidP="00D11C01">
            <w:pPr>
              <w:pStyle w:val="af1"/>
              <w:ind w:firstLine="0"/>
            </w:pPr>
            <w:r>
              <w:t>Самый малый назад</w:t>
            </w:r>
          </w:p>
        </w:tc>
        <w:tc>
          <w:tcPr>
            <w:tcW w:w="2410" w:type="dxa"/>
          </w:tcPr>
          <w:p w14:paraId="75B6F151" w14:textId="6920B3C4" w:rsidR="00D11C01" w:rsidRDefault="00D11C01" w:rsidP="00D11C01">
            <w:pPr>
              <w:pStyle w:val="af1"/>
              <w:ind w:firstLine="0"/>
            </w:pPr>
            <w:r>
              <w:t>-</w:t>
            </w:r>
            <w:r>
              <w:rPr>
                <w:lang w:val="en-US"/>
              </w:rPr>
              <w:t>10</w:t>
            </w:r>
          </w:p>
        </w:tc>
        <w:tc>
          <w:tcPr>
            <w:tcW w:w="2835" w:type="dxa"/>
          </w:tcPr>
          <w:p w14:paraId="0654B2F4" w14:textId="269D571F" w:rsidR="00D11C01" w:rsidRDefault="00D11C01" w:rsidP="00D11C01">
            <w:pPr>
              <w:pStyle w:val="af1"/>
              <w:ind w:firstLine="0"/>
            </w:pPr>
            <w:r>
              <w:rPr>
                <w:lang w:val="en-US"/>
              </w:rPr>
              <w:t>4,6 | 2</w:t>
            </w:r>
          </w:p>
        </w:tc>
        <w:tc>
          <w:tcPr>
            <w:tcW w:w="4784" w:type="dxa"/>
          </w:tcPr>
          <w:p w14:paraId="7A61FE4C" w14:textId="7D240FD5" w:rsidR="00D11C01" w:rsidRDefault="00D11C01" w:rsidP="00D11C01">
            <w:pPr>
              <w:pStyle w:val="af1"/>
              <w:ind w:firstLine="0"/>
            </w:pPr>
            <w:r>
              <w:rPr>
                <w:lang w:val="en-US"/>
              </w:rPr>
              <w:t>65,2</w:t>
            </w:r>
          </w:p>
        </w:tc>
      </w:tr>
      <w:tr w:rsidR="00D11C01" w14:paraId="2EE52B6D" w14:textId="77777777" w:rsidTr="005B33B4">
        <w:tc>
          <w:tcPr>
            <w:tcW w:w="4531" w:type="dxa"/>
          </w:tcPr>
          <w:p w14:paraId="15A1DD07" w14:textId="6B805AD5" w:rsidR="00D11C01" w:rsidRDefault="00D11C01" w:rsidP="00D11C01">
            <w:pPr>
              <w:pStyle w:val="af1"/>
              <w:ind w:firstLine="0"/>
            </w:pPr>
            <w:r>
              <w:t>Малый назад</w:t>
            </w:r>
          </w:p>
        </w:tc>
        <w:tc>
          <w:tcPr>
            <w:tcW w:w="2410" w:type="dxa"/>
          </w:tcPr>
          <w:p w14:paraId="7DA90711" w14:textId="36299258" w:rsidR="00D11C01" w:rsidRDefault="00D11C01" w:rsidP="00D11C01">
            <w:pPr>
              <w:pStyle w:val="af1"/>
              <w:ind w:firstLine="0"/>
            </w:pPr>
            <w:r>
              <w:t>-1</w:t>
            </w:r>
            <w:r>
              <w:rPr>
                <w:lang w:val="en-US"/>
              </w:rPr>
              <w:t>4</w:t>
            </w:r>
          </w:p>
        </w:tc>
        <w:tc>
          <w:tcPr>
            <w:tcW w:w="2835" w:type="dxa"/>
          </w:tcPr>
          <w:p w14:paraId="588119D9" w14:textId="73E00246" w:rsidR="00D11C01" w:rsidRDefault="00D11C01" w:rsidP="00D11C01">
            <w:pPr>
              <w:pStyle w:val="af1"/>
              <w:ind w:firstLine="0"/>
            </w:pPr>
            <w:r>
              <w:t>4,</w:t>
            </w:r>
            <w:r>
              <w:rPr>
                <w:lang w:val="en-US"/>
              </w:rPr>
              <w:t>2 | 2</w:t>
            </w:r>
          </w:p>
        </w:tc>
        <w:tc>
          <w:tcPr>
            <w:tcW w:w="4784" w:type="dxa"/>
          </w:tcPr>
          <w:p w14:paraId="6BC991A4" w14:textId="73C41C21" w:rsidR="00D11C01" w:rsidRDefault="00D11C01" w:rsidP="00D11C01">
            <w:pPr>
              <w:pStyle w:val="af1"/>
              <w:ind w:firstLine="0"/>
            </w:pPr>
            <w:r>
              <w:rPr>
                <w:lang w:val="en-US"/>
              </w:rPr>
              <w:t>49,9</w:t>
            </w:r>
          </w:p>
        </w:tc>
      </w:tr>
      <w:tr w:rsidR="00D11C01" w14:paraId="6E539057" w14:textId="77777777" w:rsidTr="005B33B4">
        <w:tc>
          <w:tcPr>
            <w:tcW w:w="4531" w:type="dxa"/>
          </w:tcPr>
          <w:p w14:paraId="38A7F193" w14:textId="457822FC" w:rsidR="00D11C01" w:rsidRDefault="00D11C01" w:rsidP="00D11C01">
            <w:pPr>
              <w:pStyle w:val="af1"/>
              <w:ind w:firstLine="0"/>
            </w:pPr>
            <w:r>
              <w:lastRenderedPageBreak/>
              <w:t>Средний назад</w:t>
            </w:r>
          </w:p>
        </w:tc>
        <w:tc>
          <w:tcPr>
            <w:tcW w:w="2410" w:type="dxa"/>
          </w:tcPr>
          <w:p w14:paraId="1DEB6182" w14:textId="2CE30746" w:rsidR="00D11C01" w:rsidRDefault="00D11C01" w:rsidP="00D11C01">
            <w:pPr>
              <w:pStyle w:val="af1"/>
              <w:ind w:firstLine="0"/>
            </w:pPr>
            <w:r>
              <w:t>-1</w:t>
            </w:r>
            <w:r>
              <w:rPr>
                <w:lang w:val="en-US"/>
              </w:rPr>
              <w:t>8</w:t>
            </w:r>
          </w:p>
        </w:tc>
        <w:tc>
          <w:tcPr>
            <w:tcW w:w="2835" w:type="dxa"/>
          </w:tcPr>
          <w:p w14:paraId="6A08682E" w14:textId="1C9AC739" w:rsidR="00D11C01" w:rsidRDefault="00D11C01" w:rsidP="00D11C01">
            <w:pPr>
              <w:pStyle w:val="af1"/>
              <w:ind w:firstLine="0"/>
            </w:pPr>
            <w:r>
              <w:rPr>
                <w:lang w:val="en-US"/>
              </w:rPr>
              <w:t>4,3 | 2,8</w:t>
            </w:r>
          </w:p>
        </w:tc>
        <w:tc>
          <w:tcPr>
            <w:tcW w:w="4784" w:type="dxa"/>
          </w:tcPr>
          <w:p w14:paraId="5F919024" w14:textId="78D9916C" w:rsidR="00D11C01" w:rsidRDefault="00D11C01" w:rsidP="00D11C01">
            <w:pPr>
              <w:pStyle w:val="af1"/>
              <w:ind w:firstLine="0"/>
            </w:pPr>
            <w:r>
              <w:rPr>
                <w:lang w:val="en-US"/>
              </w:rPr>
              <w:t>34</w:t>
            </w:r>
          </w:p>
        </w:tc>
      </w:tr>
      <w:tr w:rsidR="00D11C01" w14:paraId="457F7F61" w14:textId="77777777" w:rsidTr="005B33B4">
        <w:tc>
          <w:tcPr>
            <w:tcW w:w="4531" w:type="dxa"/>
          </w:tcPr>
          <w:p w14:paraId="0F491FFE" w14:textId="4DACD385" w:rsidR="00D11C01" w:rsidRDefault="00D11C01" w:rsidP="00D11C01">
            <w:pPr>
              <w:pStyle w:val="af1"/>
              <w:ind w:firstLine="0"/>
            </w:pPr>
            <w:r>
              <w:t>Самый полный назад</w:t>
            </w:r>
          </w:p>
        </w:tc>
        <w:tc>
          <w:tcPr>
            <w:tcW w:w="2410" w:type="dxa"/>
          </w:tcPr>
          <w:p w14:paraId="035D0781" w14:textId="7A3B75BF" w:rsidR="00D11C01" w:rsidRDefault="00D11C01" w:rsidP="00D11C01">
            <w:pPr>
              <w:pStyle w:val="af1"/>
              <w:ind w:firstLine="0"/>
            </w:pPr>
            <w:r>
              <w:t>-</w:t>
            </w:r>
            <w:r>
              <w:rPr>
                <w:lang w:val="en-US"/>
              </w:rPr>
              <w:t>20</w:t>
            </w:r>
          </w:p>
        </w:tc>
        <w:tc>
          <w:tcPr>
            <w:tcW w:w="2835" w:type="dxa"/>
          </w:tcPr>
          <w:p w14:paraId="22F58421" w14:textId="562117D2" w:rsidR="00D11C01" w:rsidRDefault="00D11C01" w:rsidP="00D11C01">
            <w:pPr>
              <w:pStyle w:val="af1"/>
              <w:ind w:firstLine="0"/>
            </w:pPr>
            <w:r>
              <w:rPr>
                <w:lang w:val="en-US"/>
              </w:rPr>
              <w:t>4,6 | 4,6</w:t>
            </w:r>
          </w:p>
        </w:tc>
        <w:tc>
          <w:tcPr>
            <w:tcW w:w="4784" w:type="dxa"/>
          </w:tcPr>
          <w:p w14:paraId="3FDABC88" w14:textId="4E9BC1CF" w:rsidR="00D11C01" w:rsidRDefault="00D11C01" w:rsidP="00D11C01">
            <w:pPr>
              <w:pStyle w:val="af1"/>
              <w:ind w:firstLine="0"/>
            </w:pPr>
            <w:r>
              <w:rPr>
                <w:lang w:val="en-US"/>
              </w:rPr>
              <w:t>0</w:t>
            </w:r>
          </w:p>
        </w:tc>
      </w:tr>
    </w:tbl>
    <w:p w14:paraId="1279E167" w14:textId="77777777" w:rsidR="009C401A" w:rsidRDefault="009C401A" w:rsidP="009C401A">
      <w:pPr>
        <w:pStyle w:val="af1"/>
        <w:rPr>
          <w:lang w:val="en-US"/>
        </w:rPr>
      </w:pPr>
    </w:p>
    <w:p w14:paraId="6F65ACCD" w14:textId="77777777" w:rsidR="002D72FC" w:rsidRPr="00B948B4" w:rsidRDefault="002D72FC" w:rsidP="002D72FC">
      <w:pPr>
        <w:pStyle w:val="31"/>
      </w:pPr>
      <w:bookmarkStart w:id="11" w:name="_Toc178651816"/>
      <w:r>
        <w:t>6.1.1 Топливо</w:t>
      </w:r>
      <w:r w:rsidRPr="00B948B4">
        <w:t xml:space="preserve"> (</w:t>
      </w:r>
      <w:r>
        <w:rPr>
          <w:lang w:val="en-US"/>
        </w:rPr>
        <w:t>F</w:t>
      </w:r>
      <w:r w:rsidRPr="00B948B4">
        <w:t>)</w:t>
      </w:r>
      <w:bookmarkEnd w:id="11"/>
    </w:p>
    <w:p w14:paraId="2AA32F22" w14:textId="77777777" w:rsidR="002D72FC" w:rsidRDefault="002D72FC" w:rsidP="002D72FC">
      <w:pPr>
        <w:pStyle w:val="af1"/>
      </w:pPr>
    </w:p>
    <w:p w14:paraId="5153EC2A" w14:textId="77777777" w:rsidR="002D72FC" w:rsidRDefault="002D72FC" w:rsidP="002D72FC">
      <w:pPr>
        <w:pStyle w:val="af1"/>
      </w:pPr>
      <w:r>
        <w:t>100% топлива составляют 50000 литров.</w:t>
      </w:r>
    </w:p>
    <w:p w14:paraId="722F4C06" w14:textId="77777777" w:rsidR="000E4582" w:rsidRPr="00410A7F" w:rsidRDefault="000E4582" w:rsidP="000E4582">
      <w:pPr>
        <w:pStyle w:val="af1"/>
      </w:pPr>
      <w:r>
        <w:t xml:space="preserve">На рисунке </w:t>
      </w:r>
      <w:r w:rsidRPr="00B948B4">
        <w:t>6</w:t>
      </w:r>
      <w:r>
        <w:t>.</w:t>
      </w:r>
      <w:r w:rsidRPr="00B948B4">
        <w:t>1</w:t>
      </w:r>
      <w:r>
        <w:t xml:space="preserve"> указана схема подключения</w:t>
      </w:r>
      <w:r w:rsidRPr="00057ED5">
        <w:t xml:space="preserve"> </w:t>
      </w:r>
      <w:r>
        <w:rPr>
          <w:lang w:val="en-US"/>
        </w:rPr>
        <w:t>DE</w:t>
      </w:r>
      <w:r>
        <w:t xml:space="preserve">, в таблице </w:t>
      </w:r>
      <w:r w:rsidRPr="00B948B4">
        <w:t>6</w:t>
      </w:r>
      <w:r>
        <w:t>.</w:t>
      </w:r>
      <w:r w:rsidRPr="00B948B4">
        <w:t>2</w:t>
      </w:r>
      <w:r>
        <w:t xml:space="preserve"> – характеристики интерфейсов</w:t>
      </w:r>
    </w:p>
    <w:p w14:paraId="35F4120F" w14:textId="77777777" w:rsidR="002D72FC" w:rsidRPr="002D72FC" w:rsidRDefault="002D72FC" w:rsidP="009C401A">
      <w:pPr>
        <w:pStyle w:val="af1"/>
      </w:pPr>
    </w:p>
    <w:p w14:paraId="68C8F758" w14:textId="1A48397A" w:rsidR="009C401A" w:rsidRPr="00057ED5" w:rsidRDefault="009C401A" w:rsidP="009C401A">
      <w:pPr>
        <w:pStyle w:val="afd"/>
        <w:rPr>
          <w:lang w:val="en-US"/>
        </w:rPr>
      </w:pPr>
      <w:r>
        <w:t xml:space="preserve">Таблица </w:t>
      </w:r>
      <w:r w:rsidR="00B948B4">
        <w:rPr>
          <w:lang w:val="en-US"/>
        </w:rPr>
        <w:t>6</w:t>
      </w:r>
      <w:r>
        <w:t>.</w:t>
      </w:r>
      <w:r w:rsidR="00B948B4">
        <w:rPr>
          <w:lang w:val="en-US"/>
        </w:rPr>
        <w:t>2</w:t>
      </w:r>
      <w:r>
        <w:t xml:space="preserve"> – Характеристика интерфейсов</w:t>
      </w:r>
      <w:r>
        <w:rPr>
          <w:lang w:val="en-US"/>
        </w:rPr>
        <w:t xml:space="preserve"> D</w:t>
      </w:r>
      <w:r w:rsidR="00B948B4">
        <w:rPr>
          <w:lang w:val="en-US"/>
        </w:rPr>
        <w:t>E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80"/>
        <w:gridCol w:w="2080"/>
        <w:gridCol w:w="1931"/>
        <w:gridCol w:w="2229"/>
        <w:gridCol w:w="2080"/>
        <w:gridCol w:w="2080"/>
        <w:gridCol w:w="2080"/>
      </w:tblGrid>
      <w:tr w:rsidR="009C401A" w14:paraId="24C360CB" w14:textId="77777777" w:rsidTr="003E1D87">
        <w:tc>
          <w:tcPr>
            <w:tcW w:w="2080" w:type="dxa"/>
            <w:vAlign w:val="center"/>
          </w:tcPr>
          <w:p w14:paraId="00C5DD63" w14:textId="77777777" w:rsidR="009C401A" w:rsidRDefault="009C401A" w:rsidP="003E1D87">
            <w:pPr>
              <w:pStyle w:val="afd"/>
              <w:jc w:val="center"/>
            </w:pPr>
            <w:r>
              <w:t>Имя интерфейса</w:t>
            </w:r>
          </w:p>
        </w:tc>
        <w:tc>
          <w:tcPr>
            <w:tcW w:w="2080" w:type="dxa"/>
            <w:vAlign w:val="center"/>
          </w:tcPr>
          <w:p w14:paraId="41CAE074" w14:textId="77777777" w:rsidR="009C401A" w:rsidRDefault="009C401A" w:rsidP="003E1D87">
            <w:pPr>
              <w:pStyle w:val="afd"/>
              <w:jc w:val="center"/>
            </w:pPr>
            <w:r>
              <w:t>Тип интерфейса</w:t>
            </w:r>
          </w:p>
        </w:tc>
        <w:tc>
          <w:tcPr>
            <w:tcW w:w="1931" w:type="dxa"/>
            <w:vAlign w:val="center"/>
          </w:tcPr>
          <w:p w14:paraId="1F11928B" w14:textId="77777777" w:rsidR="009C401A" w:rsidRDefault="009C401A" w:rsidP="003E1D87">
            <w:pPr>
              <w:pStyle w:val="afd"/>
              <w:jc w:val="center"/>
            </w:pPr>
            <w:r>
              <w:t>Функции системы 1</w:t>
            </w:r>
          </w:p>
        </w:tc>
        <w:tc>
          <w:tcPr>
            <w:tcW w:w="2229" w:type="dxa"/>
            <w:vAlign w:val="center"/>
          </w:tcPr>
          <w:p w14:paraId="002F999E" w14:textId="77777777" w:rsidR="009C401A" w:rsidRDefault="009C401A" w:rsidP="003E1D87">
            <w:pPr>
              <w:pStyle w:val="afd"/>
              <w:jc w:val="center"/>
            </w:pPr>
            <w:r>
              <w:t>Функции системы 2</w:t>
            </w:r>
          </w:p>
        </w:tc>
        <w:tc>
          <w:tcPr>
            <w:tcW w:w="2080" w:type="dxa"/>
            <w:vAlign w:val="center"/>
          </w:tcPr>
          <w:p w14:paraId="3D2501F0" w14:textId="77777777" w:rsidR="009C401A" w:rsidRDefault="009C401A" w:rsidP="003E1D87">
            <w:pPr>
              <w:pStyle w:val="afd"/>
              <w:jc w:val="center"/>
            </w:pPr>
            <w:r>
              <w:t>Компонент системы 1</w:t>
            </w:r>
          </w:p>
        </w:tc>
        <w:tc>
          <w:tcPr>
            <w:tcW w:w="2080" w:type="dxa"/>
            <w:vAlign w:val="center"/>
          </w:tcPr>
          <w:p w14:paraId="4FC82F3A" w14:textId="77777777" w:rsidR="009C401A" w:rsidRDefault="009C401A" w:rsidP="003E1D87">
            <w:pPr>
              <w:pStyle w:val="afd"/>
              <w:jc w:val="center"/>
            </w:pPr>
            <w:r>
              <w:t>Компоненты системы 2</w:t>
            </w:r>
          </w:p>
        </w:tc>
        <w:tc>
          <w:tcPr>
            <w:tcW w:w="2080" w:type="dxa"/>
            <w:vAlign w:val="center"/>
          </w:tcPr>
          <w:p w14:paraId="4DC8A088" w14:textId="77777777" w:rsidR="009C401A" w:rsidRDefault="009C401A" w:rsidP="003E1D87">
            <w:pPr>
              <w:pStyle w:val="afd"/>
              <w:jc w:val="center"/>
            </w:pPr>
            <w:r>
              <w:t>Примечания</w:t>
            </w:r>
          </w:p>
        </w:tc>
      </w:tr>
      <w:tr w:rsidR="00F64886" w:rsidRPr="00334CEC" w14:paraId="0F0BFEFF" w14:textId="77777777" w:rsidTr="003E1D87">
        <w:tc>
          <w:tcPr>
            <w:tcW w:w="2080" w:type="dxa"/>
          </w:tcPr>
          <w:p w14:paraId="766507FC" w14:textId="098474CD" w:rsidR="00F64886" w:rsidRPr="00A82332" w:rsidRDefault="00870B03" w:rsidP="00F6488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fuel</w:t>
            </w:r>
          </w:p>
        </w:tc>
        <w:tc>
          <w:tcPr>
            <w:tcW w:w="2080" w:type="dxa"/>
          </w:tcPr>
          <w:p w14:paraId="1CF05040" w14:textId="57B2EC8F" w:rsidR="00F64886" w:rsidRPr="002144BA" w:rsidRDefault="00870B03" w:rsidP="00F6488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4A436AE9" w14:textId="0B2686B2" w:rsidR="00F64886" w:rsidRPr="00715920" w:rsidRDefault="00F64886" w:rsidP="00F6488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DE </w:t>
            </w:r>
            <w:r>
              <w:t xml:space="preserve">передаёт данные </w:t>
            </w:r>
            <w:r>
              <w:rPr>
                <w:lang w:val="en-US"/>
              </w:rPr>
              <w:t>DC</w:t>
            </w:r>
          </w:p>
        </w:tc>
        <w:tc>
          <w:tcPr>
            <w:tcW w:w="2229" w:type="dxa"/>
          </w:tcPr>
          <w:p w14:paraId="17694750" w14:textId="74A7CC90" w:rsidR="00F64886" w:rsidRPr="00715920" w:rsidRDefault="00F64886" w:rsidP="00F6488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DC </w:t>
            </w:r>
            <w:r>
              <w:t xml:space="preserve">принимает данные </w:t>
            </w:r>
            <w:r>
              <w:rPr>
                <w:lang w:val="en-US"/>
              </w:rPr>
              <w:t>DE</w:t>
            </w:r>
          </w:p>
        </w:tc>
        <w:tc>
          <w:tcPr>
            <w:tcW w:w="2080" w:type="dxa"/>
          </w:tcPr>
          <w:p w14:paraId="3CE1734C" w14:textId="644DA793" w:rsidR="00F64886" w:rsidRPr="00AB1B71" w:rsidRDefault="00F64886" w:rsidP="00F6488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</w:t>
            </w:r>
          </w:p>
        </w:tc>
        <w:tc>
          <w:tcPr>
            <w:tcW w:w="2080" w:type="dxa"/>
          </w:tcPr>
          <w:p w14:paraId="3010FD08" w14:textId="3EDA55C6" w:rsidR="00F64886" w:rsidRPr="00A82332" w:rsidRDefault="00F64886" w:rsidP="00F6488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DC</w:t>
            </w:r>
          </w:p>
        </w:tc>
        <w:tc>
          <w:tcPr>
            <w:tcW w:w="2080" w:type="dxa"/>
          </w:tcPr>
          <w:p w14:paraId="16C7EE41" w14:textId="6D24B24B" w:rsidR="00F64886" w:rsidRPr="00946886" w:rsidRDefault="00EE4B40" w:rsidP="00F6488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f(dca, bc, sa, d, deom, dee)</w:t>
            </w:r>
          </w:p>
        </w:tc>
      </w:tr>
      <w:tr w:rsidR="00F64886" w:rsidRPr="00334CEC" w14:paraId="6B43DB65" w14:textId="77777777" w:rsidTr="003E1D87">
        <w:tc>
          <w:tcPr>
            <w:tcW w:w="2080" w:type="dxa"/>
          </w:tcPr>
          <w:p w14:paraId="5A4225C5" w14:textId="7FAEB793" w:rsidR="00F64886" w:rsidRPr="003D401C" w:rsidRDefault="00870B03" w:rsidP="00F6488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deWorkMode</w:t>
            </w:r>
          </w:p>
        </w:tc>
        <w:tc>
          <w:tcPr>
            <w:tcW w:w="2080" w:type="dxa"/>
          </w:tcPr>
          <w:p w14:paraId="36AFEC0E" w14:textId="799327D3" w:rsidR="00F64886" w:rsidRPr="002144BA" w:rsidRDefault="00870B03" w:rsidP="00F6488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15FFA7BC" w14:textId="44FB1599" w:rsidR="00F64886" w:rsidRDefault="00F64886" w:rsidP="00F64886">
            <w:pPr>
              <w:pStyle w:val="afd"/>
            </w:pPr>
            <w:r>
              <w:rPr>
                <w:lang w:val="en-US"/>
              </w:rPr>
              <w:t xml:space="preserve">DE </w:t>
            </w:r>
            <w:r>
              <w:t xml:space="preserve">передаёт данные </w:t>
            </w:r>
            <w:r>
              <w:rPr>
                <w:lang w:val="en-US"/>
              </w:rPr>
              <w:t>EM</w:t>
            </w:r>
          </w:p>
        </w:tc>
        <w:tc>
          <w:tcPr>
            <w:tcW w:w="2229" w:type="dxa"/>
          </w:tcPr>
          <w:p w14:paraId="0BD29830" w14:textId="79986569" w:rsidR="00F64886" w:rsidRDefault="00F64886" w:rsidP="00F64886">
            <w:pPr>
              <w:pStyle w:val="afd"/>
            </w:pPr>
            <w:r>
              <w:rPr>
                <w:lang w:val="en-US"/>
              </w:rPr>
              <w:t xml:space="preserve">EM </w:t>
            </w:r>
            <w:r>
              <w:t xml:space="preserve">принимает данные </w:t>
            </w:r>
            <w:r>
              <w:rPr>
                <w:lang w:val="en-US"/>
              </w:rPr>
              <w:t>DE</w:t>
            </w:r>
          </w:p>
        </w:tc>
        <w:tc>
          <w:tcPr>
            <w:tcW w:w="2080" w:type="dxa"/>
          </w:tcPr>
          <w:p w14:paraId="29252874" w14:textId="5633AC9D" w:rsidR="00F64886" w:rsidRPr="00C2205B" w:rsidRDefault="00F64886" w:rsidP="00F6488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</w:t>
            </w:r>
          </w:p>
        </w:tc>
        <w:tc>
          <w:tcPr>
            <w:tcW w:w="2080" w:type="dxa"/>
          </w:tcPr>
          <w:p w14:paraId="118DBAC4" w14:textId="40966D92" w:rsidR="00F64886" w:rsidRPr="007D60D6" w:rsidRDefault="00F64886" w:rsidP="00F6488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0542B5C4" w14:textId="23989413" w:rsidR="00F64886" w:rsidRPr="00946886" w:rsidRDefault="00EE4B40" w:rsidP="00F6488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f(dca, bc, sa, d, deom, dee)</w:t>
            </w:r>
          </w:p>
        </w:tc>
      </w:tr>
      <w:tr w:rsidR="00F64886" w:rsidRPr="00334CEC" w14:paraId="1040EA30" w14:textId="77777777" w:rsidTr="003E1D87">
        <w:tc>
          <w:tcPr>
            <w:tcW w:w="2080" w:type="dxa"/>
          </w:tcPr>
          <w:p w14:paraId="25449E90" w14:textId="6D8FA451" w:rsidR="00F64886" w:rsidRPr="003D401C" w:rsidRDefault="00870B03" w:rsidP="00F6488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deWorkMode</w:t>
            </w:r>
          </w:p>
        </w:tc>
        <w:tc>
          <w:tcPr>
            <w:tcW w:w="2080" w:type="dxa"/>
          </w:tcPr>
          <w:p w14:paraId="5483D14E" w14:textId="046CD733" w:rsidR="00F64886" w:rsidRPr="002144BA" w:rsidRDefault="00870B03" w:rsidP="00F6488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600172C1" w14:textId="18D840C3" w:rsidR="00F64886" w:rsidRDefault="00F64886" w:rsidP="00F64886">
            <w:pPr>
              <w:pStyle w:val="afd"/>
            </w:pPr>
            <w:r>
              <w:rPr>
                <w:lang w:val="en-US"/>
              </w:rPr>
              <w:t xml:space="preserve">DE </w:t>
            </w:r>
            <w:r>
              <w:t xml:space="preserve">передаёт данные </w:t>
            </w:r>
            <w:r w:rsidR="000B7DBA">
              <w:rPr>
                <w:lang w:val="en-US"/>
              </w:rPr>
              <w:t>G</w:t>
            </w:r>
          </w:p>
        </w:tc>
        <w:tc>
          <w:tcPr>
            <w:tcW w:w="2229" w:type="dxa"/>
          </w:tcPr>
          <w:p w14:paraId="329C32A7" w14:textId="1D73F96F" w:rsidR="00F64886" w:rsidRDefault="000B7DBA" w:rsidP="00F64886">
            <w:pPr>
              <w:pStyle w:val="afd"/>
            </w:pPr>
            <w:r>
              <w:rPr>
                <w:lang w:val="en-US"/>
              </w:rPr>
              <w:t>G</w:t>
            </w:r>
            <w:r w:rsidR="00F64886">
              <w:rPr>
                <w:lang w:val="en-US"/>
              </w:rPr>
              <w:t xml:space="preserve"> </w:t>
            </w:r>
            <w:r w:rsidR="00F64886">
              <w:t xml:space="preserve">принимает данные </w:t>
            </w:r>
            <w:r w:rsidR="00F64886">
              <w:rPr>
                <w:lang w:val="en-US"/>
              </w:rPr>
              <w:t>DE</w:t>
            </w:r>
          </w:p>
        </w:tc>
        <w:tc>
          <w:tcPr>
            <w:tcW w:w="2080" w:type="dxa"/>
          </w:tcPr>
          <w:p w14:paraId="2D4FF0A8" w14:textId="04F9FD26" w:rsidR="00F64886" w:rsidRPr="00C2205B" w:rsidRDefault="00F64886" w:rsidP="00F6488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</w:t>
            </w:r>
          </w:p>
        </w:tc>
        <w:tc>
          <w:tcPr>
            <w:tcW w:w="2080" w:type="dxa"/>
          </w:tcPr>
          <w:p w14:paraId="6ED03B83" w14:textId="76A5420F" w:rsidR="00F64886" w:rsidRPr="000B7DBA" w:rsidRDefault="000B7DBA" w:rsidP="00F6488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2080" w:type="dxa"/>
          </w:tcPr>
          <w:p w14:paraId="458812AA" w14:textId="18471CFF" w:rsidR="00F64886" w:rsidRPr="00946886" w:rsidRDefault="00EE4B40" w:rsidP="00F6488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f(dca, bc, sa, d, deom, dee)</w:t>
            </w:r>
          </w:p>
        </w:tc>
      </w:tr>
      <w:tr w:rsidR="002A16EB" w14:paraId="6FF707AE" w14:textId="77777777" w:rsidTr="003E1D87">
        <w:tc>
          <w:tcPr>
            <w:tcW w:w="2080" w:type="dxa"/>
          </w:tcPr>
          <w:p w14:paraId="2564F287" w14:textId="406774AB" w:rsidR="002A16EB" w:rsidRPr="003D401C" w:rsidRDefault="00582B9F" w:rsidP="002A16E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dcActivate</w:t>
            </w:r>
          </w:p>
        </w:tc>
        <w:tc>
          <w:tcPr>
            <w:tcW w:w="2080" w:type="dxa"/>
          </w:tcPr>
          <w:p w14:paraId="2CB8FCA3" w14:textId="6CE45306" w:rsidR="002A16EB" w:rsidRPr="002144BA" w:rsidRDefault="00582B9F" w:rsidP="002A16E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4FC0B9A7" w14:textId="4FC606EF" w:rsidR="002A16EB" w:rsidRDefault="002A16EB" w:rsidP="002A16EB">
            <w:pPr>
              <w:pStyle w:val="afd"/>
            </w:pPr>
            <w:r>
              <w:rPr>
                <w:lang w:val="en-US"/>
              </w:rPr>
              <w:t xml:space="preserve">DC </w:t>
            </w:r>
            <w:r>
              <w:t xml:space="preserve">передаёт данные </w:t>
            </w:r>
            <w:r>
              <w:rPr>
                <w:lang w:val="en-US"/>
              </w:rPr>
              <w:t>DE</w:t>
            </w:r>
          </w:p>
        </w:tc>
        <w:tc>
          <w:tcPr>
            <w:tcW w:w="2229" w:type="dxa"/>
          </w:tcPr>
          <w:p w14:paraId="2F9F1D9A" w14:textId="0679C698" w:rsidR="002A16EB" w:rsidRDefault="002A16EB" w:rsidP="002A16EB">
            <w:pPr>
              <w:pStyle w:val="afd"/>
            </w:pPr>
            <w:r>
              <w:rPr>
                <w:lang w:val="en-US"/>
              </w:rPr>
              <w:t xml:space="preserve">DE </w:t>
            </w:r>
            <w:r>
              <w:t xml:space="preserve">принимает данные </w:t>
            </w:r>
            <w:r>
              <w:rPr>
                <w:lang w:val="en-US"/>
              </w:rPr>
              <w:t>DC</w:t>
            </w:r>
          </w:p>
        </w:tc>
        <w:tc>
          <w:tcPr>
            <w:tcW w:w="2080" w:type="dxa"/>
          </w:tcPr>
          <w:p w14:paraId="063F5FEF" w14:textId="673AF948" w:rsidR="002A16EB" w:rsidRPr="00C2205B" w:rsidRDefault="002A16EB" w:rsidP="002A16E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DC</w:t>
            </w:r>
          </w:p>
        </w:tc>
        <w:tc>
          <w:tcPr>
            <w:tcW w:w="2080" w:type="dxa"/>
          </w:tcPr>
          <w:p w14:paraId="48501623" w14:textId="25E2865D" w:rsidR="002A16EB" w:rsidRDefault="002A16EB" w:rsidP="002A16EB">
            <w:pPr>
              <w:pStyle w:val="afd"/>
            </w:pPr>
            <w:r>
              <w:rPr>
                <w:lang w:val="en-US"/>
              </w:rPr>
              <w:t>DE</w:t>
            </w:r>
          </w:p>
        </w:tc>
        <w:tc>
          <w:tcPr>
            <w:tcW w:w="2080" w:type="dxa"/>
          </w:tcPr>
          <w:p w14:paraId="436E0D0A" w14:textId="3A92D180" w:rsidR="002A16EB" w:rsidRPr="00946886" w:rsidRDefault="00867EEA" w:rsidP="002A16E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dca</w:t>
            </w:r>
          </w:p>
        </w:tc>
      </w:tr>
      <w:tr w:rsidR="002A16EB" w14:paraId="5BAC449C" w14:textId="77777777" w:rsidTr="003E1D87">
        <w:tc>
          <w:tcPr>
            <w:tcW w:w="2080" w:type="dxa"/>
          </w:tcPr>
          <w:p w14:paraId="72EE9040" w14:textId="611554DA" w:rsidR="002A16EB" w:rsidRPr="003D401C" w:rsidRDefault="00E46555" w:rsidP="002A16E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lastRenderedPageBreak/>
              <w:t>b</w:t>
            </w:r>
            <w:r w:rsidRPr="0087285A">
              <w:t>attery</w:t>
            </w:r>
            <w:r>
              <w:t>C</w:t>
            </w:r>
            <w:r w:rsidRPr="0087285A">
              <w:t>harge</w:t>
            </w:r>
          </w:p>
        </w:tc>
        <w:tc>
          <w:tcPr>
            <w:tcW w:w="2080" w:type="dxa"/>
          </w:tcPr>
          <w:p w14:paraId="4520D2C6" w14:textId="78BC6003" w:rsidR="002A16EB" w:rsidRPr="002144BA" w:rsidRDefault="00E46555" w:rsidP="002A16E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1742C296" w14:textId="6A5B2EC8" w:rsidR="002A16EB" w:rsidRDefault="001311AB" w:rsidP="002A16EB">
            <w:pPr>
              <w:pStyle w:val="afd"/>
            </w:pPr>
            <w:r>
              <w:rPr>
                <w:lang w:val="en-US"/>
              </w:rPr>
              <w:t>EM</w:t>
            </w:r>
            <w:r w:rsidR="002A16EB">
              <w:rPr>
                <w:lang w:val="en-US"/>
              </w:rPr>
              <w:t xml:space="preserve"> </w:t>
            </w:r>
            <w:r w:rsidR="002A16EB">
              <w:t xml:space="preserve">передаёт данные </w:t>
            </w:r>
            <w:r w:rsidR="002A16EB">
              <w:rPr>
                <w:lang w:val="en-US"/>
              </w:rPr>
              <w:t>DE</w:t>
            </w:r>
          </w:p>
        </w:tc>
        <w:tc>
          <w:tcPr>
            <w:tcW w:w="2229" w:type="dxa"/>
          </w:tcPr>
          <w:p w14:paraId="772FA0FF" w14:textId="3E4303B4" w:rsidR="002A16EB" w:rsidRDefault="002A16EB" w:rsidP="002A16EB">
            <w:pPr>
              <w:pStyle w:val="afd"/>
            </w:pPr>
            <w:r>
              <w:rPr>
                <w:lang w:val="en-US"/>
              </w:rPr>
              <w:t xml:space="preserve">DE </w:t>
            </w:r>
            <w:r>
              <w:t xml:space="preserve">принимает данные </w:t>
            </w:r>
            <w:r w:rsidR="001311AB"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794052CA" w14:textId="373AFD2D" w:rsidR="002A16EB" w:rsidRPr="00C2205B" w:rsidRDefault="002A16EB" w:rsidP="002A16E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33B50ED6" w14:textId="7E497380" w:rsidR="002A16EB" w:rsidRDefault="002A16EB" w:rsidP="002A16EB">
            <w:pPr>
              <w:pStyle w:val="afd"/>
            </w:pPr>
            <w:r>
              <w:rPr>
                <w:lang w:val="en-US"/>
              </w:rPr>
              <w:t>DE</w:t>
            </w:r>
          </w:p>
        </w:tc>
        <w:tc>
          <w:tcPr>
            <w:tcW w:w="2080" w:type="dxa"/>
          </w:tcPr>
          <w:p w14:paraId="44070088" w14:textId="72C3EA61" w:rsidR="002A16EB" w:rsidRPr="00946886" w:rsidRDefault="00B01726" w:rsidP="002A16E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bc</w:t>
            </w:r>
          </w:p>
        </w:tc>
      </w:tr>
      <w:tr w:rsidR="002A16EB" w14:paraId="05AF537B" w14:textId="77777777" w:rsidTr="003E1D87">
        <w:tc>
          <w:tcPr>
            <w:tcW w:w="2080" w:type="dxa"/>
          </w:tcPr>
          <w:p w14:paraId="7AD10164" w14:textId="5FBB9222" w:rsidR="002A16EB" w:rsidRPr="003D401C" w:rsidRDefault="00E67126" w:rsidP="002A16E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sActivate</w:t>
            </w:r>
          </w:p>
        </w:tc>
        <w:tc>
          <w:tcPr>
            <w:tcW w:w="2080" w:type="dxa"/>
          </w:tcPr>
          <w:p w14:paraId="3F2F48AC" w14:textId="3E6CA34C" w:rsidR="002A16EB" w:rsidRPr="002144BA" w:rsidRDefault="00B97BB5" w:rsidP="002A16E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1403C554" w14:textId="7A57AF3E" w:rsidR="002A16EB" w:rsidRDefault="001311AB" w:rsidP="002A16EB">
            <w:pPr>
              <w:pStyle w:val="afd"/>
            </w:pPr>
            <w:r>
              <w:rPr>
                <w:lang w:val="en-US"/>
              </w:rPr>
              <w:t>S</w:t>
            </w:r>
            <w:r w:rsidR="002A16EB">
              <w:rPr>
                <w:lang w:val="en-US"/>
              </w:rPr>
              <w:t xml:space="preserve"> </w:t>
            </w:r>
            <w:r w:rsidR="002A16EB">
              <w:t xml:space="preserve">передаёт данные </w:t>
            </w:r>
            <w:r w:rsidR="002A16EB">
              <w:rPr>
                <w:lang w:val="en-US"/>
              </w:rPr>
              <w:t>DE</w:t>
            </w:r>
          </w:p>
        </w:tc>
        <w:tc>
          <w:tcPr>
            <w:tcW w:w="2229" w:type="dxa"/>
          </w:tcPr>
          <w:p w14:paraId="6FB5EEFF" w14:textId="19FBE057" w:rsidR="002A16EB" w:rsidRDefault="002A16EB" w:rsidP="002A16EB">
            <w:pPr>
              <w:pStyle w:val="afd"/>
            </w:pPr>
            <w:r>
              <w:rPr>
                <w:lang w:val="en-US"/>
              </w:rPr>
              <w:t xml:space="preserve">DE </w:t>
            </w:r>
            <w:r>
              <w:t xml:space="preserve">принимает данные </w:t>
            </w:r>
            <w:r w:rsidR="001311AB">
              <w:rPr>
                <w:lang w:val="en-US"/>
              </w:rPr>
              <w:t>S</w:t>
            </w:r>
          </w:p>
        </w:tc>
        <w:tc>
          <w:tcPr>
            <w:tcW w:w="2080" w:type="dxa"/>
          </w:tcPr>
          <w:p w14:paraId="319E916B" w14:textId="6D0F7AF7" w:rsidR="002A16EB" w:rsidRPr="00C2205B" w:rsidRDefault="002A16EB" w:rsidP="002A16E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2080" w:type="dxa"/>
          </w:tcPr>
          <w:p w14:paraId="2B3D7530" w14:textId="62E0EDE8" w:rsidR="002A16EB" w:rsidRDefault="002A16EB" w:rsidP="002A16EB">
            <w:pPr>
              <w:pStyle w:val="afd"/>
            </w:pPr>
            <w:r>
              <w:rPr>
                <w:lang w:val="en-US"/>
              </w:rPr>
              <w:t>DE</w:t>
            </w:r>
          </w:p>
        </w:tc>
        <w:tc>
          <w:tcPr>
            <w:tcW w:w="2080" w:type="dxa"/>
          </w:tcPr>
          <w:p w14:paraId="6FC57891" w14:textId="60E975B5" w:rsidR="002A16EB" w:rsidRPr="00946886" w:rsidRDefault="00B01726" w:rsidP="002A16E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sa</w:t>
            </w:r>
          </w:p>
        </w:tc>
      </w:tr>
      <w:tr w:rsidR="002A16EB" w14:paraId="7AB2011F" w14:textId="77777777" w:rsidTr="003E1D87">
        <w:tc>
          <w:tcPr>
            <w:tcW w:w="2080" w:type="dxa"/>
          </w:tcPr>
          <w:p w14:paraId="32225274" w14:textId="7C150034" w:rsidR="002A16EB" w:rsidRPr="003D401C" w:rsidRDefault="00ED27E2" w:rsidP="002A16E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depth</w:t>
            </w:r>
          </w:p>
        </w:tc>
        <w:tc>
          <w:tcPr>
            <w:tcW w:w="2080" w:type="dxa"/>
          </w:tcPr>
          <w:p w14:paraId="69C1EB87" w14:textId="530B4A57" w:rsidR="002A16EB" w:rsidRPr="002144BA" w:rsidRDefault="00ED27E2" w:rsidP="002A16E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4F758D82" w14:textId="5A1E2357" w:rsidR="002A16EB" w:rsidRDefault="001311AB" w:rsidP="002A16EB">
            <w:pPr>
              <w:pStyle w:val="afd"/>
            </w:pPr>
            <w:r>
              <w:rPr>
                <w:lang w:val="en-US"/>
              </w:rPr>
              <w:t>ES</w:t>
            </w:r>
            <w:r w:rsidR="002A16EB">
              <w:rPr>
                <w:lang w:val="en-US"/>
              </w:rPr>
              <w:t xml:space="preserve"> </w:t>
            </w:r>
            <w:r w:rsidR="002A16EB">
              <w:t xml:space="preserve">передаёт данные </w:t>
            </w:r>
            <w:r w:rsidR="002A16EB">
              <w:rPr>
                <w:lang w:val="en-US"/>
              </w:rPr>
              <w:t>DE</w:t>
            </w:r>
          </w:p>
        </w:tc>
        <w:tc>
          <w:tcPr>
            <w:tcW w:w="2229" w:type="dxa"/>
          </w:tcPr>
          <w:p w14:paraId="6BC28A8B" w14:textId="29013CA1" w:rsidR="002A16EB" w:rsidRDefault="002A16EB" w:rsidP="002A16EB">
            <w:pPr>
              <w:pStyle w:val="afd"/>
            </w:pPr>
            <w:r>
              <w:rPr>
                <w:lang w:val="en-US"/>
              </w:rPr>
              <w:t xml:space="preserve">DE </w:t>
            </w:r>
            <w:r>
              <w:t xml:space="preserve">принимает данные </w:t>
            </w:r>
            <w:r w:rsidR="001311AB">
              <w:rPr>
                <w:lang w:val="en-US"/>
              </w:rPr>
              <w:t>ES</w:t>
            </w:r>
          </w:p>
        </w:tc>
        <w:tc>
          <w:tcPr>
            <w:tcW w:w="2080" w:type="dxa"/>
          </w:tcPr>
          <w:p w14:paraId="2149D9EE" w14:textId="7B5D16B5" w:rsidR="002A16EB" w:rsidRPr="00C2205B" w:rsidRDefault="002A16EB" w:rsidP="002A16E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ES</w:t>
            </w:r>
          </w:p>
        </w:tc>
        <w:tc>
          <w:tcPr>
            <w:tcW w:w="2080" w:type="dxa"/>
          </w:tcPr>
          <w:p w14:paraId="293A3470" w14:textId="6A13D996" w:rsidR="002A16EB" w:rsidRDefault="002A16EB" w:rsidP="002A16EB">
            <w:pPr>
              <w:pStyle w:val="afd"/>
            </w:pPr>
            <w:r>
              <w:rPr>
                <w:lang w:val="en-US"/>
              </w:rPr>
              <w:t>DE</w:t>
            </w:r>
          </w:p>
        </w:tc>
        <w:tc>
          <w:tcPr>
            <w:tcW w:w="2080" w:type="dxa"/>
          </w:tcPr>
          <w:p w14:paraId="38FA7046" w14:textId="775598F0" w:rsidR="002A16EB" w:rsidRPr="00946886" w:rsidRDefault="00B01726" w:rsidP="002A16E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</w:tr>
      <w:tr w:rsidR="00CF2308" w14:paraId="65AB4399" w14:textId="77777777" w:rsidTr="003E1D87">
        <w:tc>
          <w:tcPr>
            <w:tcW w:w="2080" w:type="dxa"/>
          </w:tcPr>
          <w:p w14:paraId="19E1FE58" w14:textId="63219835" w:rsidR="00CF2308" w:rsidRPr="003D401C" w:rsidRDefault="006A3260" w:rsidP="00CF2308">
            <w:pPr>
              <w:pStyle w:val="afd"/>
              <w:rPr>
                <w:lang w:val="en-US"/>
              </w:rPr>
            </w:pPr>
            <w:r>
              <w:t>o</w:t>
            </w:r>
            <w:r w:rsidR="00CF2308" w:rsidRPr="00B841F7">
              <w:t>perating</w:t>
            </w:r>
            <w:r w:rsidR="00CF2308">
              <w:rPr>
                <w:lang w:val="en-US"/>
              </w:rPr>
              <w:t>M</w:t>
            </w:r>
            <w:r w:rsidR="00CF2308" w:rsidRPr="00B841F7">
              <w:t>ode</w:t>
            </w:r>
          </w:p>
        </w:tc>
        <w:tc>
          <w:tcPr>
            <w:tcW w:w="2080" w:type="dxa"/>
          </w:tcPr>
          <w:p w14:paraId="0DE74805" w14:textId="5122F44C" w:rsidR="00CF2308" w:rsidRPr="002144BA" w:rsidRDefault="00CF2308" w:rsidP="00CF2308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7CC29751" w14:textId="73D81EF2" w:rsidR="00CF2308" w:rsidRDefault="00CF2308" w:rsidP="00CF2308">
            <w:pPr>
              <w:pStyle w:val="afd"/>
            </w:pPr>
            <w:r>
              <w:rPr>
                <w:lang w:val="en-US"/>
              </w:rPr>
              <w:t xml:space="preserve">MT </w:t>
            </w:r>
            <w:r>
              <w:t xml:space="preserve">передаёт данные </w:t>
            </w:r>
            <w:r>
              <w:rPr>
                <w:lang w:val="en-US"/>
              </w:rPr>
              <w:t>DE</w:t>
            </w:r>
          </w:p>
        </w:tc>
        <w:tc>
          <w:tcPr>
            <w:tcW w:w="2229" w:type="dxa"/>
          </w:tcPr>
          <w:p w14:paraId="503404C6" w14:textId="2D8B9DCD" w:rsidR="00CF2308" w:rsidRDefault="00CF2308" w:rsidP="00CF2308">
            <w:pPr>
              <w:pStyle w:val="afd"/>
            </w:pPr>
            <w:r>
              <w:rPr>
                <w:lang w:val="en-US"/>
              </w:rPr>
              <w:t xml:space="preserve">DE </w:t>
            </w:r>
            <w:r>
              <w:t xml:space="preserve">принимает данные </w:t>
            </w:r>
            <w:r>
              <w:rPr>
                <w:lang w:val="en-US"/>
              </w:rPr>
              <w:t>MT</w:t>
            </w:r>
          </w:p>
        </w:tc>
        <w:tc>
          <w:tcPr>
            <w:tcW w:w="2080" w:type="dxa"/>
          </w:tcPr>
          <w:p w14:paraId="76A7EDA1" w14:textId="44B1046A" w:rsidR="00CF2308" w:rsidRPr="00C2205B" w:rsidRDefault="00CF2308" w:rsidP="00CF2308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MT</w:t>
            </w:r>
          </w:p>
        </w:tc>
        <w:tc>
          <w:tcPr>
            <w:tcW w:w="2080" w:type="dxa"/>
          </w:tcPr>
          <w:p w14:paraId="23542131" w14:textId="168F3672" w:rsidR="00CF2308" w:rsidRDefault="00CF2308" w:rsidP="00CF2308">
            <w:pPr>
              <w:pStyle w:val="afd"/>
            </w:pPr>
            <w:r>
              <w:rPr>
                <w:lang w:val="en-US"/>
              </w:rPr>
              <w:t>DE</w:t>
            </w:r>
          </w:p>
        </w:tc>
        <w:tc>
          <w:tcPr>
            <w:tcW w:w="2080" w:type="dxa"/>
          </w:tcPr>
          <w:p w14:paraId="6D8A1742" w14:textId="2CA0887D" w:rsidR="00CF2308" w:rsidRPr="00946886" w:rsidRDefault="00B01726" w:rsidP="00CF2308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deo</w:t>
            </w:r>
            <w:r w:rsidR="00EE4B40">
              <w:rPr>
                <w:lang w:val="en-US"/>
              </w:rPr>
              <w:t>m</w:t>
            </w:r>
          </w:p>
        </w:tc>
      </w:tr>
      <w:tr w:rsidR="00CF2308" w14:paraId="2FFD863C" w14:textId="77777777" w:rsidTr="003E1D87">
        <w:tc>
          <w:tcPr>
            <w:tcW w:w="2080" w:type="dxa"/>
          </w:tcPr>
          <w:p w14:paraId="764D31E6" w14:textId="7A538890" w:rsidR="00CF2308" w:rsidRPr="003D401C" w:rsidRDefault="007B47EE" w:rsidP="00CF2308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</w:t>
            </w:r>
            <w:r w:rsidR="00CF2308">
              <w:rPr>
                <w:lang w:val="en-US"/>
              </w:rPr>
              <w:t>Enable</w:t>
            </w:r>
          </w:p>
        </w:tc>
        <w:tc>
          <w:tcPr>
            <w:tcW w:w="2080" w:type="dxa"/>
          </w:tcPr>
          <w:p w14:paraId="0A804549" w14:textId="1B19C43E" w:rsidR="00CF2308" w:rsidRPr="002144BA" w:rsidRDefault="00CF2308" w:rsidP="00CF2308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75EEB764" w14:textId="4C11BAF5" w:rsidR="00CF2308" w:rsidRDefault="00CF2308" w:rsidP="00CF2308">
            <w:pPr>
              <w:pStyle w:val="afd"/>
            </w:pPr>
            <w:r>
              <w:rPr>
                <w:lang w:val="en-US"/>
              </w:rPr>
              <w:t xml:space="preserve">MT </w:t>
            </w:r>
            <w:r>
              <w:t xml:space="preserve">передаёт данные </w:t>
            </w:r>
            <w:r>
              <w:rPr>
                <w:lang w:val="en-US"/>
              </w:rPr>
              <w:t>DE</w:t>
            </w:r>
          </w:p>
        </w:tc>
        <w:tc>
          <w:tcPr>
            <w:tcW w:w="2229" w:type="dxa"/>
          </w:tcPr>
          <w:p w14:paraId="61FE682B" w14:textId="710978D6" w:rsidR="00CF2308" w:rsidRDefault="00CF2308" w:rsidP="00CF2308">
            <w:pPr>
              <w:pStyle w:val="afd"/>
            </w:pPr>
            <w:r>
              <w:rPr>
                <w:lang w:val="en-US"/>
              </w:rPr>
              <w:t xml:space="preserve">DE </w:t>
            </w:r>
            <w:r>
              <w:t xml:space="preserve">принимает данные </w:t>
            </w:r>
            <w:r>
              <w:rPr>
                <w:lang w:val="en-US"/>
              </w:rPr>
              <w:t>MT</w:t>
            </w:r>
          </w:p>
        </w:tc>
        <w:tc>
          <w:tcPr>
            <w:tcW w:w="2080" w:type="dxa"/>
          </w:tcPr>
          <w:p w14:paraId="77EF28BD" w14:textId="4A4B629E" w:rsidR="00CF2308" w:rsidRPr="00C2205B" w:rsidRDefault="00CF2308" w:rsidP="00CF2308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MT</w:t>
            </w:r>
          </w:p>
        </w:tc>
        <w:tc>
          <w:tcPr>
            <w:tcW w:w="2080" w:type="dxa"/>
          </w:tcPr>
          <w:p w14:paraId="2CFAC2D0" w14:textId="0F287CEC" w:rsidR="00CF2308" w:rsidRDefault="00CF2308" w:rsidP="00CF2308">
            <w:pPr>
              <w:pStyle w:val="afd"/>
            </w:pPr>
            <w:r>
              <w:rPr>
                <w:lang w:val="en-US"/>
              </w:rPr>
              <w:t>DE</w:t>
            </w:r>
          </w:p>
        </w:tc>
        <w:tc>
          <w:tcPr>
            <w:tcW w:w="2080" w:type="dxa"/>
          </w:tcPr>
          <w:p w14:paraId="2B106B9F" w14:textId="56345703" w:rsidR="00CF2308" w:rsidRPr="00946886" w:rsidRDefault="00B01726" w:rsidP="00CF2308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dee</w:t>
            </w:r>
          </w:p>
        </w:tc>
      </w:tr>
      <w:tr w:rsidR="00CF2308" w14:paraId="63566548" w14:textId="77777777" w:rsidTr="003E1D87">
        <w:tc>
          <w:tcPr>
            <w:tcW w:w="2080" w:type="dxa"/>
          </w:tcPr>
          <w:p w14:paraId="2C136C9D" w14:textId="77777777" w:rsidR="00CF2308" w:rsidRPr="003D401C" w:rsidRDefault="00CF2308" w:rsidP="00CF230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03A7B16" w14:textId="77777777" w:rsidR="00CF2308" w:rsidRPr="002144BA" w:rsidRDefault="00CF2308" w:rsidP="00CF2308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5E90A95F" w14:textId="77777777" w:rsidR="00CF2308" w:rsidRDefault="00CF2308" w:rsidP="00CF2308">
            <w:pPr>
              <w:pStyle w:val="afd"/>
            </w:pPr>
          </w:p>
        </w:tc>
        <w:tc>
          <w:tcPr>
            <w:tcW w:w="2229" w:type="dxa"/>
          </w:tcPr>
          <w:p w14:paraId="6EBE8C0F" w14:textId="77777777" w:rsidR="00CF2308" w:rsidRDefault="00CF2308" w:rsidP="00CF2308">
            <w:pPr>
              <w:pStyle w:val="afd"/>
            </w:pPr>
          </w:p>
        </w:tc>
        <w:tc>
          <w:tcPr>
            <w:tcW w:w="2080" w:type="dxa"/>
          </w:tcPr>
          <w:p w14:paraId="1F100EEB" w14:textId="10B4FBA6" w:rsidR="00CF2308" w:rsidRPr="00C2205B" w:rsidRDefault="00CF2308" w:rsidP="00CF230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618FD66" w14:textId="7075BF8D" w:rsidR="00CF2308" w:rsidRDefault="00CF2308" w:rsidP="00CF2308">
            <w:pPr>
              <w:pStyle w:val="afd"/>
            </w:pPr>
          </w:p>
        </w:tc>
        <w:tc>
          <w:tcPr>
            <w:tcW w:w="2080" w:type="dxa"/>
          </w:tcPr>
          <w:p w14:paraId="47BE1C74" w14:textId="77777777" w:rsidR="00CF2308" w:rsidRPr="00946886" w:rsidRDefault="00CF2308" w:rsidP="00CF2308">
            <w:pPr>
              <w:pStyle w:val="afd"/>
              <w:rPr>
                <w:lang w:val="en-US"/>
              </w:rPr>
            </w:pPr>
          </w:p>
        </w:tc>
      </w:tr>
      <w:tr w:rsidR="00CF2308" w14:paraId="6D50B78F" w14:textId="77777777" w:rsidTr="003E1D87">
        <w:tc>
          <w:tcPr>
            <w:tcW w:w="2080" w:type="dxa"/>
          </w:tcPr>
          <w:p w14:paraId="04785E84" w14:textId="77777777" w:rsidR="00CF2308" w:rsidRPr="003D401C" w:rsidRDefault="00CF2308" w:rsidP="00CF230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8CE9BE3" w14:textId="77777777" w:rsidR="00CF2308" w:rsidRPr="002144BA" w:rsidRDefault="00CF2308" w:rsidP="00CF2308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493F1434" w14:textId="77777777" w:rsidR="00CF2308" w:rsidRDefault="00CF2308" w:rsidP="00CF2308">
            <w:pPr>
              <w:pStyle w:val="afd"/>
            </w:pPr>
          </w:p>
        </w:tc>
        <w:tc>
          <w:tcPr>
            <w:tcW w:w="2229" w:type="dxa"/>
          </w:tcPr>
          <w:p w14:paraId="13F6E656" w14:textId="77777777" w:rsidR="00CF2308" w:rsidRDefault="00CF2308" w:rsidP="00CF2308">
            <w:pPr>
              <w:pStyle w:val="afd"/>
            </w:pPr>
          </w:p>
        </w:tc>
        <w:tc>
          <w:tcPr>
            <w:tcW w:w="2080" w:type="dxa"/>
          </w:tcPr>
          <w:p w14:paraId="01EF23BF" w14:textId="0A26BF30" w:rsidR="00CF2308" w:rsidRPr="00C2205B" w:rsidRDefault="00CF2308" w:rsidP="00CF230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E3B1A32" w14:textId="70427570" w:rsidR="00CF2308" w:rsidRDefault="00CF2308" w:rsidP="00CF2308">
            <w:pPr>
              <w:pStyle w:val="afd"/>
            </w:pPr>
          </w:p>
        </w:tc>
        <w:tc>
          <w:tcPr>
            <w:tcW w:w="2080" w:type="dxa"/>
          </w:tcPr>
          <w:p w14:paraId="4C68D8C4" w14:textId="77777777" w:rsidR="00CF2308" w:rsidRPr="00946886" w:rsidRDefault="00CF2308" w:rsidP="00CF2308">
            <w:pPr>
              <w:pStyle w:val="afd"/>
              <w:rPr>
                <w:lang w:val="en-US"/>
              </w:rPr>
            </w:pPr>
          </w:p>
        </w:tc>
      </w:tr>
      <w:tr w:rsidR="001A7724" w14:paraId="23490B07" w14:textId="77777777" w:rsidTr="003E1D87">
        <w:tc>
          <w:tcPr>
            <w:tcW w:w="2080" w:type="dxa"/>
          </w:tcPr>
          <w:p w14:paraId="0CF78B12" w14:textId="77777777" w:rsidR="001A7724" w:rsidRPr="003D401C" w:rsidRDefault="001A7724" w:rsidP="00CF230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F9EED8F" w14:textId="77777777" w:rsidR="001A7724" w:rsidRPr="002144BA" w:rsidRDefault="001A7724" w:rsidP="00CF2308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5F0C4D61" w14:textId="77777777" w:rsidR="001A7724" w:rsidRDefault="001A7724" w:rsidP="00CF2308">
            <w:pPr>
              <w:pStyle w:val="afd"/>
            </w:pPr>
          </w:p>
        </w:tc>
        <w:tc>
          <w:tcPr>
            <w:tcW w:w="2229" w:type="dxa"/>
          </w:tcPr>
          <w:p w14:paraId="7601788C" w14:textId="77777777" w:rsidR="001A7724" w:rsidRDefault="001A7724" w:rsidP="00CF2308">
            <w:pPr>
              <w:pStyle w:val="afd"/>
            </w:pPr>
          </w:p>
        </w:tc>
        <w:tc>
          <w:tcPr>
            <w:tcW w:w="2080" w:type="dxa"/>
          </w:tcPr>
          <w:p w14:paraId="317A8BCB" w14:textId="77777777" w:rsidR="001A7724" w:rsidRPr="00C2205B" w:rsidRDefault="001A7724" w:rsidP="00CF230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551CB2E" w14:textId="77777777" w:rsidR="001A7724" w:rsidRDefault="001A7724" w:rsidP="00CF2308">
            <w:pPr>
              <w:pStyle w:val="afd"/>
            </w:pPr>
          </w:p>
        </w:tc>
        <w:tc>
          <w:tcPr>
            <w:tcW w:w="2080" w:type="dxa"/>
          </w:tcPr>
          <w:p w14:paraId="6DEC74C8" w14:textId="77777777" w:rsidR="001A7724" w:rsidRPr="00946886" w:rsidRDefault="001A7724" w:rsidP="00CF2308">
            <w:pPr>
              <w:pStyle w:val="afd"/>
              <w:rPr>
                <w:lang w:val="en-US"/>
              </w:rPr>
            </w:pPr>
          </w:p>
        </w:tc>
      </w:tr>
      <w:tr w:rsidR="00C200E8" w14:paraId="774CEE6D" w14:textId="77777777" w:rsidTr="003E1D87">
        <w:tc>
          <w:tcPr>
            <w:tcW w:w="2080" w:type="dxa"/>
          </w:tcPr>
          <w:p w14:paraId="1D997F76" w14:textId="77777777" w:rsidR="00C200E8" w:rsidRPr="003D401C" w:rsidRDefault="00C200E8" w:rsidP="00CF230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4BB9528" w14:textId="77777777" w:rsidR="00C200E8" w:rsidRPr="002144BA" w:rsidRDefault="00C200E8" w:rsidP="00CF2308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4B55D75A" w14:textId="77777777" w:rsidR="00C200E8" w:rsidRDefault="00C200E8" w:rsidP="00CF2308">
            <w:pPr>
              <w:pStyle w:val="afd"/>
            </w:pPr>
          </w:p>
        </w:tc>
        <w:tc>
          <w:tcPr>
            <w:tcW w:w="2229" w:type="dxa"/>
          </w:tcPr>
          <w:p w14:paraId="37337DE6" w14:textId="77777777" w:rsidR="00C200E8" w:rsidRDefault="00C200E8" w:rsidP="00CF2308">
            <w:pPr>
              <w:pStyle w:val="afd"/>
            </w:pPr>
          </w:p>
        </w:tc>
        <w:tc>
          <w:tcPr>
            <w:tcW w:w="2080" w:type="dxa"/>
          </w:tcPr>
          <w:p w14:paraId="4D71B11A" w14:textId="77777777" w:rsidR="00C200E8" w:rsidRPr="00C2205B" w:rsidRDefault="00C200E8" w:rsidP="00CF230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DA41667" w14:textId="77777777" w:rsidR="00C200E8" w:rsidRDefault="00C200E8" w:rsidP="00CF2308">
            <w:pPr>
              <w:pStyle w:val="afd"/>
            </w:pPr>
          </w:p>
        </w:tc>
        <w:tc>
          <w:tcPr>
            <w:tcW w:w="2080" w:type="dxa"/>
          </w:tcPr>
          <w:p w14:paraId="3AFC2CBC" w14:textId="77777777" w:rsidR="00C200E8" w:rsidRPr="00946886" w:rsidRDefault="00C200E8" w:rsidP="00CF2308">
            <w:pPr>
              <w:pStyle w:val="afd"/>
              <w:rPr>
                <w:lang w:val="en-US"/>
              </w:rPr>
            </w:pPr>
          </w:p>
        </w:tc>
      </w:tr>
      <w:tr w:rsidR="00C200E8" w14:paraId="13A6CBEB" w14:textId="77777777" w:rsidTr="003E1D87">
        <w:tc>
          <w:tcPr>
            <w:tcW w:w="2080" w:type="dxa"/>
          </w:tcPr>
          <w:p w14:paraId="5E164FE9" w14:textId="77777777" w:rsidR="00C200E8" w:rsidRPr="003D401C" w:rsidRDefault="00C200E8" w:rsidP="00CF230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9048366" w14:textId="77777777" w:rsidR="00C200E8" w:rsidRPr="002144BA" w:rsidRDefault="00C200E8" w:rsidP="00CF2308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5D31AD28" w14:textId="77777777" w:rsidR="00C200E8" w:rsidRDefault="00C200E8" w:rsidP="00CF2308">
            <w:pPr>
              <w:pStyle w:val="afd"/>
            </w:pPr>
          </w:p>
        </w:tc>
        <w:tc>
          <w:tcPr>
            <w:tcW w:w="2229" w:type="dxa"/>
          </w:tcPr>
          <w:p w14:paraId="55CCADD9" w14:textId="77777777" w:rsidR="00C200E8" w:rsidRDefault="00C200E8" w:rsidP="00CF2308">
            <w:pPr>
              <w:pStyle w:val="afd"/>
            </w:pPr>
          </w:p>
        </w:tc>
        <w:tc>
          <w:tcPr>
            <w:tcW w:w="2080" w:type="dxa"/>
          </w:tcPr>
          <w:p w14:paraId="28364143" w14:textId="77777777" w:rsidR="00C200E8" w:rsidRPr="00C2205B" w:rsidRDefault="00C200E8" w:rsidP="00CF230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472829A" w14:textId="77777777" w:rsidR="00C200E8" w:rsidRDefault="00C200E8" w:rsidP="00CF2308">
            <w:pPr>
              <w:pStyle w:val="afd"/>
            </w:pPr>
          </w:p>
        </w:tc>
        <w:tc>
          <w:tcPr>
            <w:tcW w:w="2080" w:type="dxa"/>
          </w:tcPr>
          <w:p w14:paraId="780930EC" w14:textId="77777777" w:rsidR="00C200E8" w:rsidRPr="00946886" w:rsidRDefault="00C200E8" w:rsidP="00CF2308">
            <w:pPr>
              <w:pStyle w:val="afd"/>
              <w:rPr>
                <w:lang w:val="en-US"/>
              </w:rPr>
            </w:pPr>
          </w:p>
        </w:tc>
      </w:tr>
      <w:tr w:rsidR="001A7724" w14:paraId="208D93D3" w14:textId="77777777" w:rsidTr="003E1D87">
        <w:tc>
          <w:tcPr>
            <w:tcW w:w="2080" w:type="dxa"/>
          </w:tcPr>
          <w:p w14:paraId="4438D473" w14:textId="77777777" w:rsidR="001A7724" w:rsidRPr="003D401C" w:rsidRDefault="001A7724" w:rsidP="00CF230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33B0F80" w14:textId="77777777" w:rsidR="001A7724" w:rsidRPr="002144BA" w:rsidRDefault="001A7724" w:rsidP="00CF2308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1BCE8588" w14:textId="77777777" w:rsidR="001A7724" w:rsidRDefault="001A7724" w:rsidP="00CF2308">
            <w:pPr>
              <w:pStyle w:val="afd"/>
            </w:pPr>
          </w:p>
        </w:tc>
        <w:tc>
          <w:tcPr>
            <w:tcW w:w="2229" w:type="dxa"/>
          </w:tcPr>
          <w:p w14:paraId="5CE578B0" w14:textId="77777777" w:rsidR="001A7724" w:rsidRDefault="001A7724" w:rsidP="00CF2308">
            <w:pPr>
              <w:pStyle w:val="afd"/>
            </w:pPr>
          </w:p>
        </w:tc>
        <w:tc>
          <w:tcPr>
            <w:tcW w:w="2080" w:type="dxa"/>
          </w:tcPr>
          <w:p w14:paraId="6A53E04F" w14:textId="77777777" w:rsidR="001A7724" w:rsidRPr="00C2205B" w:rsidRDefault="001A7724" w:rsidP="00CF230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ED137E1" w14:textId="77777777" w:rsidR="001A7724" w:rsidRDefault="001A7724" w:rsidP="00CF2308">
            <w:pPr>
              <w:pStyle w:val="afd"/>
            </w:pPr>
          </w:p>
        </w:tc>
        <w:tc>
          <w:tcPr>
            <w:tcW w:w="2080" w:type="dxa"/>
          </w:tcPr>
          <w:p w14:paraId="2B596BE9" w14:textId="77777777" w:rsidR="001A7724" w:rsidRPr="00946886" w:rsidRDefault="001A7724" w:rsidP="00CF2308">
            <w:pPr>
              <w:pStyle w:val="afd"/>
              <w:rPr>
                <w:lang w:val="en-US"/>
              </w:rPr>
            </w:pPr>
          </w:p>
        </w:tc>
      </w:tr>
      <w:tr w:rsidR="001A7724" w14:paraId="49BA70F7" w14:textId="77777777" w:rsidTr="003E1D87">
        <w:tc>
          <w:tcPr>
            <w:tcW w:w="2080" w:type="dxa"/>
          </w:tcPr>
          <w:p w14:paraId="65EC3A11" w14:textId="77777777" w:rsidR="001A7724" w:rsidRPr="003D401C" w:rsidRDefault="001A7724" w:rsidP="00CF230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27C879A" w14:textId="77777777" w:rsidR="001A7724" w:rsidRPr="002144BA" w:rsidRDefault="001A7724" w:rsidP="00CF2308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6E6AE839" w14:textId="77777777" w:rsidR="001A7724" w:rsidRDefault="001A7724" w:rsidP="00CF2308">
            <w:pPr>
              <w:pStyle w:val="afd"/>
            </w:pPr>
          </w:p>
        </w:tc>
        <w:tc>
          <w:tcPr>
            <w:tcW w:w="2229" w:type="dxa"/>
          </w:tcPr>
          <w:p w14:paraId="165BC546" w14:textId="77777777" w:rsidR="001A7724" w:rsidRDefault="001A7724" w:rsidP="00CF2308">
            <w:pPr>
              <w:pStyle w:val="afd"/>
            </w:pPr>
          </w:p>
        </w:tc>
        <w:tc>
          <w:tcPr>
            <w:tcW w:w="2080" w:type="dxa"/>
          </w:tcPr>
          <w:p w14:paraId="59ABDDED" w14:textId="77777777" w:rsidR="001A7724" w:rsidRPr="00C2205B" w:rsidRDefault="001A7724" w:rsidP="00CF230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16DC296" w14:textId="77777777" w:rsidR="001A7724" w:rsidRDefault="001A7724" w:rsidP="00CF2308">
            <w:pPr>
              <w:pStyle w:val="afd"/>
            </w:pPr>
          </w:p>
        </w:tc>
        <w:tc>
          <w:tcPr>
            <w:tcW w:w="2080" w:type="dxa"/>
          </w:tcPr>
          <w:p w14:paraId="5ACEC723" w14:textId="77777777" w:rsidR="001A7724" w:rsidRPr="00946886" w:rsidRDefault="001A7724" w:rsidP="00CF2308">
            <w:pPr>
              <w:pStyle w:val="afd"/>
              <w:rPr>
                <w:lang w:val="en-US"/>
              </w:rPr>
            </w:pPr>
          </w:p>
        </w:tc>
      </w:tr>
      <w:tr w:rsidR="001A7724" w14:paraId="4AC389B1" w14:textId="77777777" w:rsidTr="003E1D87">
        <w:tc>
          <w:tcPr>
            <w:tcW w:w="2080" w:type="dxa"/>
          </w:tcPr>
          <w:p w14:paraId="108C991D" w14:textId="77777777" w:rsidR="001A7724" w:rsidRPr="003D401C" w:rsidRDefault="001A7724" w:rsidP="00CF230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CDA97CB" w14:textId="77777777" w:rsidR="001A7724" w:rsidRPr="002144BA" w:rsidRDefault="001A7724" w:rsidP="00CF2308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68FE31AB" w14:textId="77777777" w:rsidR="001A7724" w:rsidRDefault="001A7724" w:rsidP="00CF2308">
            <w:pPr>
              <w:pStyle w:val="afd"/>
            </w:pPr>
          </w:p>
        </w:tc>
        <w:tc>
          <w:tcPr>
            <w:tcW w:w="2229" w:type="dxa"/>
          </w:tcPr>
          <w:p w14:paraId="7AC44EC0" w14:textId="77777777" w:rsidR="001A7724" w:rsidRDefault="001A7724" w:rsidP="00CF2308">
            <w:pPr>
              <w:pStyle w:val="afd"/>
            </w:pPr>
          </w:p>
        </w:tc>
        <w:tc>
          <w:tcPr>
            <w:tcW w:w="2080" w:type="dxa"/>
          </w:tcPr>
          <w:p w14:paraId="580E0F97" w14:textId="77777777" w:rsidR="001A7724" w:rsidRPr="00C2205B" w:rsidRDefault="001A7724" w:rsidP="00CF230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E78E6CD" w14:textId="77777777" w:rsidR="001A7724" w:rsidRDefault="001A7724" w:rsidP="00CF2308">
            <w:pPr>
              <w:pStyle w:val="afd"/>
            </w:pPr>
          </w:p>
        </w:tc>
        <w:tc>
          <w:tcPr>
            <w:tcW w:w="2080" w:type="dxa"/>
          </w:tcPr>
          <w:p w14:paraId="6F3B233B" w14:textId="77777777" w:rsidR="001A7724" w:rsidRPr="00946886" w:rsidRDefault="001A7724" w:rsidP="00CF2308">
            <w:pPr>
              <w:pStyle w:val="afd"/>
              <w:rPr>
                <w:lang w:val="en-US"/>
              </w:rPr>
            </w:pPr>
          </w:p>
        </w:tc>
      </w:tr>
      <w:tr w:rsidR="001A7724" w14:paraId="4A286F34" w14:textId="77777777" w:rsidTr="003E1D87">
        <w:tc>
          <w:tcPr>
            <w:tcW w:w="2080" w:type="dxa"/>
          </w:tcPr>
          <w:p w14:paraId="4A861D7F" w14:textId="77777777" w:rsidR="001A7724" w:rsidRPr="003D401C" w:rsidRDefault="001A7724" w:rsidP="00CF230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62674F2" w14:textId="77777777" w:rsidR="001A7724" w:rsidRPr="002144BA" w:rsidRDefault="001A7724" w:rsidP="00CF2308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5C61194A" w14:textId="77777777" w:rsidR="001A7724" w:rsidRDefault="001A7724" w:rsidP="00CF2308">
            <w:pPr>
              <w:pStyle w:val="afd"/>
            </w:pPr>
          </w:p>
        </w:tc>
        <w:tc>
          <w:tcPr>
            <w:tcW w:w="2229" w:type="dxa"/>
          </w:tcPr>
          <w:p w14:paraId="141420A0" w14:textId="77777777" w:rsidR="001A7724" w:rsidRDefault="001A7724" w:rsidP="00CF2308">
            <w:pPr>
              <w:pStyle w:val="afd"/>
            </w:pPr>
          </w:p>
        </w:tc>
        <w:tc>
          <w:tcPr>
            <w:tcW w:w="2080" w:type="dxa"/>
          </w:tcPr>
          <w:p w14:paraId="63344D73" w14:textId="77777777" w:rsidR="001A7724" w:rsidRPr="00C2205B" w:rsidRDefault="001A7724" w:rsidP="00CF230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88C1EE0" w14:textId="77777777" w:rsidR="001A7724" w:rsidRDefault="001A7724" w:rsidP="00CF2308">
            <w:pPr>
              <w:pStyle w:val="afd"/>
            </w:pPr>
          </w:p>
        </w:tc>
        <w:tc>
          <w:tcPr>
            <w:tcW w:w="2080" w:type="dxa"/>
          </w:tcPr>
          <w:p w14:paraId="62895901" w14:textId="77777777" w:rsidR="001A7724" w:rsidRPr="00946886" w:rsidRDefault="001A7724" w:rsidP="00CF2308">
            <w:pPr>
              <w:pStyle w:val="afd"/>
              <w:rPr>
                <w:lang w:val="en-US"/>
              </w:rPr>
            </w:pPr>
          </w:p>
        </w:tc>
      </w:tr>
    </w:tbl>
    <w:p w14:paraId="47A2D0CE" w14:textId="77777777" w:rsidR="009C401A" w:rsidRDefault="009C401A" w:rsidP="009C401A">
      <w:pPr>
        <w:pStyle w:val="af3"/>
      </w:pPr>
      <w:r>
        <w:rPr>
          <w:noProof/>
          <w14:ligatures w14:val="standardContextual"/>
        </w:rPr>
        <w:lastRenderedPageBreak/>
        <w:drawing>
          <wp:inline distT="0" distB="0" distL="0" distR="0" wp14:anchorId="19286D3F" wp14:editId="5DBCC2D1">
            <wp:extent cx="5530315" cy="5801704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315" cy="580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44C7" w14:textId="3D20AF06" w:rsidR="009C401A" w:rsidRPr="008016E1" w:rsidRDefault="009C401A" w:rsidP="009C401A">
      <w:pPr>
        <w:pStyle w:val="af3"/>
      </w:pPr>
      <w:r>
        <w:t xml:space="preserve">Рисунок </w:t>
      </w:r>
      <w:r w:rsidR="00B948B4" w:rsidRPr="00B948B4">
        <w:t>6</w:t>
      </w:r>
      <w:r>
        <w:t>.</w:t>
      </w:r>
      <w:r w:rsidR="00B948B4" w:rsidRPr="00B948B4">
        <w:t>1</w:t>
      </w:r>
      <w:r>
        <w:t xml:space="preserve"> – Схема подключения</w:t>
      </w:r>
      <w:r w:rsidRPr="008016E1">
        <w:t xml:space="preserve"> </w:t>
      </w:r>
      <w:r>
        <w:rPr>
          <w:lang w:val="en-US"/>
        </w:rPr>
        <w:t>D</w:t>
      </w:r>
      <w:r w:rsidR="007B47EE">
        <w:rPr>
          <w:lang w:val="en-US"/>
        </w:rPr>
        <w:t>E</w:t>
      </w:r>
    </w:p>
    <w:p w14:paraId="70F78CF7" w14:textId="0C4DF4B8" w:rsidR="00684C28" w:rsidRPr="002D72FC" w:rsidRDefault="00934447" w:rsidP="00684C28">
      <w:pPr>
        <w:pStyle w:val="23"/>
      </w:pPr>
      <w:bookmarkStart w:id="12" w:name="_Toc178651817"/>
      <w:r>
        <w:lastRenderedPageBreak/>
        <w:t>6</w:t>
      </w:r>
      <w:r w:rsidR="00684C28">
        <w:t>.</w:t>
      </w:r>
      <w:r w:rsidR="007357C4">
        <w:t>2</w:t>
      </w:r>
      <w:r w:rsidR="00684C28">
        <w:t xml:space="preserve"> Шноркель</w:t>
      </w:r>
      <w:r w:rsidR="00BE304E" w:rsidRPr="002D72FC">
        <w:t xml:space="preserve"> (</w:t>
      </w:r>
      <w:r w:rsidR="00BE304E">
        <w:rPr>
          <w:lang w:val="en-US"/>
        </w:rPr>
        <w:t>S</w:t>
      </w:r>
      <w:r w:rsidR="00BE304E" w:rsidRPr="002D72FC">
        <w:t>)</w:t>
      </w:r>
      <w:bookmarkEnd w:id="12"/>
    </w:p>
    <w:p w14:paraId="63E7CBED" w14:textId="77777777" w:rsidR="00684C28" w:rsidRDefault="00684C28" w:rsidP="00684C28">
      <w:pPr>
        <w:pStyle w:val="af1"/>
      </w:pPr>
    </w:p>
    <w:p w14:paraId="4E872807" w14:textId="3AA8D917" w:rsidR="00684C28" w:rsidRDefault="00684C28" w:rsidP="00684C28">
      <w:pPr>
        <w:pStyle w:val="af1"/>
      </w:pPr>
      <w:r>
        <w:t xml:space="preserve">Система труб, которая может быть выдвинута над поверхностью воды для забора свежего воздуха и обеспечения работы дизелей в подводном положении. Работает только </w:t>
      </w:r>
      <w:r w:rsidR="00134C80">
        <w:t>до</w:t>
      </w:r>
      <w:r>
        <w:t xml:space="preserve"> перископно</w:t>
      </w:r>
      <w:r w:rsidR="00134C80">
        <w:t>й</w:t>
      </w:r>
      <w:r>
        <w:t xml:space="preserve"> глубин</w:t>
      </w:r>
      <w:r w:rsidR="00134C80">
        <w:t>ы</w:t>
      </w:r>
      <w:r>
        <w:t xml:space="preserve"> (</w:t>
      </w:r>
      <w:r w:rsidR="00213BF3">
        <w:t xml:space="preserve">до </w:t>
      </w:r>
      <w:r>
        <w:t>8 метров).</w:t>
      </w:r>
    </w:p>
    <w:p w14:paraId="321761B8" w14:textId="77777777" w:rsidR="00684C28" w:rsidRDefault="00684C28" w:rsidP="00684C28">
      <w:pPr>
        <w:pStyle w:val="af1"/>
      </w:pPr>
      <w:r>
        <w:t>Восполняет 400 условных единиц качества воздуха в минуту.</w:t>
      </w:r>
    </w:p>
    <w:p w14:paraId="4DFC1350" w14:textId="2D54820C" w:rsidR="00690887" w:rsidRPr="00410A7F" w:rsidRDefault="00690887" w:rsidP="00690887">
      <w:pPr>
        <w:pStyle w:val="af1"/>
      </w:pPr>
      <w:r>
        <w:t xml:space="preserve">На рисунке </w:t>
      </w:r>
      <w:r w:rsidRPr="00B948B4">
        <w:t>6</w:t>
      </w:r>
      <w:r>
        <w:t>.</w:t>
      </w:r>
      <w:r w:rsidRPr="00690887">
        <w:t>2</w:t>
      </w:r>
      <w:r>
        <w:t xml:space="preserve"> указана схема подключения</w:t>
      </w:r>
      <w:r w:rsidRPr="00057ED5">
        <w:t xml:space="preserve"> </w:t>
      </w:r>
      <w:r w:rsidR="00BA0464">
        <w:rPr>
          <w:lang w:val="en-US"/>
        </w:rPr>
        <w:t>S</w:t>
      </w:r>
      <w:r>
        <w:t xml:space="preserve">, в таблице </w:t>
      </w:r>
      <w:r w:rsidRPr="00B948B4">
        <w:t>6</w:t>
      </w:r>
      <w:r>
        <w:t>.</w:t>
      </w:r>
      <w:r w:rsidRPr="00690887">
        <w:t>3</w:t>
      </w:r>
      <w:r>
        <w:t xml:space="preserve"> – характеристики интерфейсов</w:t>
      </w:r>
    </w:p>
    <w:p w14:paraId="5A7DC5C5" w14:textId="77777777" w:rsidR="00690887" w:rsidRPr="00545B47" w:rsidRDefault="00690887" w:rsidP="00690887">
      <w:pPr>
        <w:pStyle w:val="af1"/>
      </w:pPr>
    </w:p>
    <w:p w14:paraId="2618EB03" w14:textId="73EFE42E" w:rsidR="00690887" w:rsidRPr="00690887" w:rsidRDefault="00690887" w:rsidP="00690887">
      <w:pPr>
        <w:pStyle w:val="afd"/>
        <w:rPr>
          <w:lang w:val="en-US"/>
        </w:rPr>
      </w:pPr>
      <w:r>
        <w:t xml:space="preserve">Таблица </w:t>
      </w:r>
      <w:r>
        <w:rPr>
          <w:lang w:val="en-US"/>
        </w:rPr>
        <w:t>6</w:t>
      </w:r>
      <w:r>
        <w:t>.</w:t>
      </w:r>
      <w:r>
        <w:rPr>
          <w:lang w:val="en-US"/>
        </w:rPr>
        <w:t>3</w:t>
      </w:r>
      <w:r>
        <w:t xml:space="preserve"> – Характеристика интерфейсов</w:t>
      </w:r>
      <w:r>
        <w:rPr>
          <w:lang w:val="en-US"/>
        </w:rPr>
        <w:t xml:space="preserve"> S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80"/>
        <w:gridCol w:w="2080"/>
        <w:gridCol w:w="1931"/>
        <w:gridCol w:w="2229"/>
        <w:gridCol w:w="2080"/>
        <w:gridCol w:w="2080"/>
        <w:gridCol w:w="2080"/>
      </w:tblGrid>
      <w:tr w:rsidR="00690887" w14:paraId="40991463" w14:textId="77777777" w:rsidTr="003E1D87">
        <w:tc>
          <w:tcPr>
            <w:tcW w:w="2080" w:type="dxa"/>
            <w:vAlign w:val="center"/>
          </w:tcPr>
          <w:p w14:paraId="24FCA0C4" w14:textId="77777777" w:rsidR="00690887" w:rsidRDefault="00690887" w:rsidP="003E1D87">
            <w:pPr>
              <w:pStyle w:val="afd"/>
              <w:jc w:val="center"/>
            </w:pPr>
            <w:r>
              <w:t>Имя интерфейса</w:t>
            </w:r>
          </w:p>
        </w:tc>
        <w:tc>
          <w:tcPr>
            <w:tcW w:w="2080" w:type="dxa"/>
            <w:vAlign w:val="center"/>
          </w:tcPr>
          <w:p w14:paraId="0AB04E68" w14:textId="77777777" w:rsidR="00690887" w:rsidRDefault="00690887" w:rsidP="003E1D87">
            <w:pPr>
              <w:pStyle w:val="afd"/>
              <w:jc w:val="center"/>
            </w:pPr>
            <w:r>
              <w:t>Тип интерфейса</w:t>
            </w:r>
          </w:p>
        </w:tc>
        <w:tc>
          <w:tcPr>
            <w:tcW w:w="1931" w:type="dxa"/>
            <w:vAlign w:val="center"/>
          </w:tcPr>
          <w:p w14:paraId="28BC9F09" w14:textId="77777777" w:rsidR="00690887" w:rsidRDefault="00690887" w:rsidP="003E1D87">
            <w:pPr>
              <w:pStyle w:val="afd"/>
              <w:jc w:val="center"/>
            </w:pPr>
            <w:r>
              <w:t>Функции системы 1</w:t>
            </w:r>
          </w:p>
        </w:tc>
        <w:tc>
          <w:tcPr>
            <w:tcW w:w="2229" w:type="dxa"/>
            <w:vAlign w:val="center"/>
          </w:tcPr>
          <w:p w14:paraId="672DD909" w14:textId="77777777" w:rsidR="00690887" w:rsidRDefault="00690887" w:rsidP="003E1D87">
            <w:pPr>
              <w:pStyle w:val="afd"/>
              <w:jc w:val="center"/>
            </w:pPr>
            <w:r>
              <w:t>Функции системы 2</w:t>
            </w:r>
          </w:p>
        </w:tc>
        <w:tc>
          <w:tcPr>
            <w:tcW w:w="2080" w:type="dxa"/>
            <w:vAlign w:val="center"/>
          </w:tcPr>
          <w:p w14:paraId="64EC1405" w14:textId="77777777" w:rsidR="00690887" w:rsidRDefault="00690887" w:rsidP="003E1D87">
            <w:pPr>
              <w:pStyle w:val="afd"/>
              <w:jc w:val="center"/>
            </w:pPr>
            <w:r>
              <w:t>Компонент системы 1</w:t>
            </w:r>
          </w:p>
        </w:tc>
        <w:tc>
          <w:tcPr>
            <w:tcW w:w="2080" w:type="dxa"/>
            <w:vAlign w:val="center"/>
          </w:tcPr>
          <w:p w14:paraId="4FC8F748" w14:textId="77777777" w:rsidR="00690887" w:rsidRDefault="00690887" w:rsidP="003E1D87">
            <w:pPr>
              <w:pStyle w:val="afd"/>
              <w:jc w:val="center"/>
            </w:pPr>
            <w:r>
              <w:t>Компоненты системы 2</w:t>
            </w:r>
          </w:p>
        </w:tc>
        <w:tc>
          <w:tcPr>
            <w:tcW w:w="2080" w:type="dxa"/>
            <w:vAlign w:val="center"/>
          </w:tcPr>
          <w:p w14:paraId="6BC35B79" w14:textId="77777777" w:rsidR="00690887" w:rsidRDefault="00690887" w:rsidP="003E1D87">
            <w:pPr>
              <w:pStyle w:val="afd"/>
              <w:jc w:val="center"/>
            </w:pPr>
            <w:r>
              <w:t>Примечания</w:t>
            </w:r>
          </w:p>
        </w:tc>
      </w:tr>
      <w:tr w:rsidR="00690887" w:rsidRPr="00EE4B40" w14:paraId="1DDB0183" w14:textId="77777777" w:rsidTr="003E1D87">
        <w:tc>
          <w:tcPr>
            <w:tcW w:w="2080" w:type="dxa"/>
          </w:tcPr>
          <w:p w14:paraId="4BAFF54D" w14:textId="2D5451A0" w:rsidR="00690887" w:rsidRPr="00A82332" w:rsidRDefault="00FB5A5C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sActivate</w:t>
            </w:r>
          </w:p>
        </w:tc>
        <w:tc>
          <w:tcPr>
            <w:tcW w:w="2080" w:type="dxa"/>
          </w:tcPr>
          <w:p w14:paraId="386274EC" w14:textId="02EC9D46" w:rsidR="00690887" w:rsidRPr="002144BA" w:rsidRDefault="00FB5A5C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342C556E" w14:textId="7A804B08" w:rsidR="00690887" w:rsidRPr="00715920" w:rsidRDefault="00690887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S </w:t>
            </w:r>
            <w:r>
              <w:t xml:space="preserve">передаёт данные </w:t>
            </w:r>
            <w:r>
              <w:rPr>
                <w:lang w:val="en-US"/>
              </w:rPr>
              <w:t>DE</w:t>
            </w:r>
          </w:p>
        </w:tc>
        <w:tc>
          <w:tcPr>
            <w:tcW w:w="2229" w:type="dxa"/>
          </w:tcPr>
          <w:p w14:paraId="23D632AE" w14:textId="1A832D66" w:rsidR="00690887" w:rsidRPr="00715920" w:rsidRDefault="00690887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DE </w:t>
            </w:r>
            <w:r>
              <w:t xml:space="preserve">принимает данные </w:t>
            </w:r>
            <w:r>
              <w:rPr>
                <w:lang w:val="en-US"/>
              </w:rPr>
              <w:t>DE</w:t>
            </w:r>
          </w:p>
        </w:tc>
        <w:tc>
          <w:tcPr>
            <w:tcW w:w="2080" w:type="dxa"/>
          </w:tcPr>
          <w:p w14:paraId="6B630F41" w14:textId="2A01E841" w:rsidR="00690887" w:rsidRPr="00AB1B71" w:rsidRDefault="00690887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2080" w:type="dxa"/>
          </w:tcPr>
          <w:p w14:paraId="524D2CD8" w14:textId="003233F7" w:rsidR="00690887" w:rsidRPr="00A82332" w:rsidRDefault="00690887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</w:t>
            </w:r>
          </w:p>
        </w:tc>
        <w:tc>
          <w:tcPr>
            <w:tcW w:w="2080" w:type="dxa"/>
          </w:tcPr>
          <w:p w14:paraId="75BE3A99" w14:textId="7A610CF0" w:rsidR="00690887" w:rsidRPr="00213247" w:rsidRDefault="00213247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f(d,se)</w:t>
            </w:r>
          </w:p>
        </w:tc>
      </w:tr>
      <w:tr w:rsidR="00690887" w:rsidRPr="00EE4B40" w14:paraId="060328BD" w14:textId="77777777" w:rsidTr="003E1D87">
        <w:tc>
          <w:tcPr>
            <w:tcW w:w="2080" w:type="dxa"/>
          </w:tcPr>
          <w:p w14:paraId="75D5B0DD" w14:textId="2DB96F80" w:rsidR="00690887" w:rsidRPr="003D401C" w:rsidRDefault="00FB5A5C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sActivate</w:t>
            </w:r>
          </w:p>
        </w:tc>
        <w:tc>
          <w:tcPr>
            <w:tcW w:w="2080" w:type="dxa"/>
          </w:tcPr>
          <w:p w14:paraId="21EF09EB" w14:textId="29ED1E08" w:rsidR="00690887" w:rsidRPr="002144BA" w:rsidRDefault="00FB5A5C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6A5C4B1E" w14:textId="200BFCD6" w:rsidR="00690887" w:rsidRDefault="00690887" w:rsidP="003E1D87">
            <w:pPr>
              <w:pStyle w:val="afd"/>
            </w:pPr>
            <w:r>
              <w:rPr>
                <w:lang w:val="en-US"/>
              </w:rPr>
              <w:t xml:space="preserve">S </w:t>
            </w:r>
            <w:r>
              <w:t xml:space="preserve">передаёт данные </w:t>
            </w:r>
            <w:r>
              <w:rPr>
                <w:lang w:val="en-US"/>
              </w:rPr>
              <w:t>V</w:t>
            </w:r>
          </w:p>
        </w:tc>
        <w:tc>
          <w:tcPr>
            <w:tcW w:w="2229" w:type="dxa"/>
          </w:tcPr>
          <w:p w14:paraId="71BABA6D" w14:textId="259E67EF" w:rsidR="00690887" w:rsidRDefault="00690887" w:rsidP="003E1D87">
            <w:pPr>
              <w:pStyle w:val="afd"/>
            </w:pPr>
            <w:r>
              <w:rPr>
                <w:lang w:val="en-US"/>
              </w:rPr>
              <w:t xml:space="preserve">V </w:t>
            </w:r>
            <w:r>
              <w:t xml:space="preserve">принимает данные </w:t>
            </w:r>
            <w:r>
              <w:rPr>
                <w:lang w:val="en-US"/>
              </w:rPr>
              <w:t>DE</w:t>
            </w:r>
          </w:p>
        </w:tc>
        <w:tc>
          <w:tcPr>
            <w:tcW w:w="2080" w:type="dxa"/>
          </w:tcPr>
          <w:p w14:paraId="238EE375" w14:textId="46790E5A" w:rsidR="00690887" w:rsidRPr="00C2205B" w:rsidRDefault="00690887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2080" w:type="dxa"/>
          </w:tcPr>
          <w:p w14:paraId="3BB8BCB9" w14:textId="2353726D" w:rsidR="00690887" w:rsidRPr="007D60D6" w:rsidRDefault="00690887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2080" w:type="dxa"/>
          </w:tcPr>
          <w:p w14:paraId="392CC80B" w14:textId="6FB51F9F" w:rsidR="00690887" w:rsidRPr="00946886" w:rsidRDefault="00213247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f(d,se)</w:t>
            </w:r>
          </w:p>
        </w:tc>
      </w:tr>
      <w:tr w:rsidR="00690887" w:rsidRPr="00690887" w14:paraId="4AB077C9" w14:textId="77777777" w:rsidTr="00690887">
        <w:trPr>
          <w:trHeight w:val="699"/>
        </w:trPr>
        <w:tc>
          <w:tcPr>
            <w:tcW w:w="2080" w:type="dxa"/>
          </w:tcPr>
          <w:p w14:paraId="423E8CDD" w14:textId="2CEF3EE8" w:rsidR="00690887" w:rsidRPr="003D401C" w:rsidRDefault="00FB5A5C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depth</w:t>
            </w:r>
          </w:p>
        </w:tc>
        <w:tc>
          <w:tcPr>
            <w:tcW w:w="2080" w:type="dxa"/>
          </w:tcPr>
          <w:p w14:paraId="74AEC895" w14:textId="0AF13890" w:rsidR="00690887" w:rsidRPr="002144BA" w:rsidRDefault="000C4A3E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7051F536" w14:textId="1C2EA65F" w:rsidR="00690887" w:rsidRDefault="00690887" w:rsidP="003E1D87">
            <w:pPr>
              <w:pStyle w:val="afd"/>
            </w:pPr>
            <w:r>
              <w:rPr>
                <w:lang w:val="en-US"/>
              </w:rPr>
              <w:t xml:space="preserve">ES </w:t>
            </w:r>
            <w:r>
              <w:t xml:space="preserve">передаёт данные </w:t>
            </w:r>
            <w:r>
              <w:rPr>
                <w:lang w:val="en-US"/>
              </w:rPr>
              <w:t>S</w:t>
            </w:r>
          </w:p>
        </w:tc>
        <w:tc>
          <w:tcPr>
            <w:tcW w:w="2229" w:type="dxa"/>
          </w:tcPr>
          <w:p w14:paraId="133906D7" w14:textId="700B4880" w:rsidR="00690887" w:rsidRDefault="00690887" w:rsidP="003E1D87">
            <w:pPr>
              <w:pStyle w:val="afd"/>
            </w:pPr>
            <w:r>
              <w:rPr>
                <w:lang w:val="en-US"/>
              </w:rPr>
              <w:t xml:space="preserve">S </w:t>
            </w:r>
            <w:r>
              <w:t xml:space="preserve">принимает данные </w:t>
            </w:r>
            <w:r>
              <w:rPr>
                <w:lang w:val="en-US"/>
              </w:rPr>
              <w:t>ES</w:t>
            </w:r>
          </w:p>
        </w:tc>
        <w:tc>
          <w:tcPr>
            <w:tcW w:w="2080" w:type="dxa"/>
          </w:tcPr>
          <w:p w14:paraId="0DC82114" w14:textId="39D0382E" w:rsidR="00690887" w:rsidRPr="00C2205B" w:rsidRDefault="00690887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ES</w:t>
            </w:r>
          </w:p>
        </w:tc>
        <w:tc>
          <w:tcPr>
            <w:tcW w:w="2080" w:type="dxa"/>
          </w:tcPr>
          <w:p w14:paraId="51A9ADDE" w14:textId="77777777" w:rsidR="00690887" w:rsidRPr="007D60D6" w:rsidRDefault="00690887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2080" w:type="dxa"/>
          </w:tcPr>
          <w:p w14:paraId="758000ED" w14:textId="37686656" w:rsidR="00690887" w:rsidRPr="00946886" w:rsidRDefault="00213247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</w:tr>
      <w:tr w:rsidR="009F06CA" w14:paraId="54A68E6D" w14:textId="77777777" w:rsidTr="003E1D87">
        <w:tc>
          <w:tcPr>
            <w:tcW w:w="2080" w:type="dxa"/>
          </w:tcPr>
          <w:p w14:paraId="6EF0453D" w14:textId="4C86A9F2" w:rsidR="009F06CA" w:rsidRPr="003D401C" w:rsidRDefault="00A078EE" w:rsidP="009F06CA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sEnable</w:t>
            </w:r>
          </w:p>
        </w:tc>
        <w:tc>
          <w:tcPr>
            <w:tcW w:w="2080" w:type="dxa"/>
          </w:tcPr>
          <w:p w14:paraId="129D3298" w14:textId="25CD98EC" w:rsidR="009F06CA" w:rsidRPr="002144BA" w:rsidRDefault="00EE7DFF" w:rsidP="009F06CA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33AAA765" w14:textId="49173E5D" w:rsidR="009F06CA" w:rsidRDefault="00213247" w:rsidP="009F06CA">
            <w:pPr>
              <w:pStyle w:val="afd"/>
            </w:pPr>
            <w:r>
              <w:rPr>
                <w:lang w:val="en-US"/>
              </w:rPr>
              <w:t>CP</w:t>
            </w:r>
            <w:r w:rsidR="009F06CA">
              <w:rPr>
                <w:lang w:val="en-US"/>
              </w:rPr>
              <w:t xml:space="preserve"> </w:t>
            </w:r>
            <w:r w:rsidR="009F06CA">
              <w:t xml:space="preserve">передаёт данные </w:t>
            </w:r>
            <w:r>
              <w:rPr>
                <w:lang w:val="en-US"/>
              </w:rPr>
              <w:t>S</w:t>
            </w:r>
          </w:p>
        </w:tc>
        <w:tc>
          <w:tcPr>
            <w:tcW w:w="2229" w:type="dxa"/>
          </w:tcPr>
          <w:p w14:paraId="34E48DAE" w14:textId="707EB84C" w:rsidR="009F06CA" w:rsidRDefault="00213247" w:rsidP="009F06CA">
            <w:pPr>
              <w:pStyle w:val="afd"/>
            </w:pPr>
            <w:r>
              <w:rPr>
                <w:lang w:val="en-US"/>
              </w:rPr>
              <w:t>S</w:t>
            </w:r>
            <w:r w:rsidR="009F06CA">
              <w:rPr>
                <w:lang w:val="en-US"/>
              </w:rPr>
              <w:t xml:space="preserve"> </w:t>
            </w:r>
            <w:r w:rsidR="009F06CA">
              <w:t xml:space="preserve">принимает данные </w:t>
            </w:r>
            <w:r>
              <w:rPr>
                <w:lang w:val="en-US"/>
              </w:rPr>
              <w:t>CP</w:t>
            </w:r>
          </w:p>
        </w:tc>
        <w:tc>
          <w:tcPr>
            <w:tcW w:w="2080" w:type="dxa"/>
          </w:tcPr>
          <w:p w14:paraId="3F1C2AB2" w14:textId="635B2A6D" w:rsidR="009F06CA" w:rsidRPr="00C2205B" w:rsidRDefault="00213247" w:rsidP="009F06CA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CP</w:t>
            </w:r>
          </w:p>
        </w:tc>
        <w:tc>
          <w:tcPr>
            <w:tcW w:w="2080" w:type="dxa"/>
          </w:tcPr>
          <w:p w14:paraId="369ECA61" w14:textId="3E454590" w:rsidR="009F06CA" w:rsidRPr="009F06CA" w:rsidRDefault="00213247" w:rsidP="009F06CA">
            <w:pPr>
              <w:pStyle w:val="afd"/>
            </w:pPr>
            <w:r>
              <w:t>S</w:t>
            </w:r>
          </w:p>
        </w:tc>
        <w:tc>
          <w:tcPr>
            <w:tcW w:w="2080" w:type="dxa"/>
          </w:tcPr>
          <w:p w14:paraId="04C6AB4E" w14:textId="743950BD" w:rsidR="009F06CA" w:rsidRPr="00946886" w:rsidRDefault="00213247" w:rsidP="009F06CA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se</w:t>
            </w:r>
          </w:p>
        </w:tc>
      </w:tr>
      <w:tr w:rsidR="009F06CA" w14:paraId="15D8DB20" w14:textId="77777777" w:rsidTr="003E1D87">
        <w:tc>
          <w:tcPr>
            <w:tcW w:w="2080" w:type="dxa"/>
          </w:tcPr>
          <w:p w14:paraId="14B2C331" w14:textId="6104D255" w:rsidR="009F06CA" w:rsidRPr="003D401C" w:rsidRDefault="009F06CA" w:rsidP="009F06CA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8F6EF3E" w14:textId="119D77AD" w:rsidR="009F06CA" w:rsidRPr="002144BA" w:rsidRDefault="009F06CA" w:rsidP="009F06CA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2444D918" w14:textId="71E5A2A5" w:rsidR="009F06CA" w:rsidRDefault="009F06CA" w:rsidP="009F06CA">
            <w:pPr>
              <w:pStyle w:val="afd"/>
            </w:pPr>
          </w:p>
        </w:tc>
        <w:tc>
          <w:tcPr>
            <w:tcW w:w="2229" w:type="dxa"/>
          </w:tcPr>
          <w:p w14:paraId="004930B5" w14:textId="245BD420" w:rsidR="009F06CA" w:rsidRDefault="009F06CA" w:rsidP="009F06CA">
            <w:pPr>
              <w:pStyle w:val="afd"/>
            </w:pPr>
          </w:p>
        </w:tc>
        <w:tc>
          <w:tcPr>
            <w:tcW w:w="2080" w:type="dxa"/>
          </w:tcPr>
          <w:p w14:paraId="12DE5212" w14:textId="46577622" w:rsidR="009F06CA" w:rsidRPr="00C2205B" w:rsidRDefault="009F06CA" w:rsidP="009F06CA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5FF267F" w14:textId="1F8EDA3F" w:rsidR="009F06CA" w:rsidRDefault="009F06CA" w:rsidP="009F06CA">
            <w:pPr>
              <w:pStyle w:val="afd"/>
            </w:pPr>
          </w:p>
        </w:tc>
        <w:tc>
          <w:tcPr>
            <w:tcW w:w="2080" w:type="dxa"/>
          </w:tcPr>
          <w:p w14:paraId="5874D9EA" w14:textId="009CEF24" w:rsidR="009F06CA" w:rsidRPr="00946886" w:rsidRDefault="009F06CA" w:rsidP="009F06CA">
            <w:pPr>
              <w:pStyle w:val="afd"/>
              <w:rPr>
                <w:lang w:val="en-US"/>
              </w:rPr>
            </w:pPr>
          </w:p>
        </w:tc>
      </w:tr>
    </w:tbl>
    <w:p w14:paraId="05F63506" w14:textId="77777777" w:rsidR="00690887" w:rsidRDefault="00690887" w:rsidP="00690887">
      <w:pPr>
        <w:pStyle w:val="af3"/>
      </w:pPr>
      <w:r>
        <w:rPr>
          <w:noProof/>
          <w14:ligatures w14:val="standardContextual"/>
        </w:rPr>
        <w:lastRenderedPageBreak/>
        <w:drawing>
          <wp:inline distT="0" distB="0" distL="0" distR="0" wp14:anchorId="71573B0C" wp14:editId="6E34C749">
            <wp:extent cx="5530315" cy="579538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315" cy="579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D4A9" w14:textId="6FDB2F2F" w:rsidR="00690887" w:rsidRPr="008016E1" w:rsidRDefault="00690887" w:rsidP="00690887">
      <w:pPr>
        <w:pStyle w:val="af3"/>
      </w:pPr>
      <w:r>
        <w:t xml:space="preserve">Рисунок </w:t>
      </w:r>
      <w:r w:rsidRPr="00B948B4">
        <w:t>6</w:t>
      </w:r>
      <w:r>
        <w:t>.</w:t>
      </w:r>
      <w:r w:rsidRPr="00690887">
        <w:t>2</w:t>
      </w:r>
      <w:r>
        <w:t xml:space="preserve"> – Схема подключения</w:t>
      </w:r>
      <w:r w:rsidRPr="008016E1">
        <w:t xml:space="preserve"> </w:t>
      </w:r>
      <w:r>
        <w:rPr>
          <w:lang w:val="en-US"/>
        </w:rPr>
        <w:t>S</w:t>
      </w:r>
    </w:p>
    <w:p w14:paraId="3CE99CFB" w14:textId="2A0F57E6" w:rsidR="004D38C3" w:rsidRPr="00690887" w:rsidRDefault="004D38C3" w:rsidP="004D38C3">
      <w:pPr>
        <w:pStyle w:val="23"/>
      </w:pPr>
      <w:bookmarkStart w:id="13" w:name="_Toc178651818"/>
      <w:r>
        <w:lastRenderedPageBreak/>
        <w:t>6.</w:t>
      </w:r>
      <w:r w:rsidR="00684C28">
        <w:t>3</w:t>
      </w:r>
      <w:r>
        <w:t xml:space="preserve"> Вентиляция</w:t>
      </w:r>
      <w:r w:rsidR="00BE304E" w:rsidRPr="00690887">
        <w:t xml:space="preserve"> (</w:t>
      </w:r>
      <w:r w:rsidR="00BE304E">
        <w:rPr>
          <w:lang w:val="en-US"/>
        </w:rPr>
        <w:t>V</w:t>
      </w:r>
      <w:r w:rsidR="00BE304E" w:rsidRPr="00690887">
        <w:t>)</w:t>
      </w:r>
      <w:bookmarkEnd w:id="13"/>
    </w:p>
    <w:p w14:paraId="29E68BE1" w14:textId="77777777" w:rsidR="004D38C3" w:rsidRDefault="004D38C3" w:rsidP="007D48FA">
      <w:pPr>
        <w:pStyle w:val="af1"/>
      </w:pPr>
    </w:p>
    <w:p w14:paraId="040E7A75" w14:textId="050B253B" w:rsidR="004D38C3" w:rsidRDefault="00571832" w:rsidP="007D48FA">
      <w:pPr>
        <w:pStyle w:val="af1"/>
      </w:pPr>
      <w:r>
        <w:t>Вентиляция повышает качество воздуха</w:t>
      </w:r>
      <w:r w:rsidR="006B1055">
        <w:t xml:space="preserve"> для дыхания в течение ограниченного времени.</w:t>
      </w:r>
    </w:p>
    <w:p w14:paraId="5946A86B" w14:textId="5FF0B5C4" w:rsidR="006B1055" w:rsidRDefault="006B1055" w:rsidP="007D48FA">
      <w:pPr>
        <w:pStyle w:val="af1"/>
      </w:pPr>
      <w:r>
        <w:t>Во время работы вентиляция восполняет 5 условных единиц качества воздуха в минуту.</w:t>
      </w:r>
    </w:p>
    <w:p w14:paraId="2F0DC3AA" w14:textId="77777777" w:rsidR="00D40893" w:rsidRPr="00E47122" w:rsidRDefault="00D40893" w:rsidP="00213247">
      <w:pPr>
        <w:pStyle w:val="af1"/>
      </w:pPr>
    </w:p>
    <w:p w14:paraId="3016A04E" w14:textId="77777777" w:rsidR="00D40893" w:rsidRPr="00213247" w:rsidRDefault="00D40893" w:rsidP="00D40893">
      <w:pPr>
        <w:pStyle w:val="31"/>
      </w:pPr>
      <w:bookmarkStart w:id="14" w:name="_Toc178651819"/>
      <w:r>
        <w:t>6.3.1 Качество воздуха</w:t>
      </w:r>
      <w:r w:rsidRPr="00213247">
        <w:t xml:space="preserve"> (</w:t>
      </w:r>
      <w:r>
        <w:rPr>
          <w:lang w:val="en-US"/>
        </w:rPr>
        <w:t>AQ</w:t>
      </w:r>
      <w:r w:rsidRPr="00213247">
        <w:t>)</w:t>
      </w:r>
      <w:bookmarkEnd w:id="14"/>
    </w:p>
    <w:p w14:paraId="6F109544" w14:textId="77777777" w:rsidR="00D40893" w:rsidRDefault="00D40893" w:rsidP="00D40893">
      <w:pPr>
        <w:pStyle w:val="af1"/>
      </w:pPr>
    </w:p>
    <w:p w14:paraId="6A3B5619" w14:textId="77777777" w:rsidR="00D40893" w:rsidRDefault="00D40893" w:rsidP="00D40893">
      <w:pPr>
        <w:pStyle w:val="af1"/>
      </w:pPr>
      <w:r>
        <w:t>100% качества воздуха – 3000 условных единиц.</w:t>
      </w:r>
    </w:p>
    <w:p w14:paraId="0162FBCA" w14:textId="77777777" w:rsidR="00D40893" w:rsidRPr="00684C28" w:rsidRDefault="00D40893" w:rsidP="00D40893">
      <w:pPr>
        <w:pStyle w:val="af1"/>
      </w:pPr>
      <w:r>
        <w:t>Экипаж потребляет 6 условных единиц качества воздуха в минуту.</w:t>
      </w:r>
    </w:p>
    <w:p w14:paraId="4D622DC7" w14:textId="77777777" w:rsidR="00D40893" w:rsidRPr="00EB1CDD" w:rsidRDefault="00D40893" w:rsidP="00D40893">
      <w:pPr>
        <w:pStyle w:val="af1"/>
      </w:pPr>
      <w:r>
        <w:t>Когда подводная лодка находиться на поверхности свежий воздух восполняет 6000 условных единиц качества воздуха в минуту.</w:t>
      </w:r>
    </w:p>
    <w:p w14:paraId="2108EA71" w14:textId="66690533" w:rsidR="00213247" w:rsidRPr="00410A7F" w:rsidRDefault="00213247" w:rsidP="00213247">
      <w:pPr>
        <w:pStyle w:val="af1"/>
      </w:pPr>
      <w:r>
        <w:t xml:space="preserve">На рисунке </w:t>
      </w:r>
      <w:r w:rsidRPr="00B948B4">
        <w:t>6</w:t>
      </w:r>
      <w:r>
        <w:t>.</w:t>
      </w:r>
      <w:r w:rsidRPr="00213247">
        <w:t>3</w:t>
      </w:r>
      <w:r>
        <w:t xml:space="preserve"> указана схема подключения</w:t>
      </w:r>
      <w:r w:rsidRPr="00057ED5">
        <w:t xml:space="preserve"> </w:t>
      </w:r>
      <w:r w:rsidR="00BA0464">
        <w:rPr>
          <w:lang w:val="en-US"/>
        </w:rPr>
        <w:t>V</w:t>
      </w:r>
      <w:r>
        <w:t xml:space="preserve">, в таблице </w:t>
      </w:r>
      <w:r w:rsidRPr="00B948B4">
        <w:t>6</w:t>
      </w:r>
      <w:r>
        <w:t>.</w:t>
      </w:r>
      <w:r w:rsidRPr="00213247">
        <w:t>4</w:t>
      </w:r>
      <w:r>
        <w:t xml:space="preserve"> – характеристики интерфейсов</w:t>
      </w:r>
    </w:p>
    <w:p w14:paraId="6E16A772" w14:textId="77777777" w:rsidR="00213247" w:rsidRPr="00545B47" w:rsidRDefault="00213247" w:rsidP="00213247">
      <w:pPr>
        <w:pStyle w:val="af1"/>
      </w:pPr>
    </w:p>
    <w:p w14:paraId="7622BBAB" w14:textId="645DDED7" w:rsidR="00213247" w:rsidRPr="00213247" w:rsidRDefault="00213247" w:rsidP="00213247">
      <w:pPr>
        <w:pStyle w:val="afd"/>
      </w:pPr>
      <w:r>
        <w:t xml:space="preserve">Таблица </w:t>
      </w:r>
      <w:r>
        <w:rPr>
          <w:lang w:val="en-US"/>
        </w:rPr>
        <w:t>6</w:t>
      </w:r>
      <w:r>
        <w:t>.</w:t>
      </w:r>
      <w:r>
        <w:rPr>
          <w:lang w:val="en-US"/>
        </w:rPr>
        <w:t>4</w:t>
      </w:r>
      <w:r>
        <w:t xml:space="preserve"> – Характеристика интерфейсов</w:t>
      </w:r>
      <w:r>
        <w:rPr>
          <w:lang w:val="en-US"/>
        </w:rPr>
        <w:t xml:space="preserve"> V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80"/>
        <w:gridCol w:w="2080"/>
        <w:gridCol w:w="1931"/>
        <w:gridCol w:w="2229"/>
        <w:gridCol w:w="2080"/>
        <w:gridCol w:w="2080"/>
        <w:gridCol w:w="2080"/>
      </w:tblGrid>
      <w:tr w:rsidR="00213247" w14:paraId="00173A26" w14:textId="77777777" w:rsidTr="003E1D87">
        <w:tc>
          <w:tcPr>
            <w:tcW w:w="2080" w:type="dxa"/>
            <w:vAlign w:val="center"/>
          </w:tcPr>
          <w:p w14:paraId="2D8687AF" w14:textId="77777777" w:rsidR="00213247" w:rsidRDefault="00213247" w:rsidP="003E1D87">
            <w:pPr>
              <w:pStyle w:val="afd"/>
              <w:jc w:val="center"/>
            </w:pPr>
            <w:r>
              <w:t>Имя интерфейса</w:t>
            </w:r>
          </w:p>
        </w:tc>
        <w:tc>
          <w:tcPr>
            <w:tcW w:w="2080" w:type="dxa"/>
            <w:vAlign w:val="center"/>
          </w:tcPr>
          <w:p w14:paraId="1D100218" w14:textId="77777777" w:rsidR="00213247" w:rsidRDefault="00213247" w:rsidP="003E1D87">
            <w:pPr>
              <w:pStyle w:val="afd"/>
              <w:jc w:val="center"/>
            </w:pPr>
            <w:r>
              <w:t>Тип интерфейса</w:t>
            </w:r>
          </w:p>
        </w:tc>
        <w:tc>
          <w:tcPr>
            <w:tcW w:w="1931" w:type="dxa"/>
            <w:vAlign w:val="center"/>
          </w:tcPr>
          <w:p w14:paraId="0A2D0B12" w14:textId="77777777" w:rsidR="00213247" w:rsidRDefault="00213247" w:rsidP="003E1D87">
            <w:pPr>
              <w:pStyle w:val="afd"/>
              <w:jc w:val="center"/>
            </w:pPr>
            <w:r>
              <w:t>Функции системы 1</w:t>
            </w:r>
          </w:p>
        </w:tc>
        <w:tc>
          <w:tcPr>
            <w:tcW w:w="2229" w:type="dxa"/>
            <w:vAlign w:val="center"/>
          </w:tcPr>
          <w:p w14:paraId="7D0E556D" w14:textId="77777777" w:rsidR="00213247" w:rsidRDefault="00213247" w:rsidP="003E1D87">
            <w:pPr>
              <w:pStyle w:val="afd"/>
              <w:jc w:val="center"/>
            </w:pPr>
            <w:r>
              <w:t>Функции системы 2</w:t>
            </w:r>
          </w:p>
        </w:tc>
        <w:tc>
          <w:tcPr>
            <w:tcW w:w="2080" w:type="dxa"/>
            <w:vAlign w:val="center"/>
          </w:tcPr>
          <w:p w14:paraId="29F03707" w14:textId="77777777" w:rsidR="00213247" w:rsidRDefault="00213247" w:rsidP="003E1D87">
            <w:pPr>
              <w:pStyle w:val="afd"/>
              <w:jc w:val="center"/>
            </w:pPr>
            <w:r>
              <w:t>Компонент системы 1</w:t>
            </w:r>
          </w:p>
        </w:tc>
        <w:tc>
          <w:tcPr>
            <w:tcW w:w="2080" w:type="dxa"/>
            <w:vAlign w:val="center"/>
          </w:tcPr>
          <w:p w14:paraId="7F7BC7E7" w14:textId="77777777" w:rsidR="00213247" w:rsidRDefault="00213247" w:rsidP="003E1D87">
            <w:pPr>
              <w:pStyle w:val="afd"/>
              <w:jc w:val="center"/>
            </w:pPr>
            <w:r>
              <w:t>Компоненты системы 2</w:t>
            </w:r>
          </w:p>
        </w:tc>
        <w:tc>
          <w:tcPr>
            <w:tcW w:w="2080" w:type="dxa"/>
            <w:vAlign w:val="center"/>
          </w:tcPr>
          <w:p w14:paraId="4AB0EA3E" w14:textId="77777777" w:rsidR="00213247" w:rsidRDefault="00213247" w:rsidP="003E1D87">
            <w:pPr>
              <w:pStyle w:val="afd"/>
              <w:jc w:val="center"/>
            </w:pPr>
            <w:r>
              <w:t>Примечания</w:t>
            </w:r>
          </w:p>
        </w:tc>
      </w:tr>
      <w:tr w:rsidR="00030CA5" w:rsidRPr="00EE4B40" w14:paraId="473F4365" w14:textId="77777777" w:rsidTr="003E1D87">
        <w:tc>
          <w:tcPr>
            <w:tcW w:w="2080" w:type="dxa"/>
          </w:tcPr>
          <w:p w14:paraId="161E6D51" w14:textId="07853E88" w:rsidR="00030CA5" w:rsidRPr="00A82332" w:rsidRDefault="00030CA5" w:rsidP="00030CA5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ecActivate</w:t>
            </w:r>
          </w:p>
        </w:tc>
        <w:tc>
          <w:tcPr>
            <w:tcW w:w="2080" w:type="dxa"/>
          </w:tcPr>
          <w:p w14:paraId="28548808" w14:textId="77777777" w:rsidR="00030CA5" w:rsidRPr="002144BA" w:rsidRDefault="00030CA5" w:rsidP="00030CA5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4DF3669A" w14:textId="5CEE2D13" w:rsidR="00030CA5" w:rsidRPr="00715920" w:rsidRDefault="00030CA5" w:rsidP="00030CA5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EC</w:t>
            </w:r>
            <w:r w:rsidRPr="009D330E">
              <w:rPr>
                <w:lang w:val="en-US"/>
              </w:rPr>
              <w:t xml:space="preserve"> </w:t>
            </w:r>
            <w:r w:rsidRPr="009D330E">
              <w:t xml:space="preserve">передаёт данные </w:t>
            </w:r>
            <w:r w:rsidRPr="009D330E">
              <w:rPr>
                <w:lang w:val="en-US"/>
              </w:rPr>
              <w:t>V</w:t>
            </w:r>
          </w:p>
        </w:tc>
        <w:tc>
          <w:tcPr>
            <w:tcW w:w="2229" w:type="dxa"/>
          </w:tcPr>
          <w:p w14:paraId="0DB40574" w14:textId="1E075905" w:rsidR="00030CA5" w:rsidRPr="00030CA5" w:rsidRDefault="00030CA5" w:rsidP="00030CA5">
            <w:pPr>
              <w:pStyle w:val="afd"/>
              <w:rPr>
                <w:lang w:val="en-US"/>
              </w:rPr>
            </w:pPr>
            <w:r w:rsidRPr="00BA6314">
              <w:rPr>
                <w:lang w:val="en-US"/>
              </w:rPr>
              <w:t xml:space="preserve">V </w:t>
            </w:r>
            <w:r w:rsidRPr="00BA6314">
              <w:t xml:space="preserve">принимает данные </w:t>
            </w:r>
            <w:r>
              <w:t>E</w:t>
            </w:r>
            <w:r>
              <w:rPr>
                <w:lang w:val="en-US"/>
              </w:rPr>
              <w:t>C</w:t>
            </w:r>
          </w:p>
        </w:tc>
        <w:tc>
          <w:tcPr>
            <w:tcW w:w="2080" w:type="dxa"/>
          </w:tcPr>
          <w:p w14:paraId="4E41EF02" w14:textId="37733F60" w:rsidR="00030CA5" w:rsidRPr="00AB1B71" w:rsidRDefault="00030CA5" w:rsidP="00030CA5">
            <w:pPr>
              <w:pStyle w:val="afd"/>
              <w:rPr>
                <w:lang w:val="en-US"/>
              </w:rPr>
            </w:pPr>
            <w:r>
              <w:rPr>
                <w:lang w:val="en-US" w:eastAsia="en-US"/>
              </w:rPr>
              <w:t>EC</w:t>
            </w:r>
          </w:p>
        </w:tc>
        <w:tc>
          <w:tcPr>
            <w:tcW w:w="2080" w:type="dxa"/>
          </w:tcPr>
          <w:p w14:paraId="527AFE96" w14:textId="6A742437" w:rsidR="00030CA5" w:rsidRPr="00A82332" w:rsidRDefault="00030CA5" w:rsidP="00030CA5">
            <w:pPr>
              <w:pStyle w:val="afd"/>
              <w:rPr>
                <w:lang w:val="en-US"/>
              </w:rPr>
            </w:pPr>
            <w:r>
              <w:rPr>
                <w:lang w:val="en-US" w:eastAsia="en-US"/>
              </w:rPr>
              <w:t>V</w:t>
            </w:r>
          </w:p>
        </w:tc>
        <w:tc>
          <w:tcPr>
            <w:tcW w:w="2080" w:type="dxa"/>
          </w:tcPr>
          <w:p w14:paraId="538598AF" w14:textId="77777777" w:rsidR="00030CA5" w:rsidRPr="00946886" w:rsidRDefault="00030CA5" w:rsidP="00030CA5">
            <w:pPr>
              <w:pStyle w:val="afd"/>
              <w:rPr>
                <w:lang w:val="en-US"/>
              </w:rPr>
            </w:pPr>
          </w:p>
        </w:tc>
      </w:tr>
      <w:tr w:rsidR="00030CA5" w:rsidRPr="00EE4B40" w14:paraId="038095BA" w14:textId="77777777" w:rsidTr="003E1D87">
        <w:tc>
          <w:tcPr>
            <w:tcW w:w="2080" w:type="dxa"/>
          </w:tcPr>
          <w:p w14:paraId="61096104" w14:textId="3D01F8AB" w:rsidR="00030CA5" w:rsidRPr="003D401C" w:rsidRDefault="00030CA5" w:rsidP="00030CA5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lastRenderedPageBreak/>
              <w:t>dcActivate</w:t>
            </w:r>
          </w:p>
        </w:tc>
        <w:tc>
          <w:tcPr>
            <w:tcW w:w="2080" w:type="dxa"/>
          </w:tcPr>
          <w:p w14:paraId="3FDBC2CD" w14:textId="77777777" w:rsidR="00030CA5" w:rsidRPr="002144BA" w:rsidRDefault="00030CA5" w:rsidP="00030CA5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6CCCFEF9" w14:textId="1AB95E7D" w:rsidR="00030CA5" w:rsidRDefault="00030CA5" w:rsidP="00030CA5">
            <w:pPr>
              <w:pStyle w:val="afd"/>
            </w:pPr>
            <w:r>
              <w:rPr>
                <w:lang w:val="en-US"/>
              </w:rPr>
              <w:t>DC</w:t>
            </w:r>
            <w:r w:rsidRPr="009D330E">
              <w:rPr>
                <w:lang w:val="en-US"/>
              </w:rPr>
              <w:t xml:space="preserve"> </w:t>
            </w:r>
            <w:r w:rsidRPr="009D330E">
              <w:t xml:space="preserve">передаёт данные </w:t>
            </w:r>
            <w:r w:rsidRPr="009D330E">
              <w:rPr>
                <w:lang w:val="en-US"/>
              </w:rPr>
              <w:t>V</w:t>
            </w:r>
          </w:p>
        </w:tc>
        <w:tc>
          <w:tcPr>
            <w:tcW w:w="2229" w:type="dxa"/>
          </w:tcPr>
          <w:p w14:paraId="0F5E81C2" w14:textId="08247C55" w:rsidR="00030CA5" w:rsidRDefault="00030CA5" w:rsidP="00030CA5">
            <w:pPr>
              <w:pStyle w:val="afd"/>
            </w:pPr>
            <w:r w:rsidRPr="00BA6314">
              <w:rPr>
                <w:lang w:val="en-US"/>
              </w:rPr>
              <w:t xml:space="preserve">V </w:t>
            </w:r>
            <w:r w:rsidRPr="00BA6314">
              <w:t xml:space="preserve">принимает данные </w:t>
            </w:r>
            <w:r>
              <w:t>DC</w:t>
            </w:r>
          </w:p>
        </w:tc>
        <w:tc>
          <w:tcPr>
            <w:tcW w:w="2080" w:type="dxa"/>
          </w:tcPr>
          <w:p w14:paraId="37A4A726" w14:textId="1CF1F84E" w:rsidR="00030CA5" w:rsidRPr="00C2205B" w:rsidRDefault="00030CA5" w:rsidP="00030CA5">
            <w:pPr>
              <w:pStyle w:val="afd"/>
              <w:rPr>
                <w:lang w:val="en-US"/>
              </w:rPr>
            </w:pPr>
            <w:r>
              <w:rPr>
                <w:lang w:val="en-US" w:eastAsia="en-US"/>
              </w:rPr>
              <w:t>DC</w:t>
            </w:r>
          </w:p>
        </w:tc>
        <w:tc>
          <w:tcPr>
            <w:tcW w:w="2080" w:type="dxa"/>
          </w:tcPr>
          <w:p w14:paraId="42AD3512" w14:textId="45E98798" w:rsidR="00030CA5" w:rsidRPr="007D60D6" w:rsidRDefault="00030CA5" w:rsidP="00030CA5">
            <w:pPr>
              <w:pStyle w:val="afd"/>
              <w:rPr>
                <w:lang w:val="en-US"/>
              </w:rPr>
            </w:pPr>
            <w:r>
              <w:rPr>
                <w:lang w:val="en-US" w:eastAsia="en-US"/>
              </w:rPr>
              <w:t>V</w:t>
            </w:r>
          </w:p>
        </w:tc>
        <w:tc>
          <w:tcPr>
            <w:tcW w:w="2080" w:type="dxa"/>
          </w:tcPr>
          <w:p w14:paraId="09D9CC55" w14:textId="77777777" w:rsidR="00030CA5" w:rsidRPr="00946886" w:rsidRDefault="00030CA5" w:rsidP="00030CA5">
            <w:pPr>
              <w:pStyle w:val="afd"/>
              <w:rPr>
                <w:lang w:val="en-US"/>
              </w:rPr>
            </w:pPr>
          </w:p>
        </w:tc>
      </w:tr>
      <w:tr w:rsidR="00030CA5" w:rsidRPr="00690887" w14:paraId="5F1B8C32" w14:textId="77777777" w:rsidTr="003E1D87">
        <w:trPr>
          <w:trHeight w:val="699"/>
        </w:trPr>
        <w:tc>
          <w:tcPr>
            <w:tcW w:w="2080" w:type="dxa"/>
          </w:tcPr>
          <w:p w14:paraId="76FCA090" w14:textId="3580A313" w:rsidR="00030CA5" w:rsidRPr="003D401C" w:rsidRDefault="00030CA5" w:rsidP="00030CA5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sActivate</w:t>
            </w:r>
          </w:p>
        </w:tc>
        <w:tc>
          <w:tcPr>
            <w:tcW w:w="2080" w:type="dxa"/>
          </w:tcPr>
          <w:p w14:paraId="54A8A3A8" w14:textId="0AA88815" w:rsidR="00030CA5" w:rsidRPr="002144BA" w:rsidRDefault="00030CA5" w:rsidP="00030CA5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649B3ADF" w14:textId="7D86CBFD" w:rsidR="00030CA5" w:rsidRDefault="00030CA5" w:rsidP="00030CA5">
            <w:pPr>
              <w:pStyle w:val="afd"/>
            </w:pPr>
            <w:r>
              <w:rPr>
                <w:lang w:val="en-US"/>
              </w:rPr>
              <w:t>EM</w:t>
            </w:r>
            <w:r w:rsidRPr="009D330E">
              <w:rPr>
                <w:lang w:val="en-US"/>
              </w:rPr>
              <w:t xml:space="preserve"> </w:t>
            </w:r>
            <w:r w:rsidRPr="009D330E">
              <w:t xml:space="preserve">передаёт данные </w:t>
            </w:r>
            <w:r w:rsidRPr="009D330E">
              <w:rPr>
                <w:lang w:val="en-US"/>
              </w:rPr>
              <w:t>V</w:t>
            </w:r>
          </w:p>
        </w:tc>
        <w:tc>
          <w:tcPr>
            <w:tcW w:w="2229" w:type="dxa"/>
          </w:tcPr>
          <w:p w14:paraId="322E6ADC" w14:textId="63A66A77" w:rsidR="00030CA5" w:rsidRPr="00B2421C" w:rsidRDefault="00030CA5" w:rsidP="00030CA5">
            <w:pPr>
              <w:pStyle w:val="afd"/>
              <w:rPr>
                <w:lang w:val="en-US"/>
              </w:rPr>
            </w:pPr>
            <w:r w:rsidRPr="00BA6314">
              <w:rPr>
                <w:lang w:val="en-US"/>
              </w:rPr>
              <w:t xml:space="preserve">V </w:t>
            </w:r>
            <w:r w:rsidRPr="00BA6314">
              <w:t xml:space="preserve">принимает данные </w:t>
            </w:r>
            <w:r w:rsidR="00B2421C">
              <w:rPr>
                <w:lang w:val="en-US"/>
              </w:rPr>
              <w:t>S</w:t>
            </w:r>
          </w:p>
        </w:tc>
        <w:tc>
          <w:tcPr>
            <w:tcW w:w="2080" w:type="dxa"/>
          </w:tcPr>
          <w:p w14:paraId="39C63856" w14:textId="024F435B" w:rsidR="00030CA5" w:rsidRPr="00C2205B" w:rsidRDefault="00B2421C" w:rsidP="00030CA5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2080" w:type="dxa"/>
          </w:tcPr>
          <w:p w14:paraId="046C20D9" w14:textId="487EFB04" w:rsidR="00030CA5" w:rsidRPr="007D60D6" w:rsidRDefault="00030CA5" w:rsidP="00030CA5">
            <w:pPr>
              <w:pStyle w:val="afd"/>
              <w:rPr>
                <w:lang w:val="en-US"/>
              </w:rPr>
            </w:pPr>
            <w:r>
              <w:rPr>
                <w:lang w:val="en-US" w:eastAsia="en-US"/>
              </w:rPr>
              <w:t>V</w:t>
            </w:r>
          </w:p>
        </w:tc>
        <w:tc>
          <w:tcPr>
            <w:tcW w:w="2080" w:type="dxa"/>
          </w:tcPr>
          <w:p w14:paraId="4334E3FF" w14:textId="77777777" w:rsidR="00030CA5" w:rsidRPr="00946886" w:rsidRDefault="00030CA5" w:rsidP="00030CA5">
            <w:pPr>
              <w:pStyle w:val="afd"/>
              <w:rPr>
                <w:lang w:val="en-US"/>
              </w:rPr>
            </w:pPr>
          </w:p>
        </w:tc>
      </w:tr>
      <w:tr w:rsidR="00030CA5" w14:paraId="5D915848" w14:textId="77777777" w:rsidTr="003E1D87">
        <w:tc>
          <w:tcPr>
            <w:tcW w:w="2080" w:type="dxa"/>
          </w:tcPr>
          <w:p w14:paraId="3EDE3CD8" w14:textId="58020B2D" w:rsidR="00030CA5" w:rsidRPr="003D401C" w:rsidRDefault="00030CA5" w:rsidP="00030CA5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depth</w:t>
            </w:r>
          </w:p>
        </w:tc>
        <w:tc>
          <w:tcPr>
            <w:tcW w:w="2080" w:type="dxa"/>
          </w:tcPr>
          <w:p w14:paraId="6ED10CC6" w14:textId="77777777" w:rsidR="00030CA5" w:rsidRPr="002144BA" w:rsidRDefault="00030CA5" w:rsidP="00030CA5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64E3EDC1" w14:textId="396F1B56" w:rsidR="00030CA5" w:rsidRDefault="00030CA5" w:rsidP="00030CA5">
            <w:pPr>
              <w:pStyle w:val="afd"/>
            </w:pPr>
            <w:r>
              <w:rPr>
                <w:lang w:val="en-US"/>
              </w:rPr>
              <w:t xml:space="preserve">ES </w:t>
            </w:r>
            <w:r>
              <w:t xml:space="preserve">передаёт данные </w:t>
            </w:r>
            <w:r>
              <w:rPr>
                <w:lang w:val="en-US"/>
              </w:rPr>
              <w:t>V</w:t>
            </w:r>
          </w:p>
        </w:tc>
        <w:tc>
          <w:tcPr>
            <w:tcW w:w="2229" w:type="dxa"/>
          </w:tcPr>
          <w:p w14:paraId="1724FFA0" w14:textId="7EC9FCCB" w:rsidR="00030CA5" w:rsidRDefault="00030CA5" w:rsidP="00030CA5">
            <w:pPr>
              <w:pStyle w:val="afd"/>
            </w:pPr>
            <w:r w:rsidRPr="00BA6314">
              <w:rPr>
                <w:lang w:val="en-US"/>
              </w:rPr>
              <w:t xml:space="preserve">V </w:t>
            </w:r>
            <w:r w:rsidRPr="00BA6314">
              <w:t xml:space="preserve">принимает данные </w:t>
            </w:r>
            <w:r>
              <w:t>ES</w:t>
            </w:r>
          </w:p>
        </w:tc>
        <w:tc>
          <w:tcPr>
            <w:tcW w:w="2080" w:type="dxa"/>
          </w:tcPr>
          <w:p w14:paraId="016F4FEE" w14:textId="5A7BED2B" w:rsidR="00030CA5" w:rsidRPr="00C2205B" w:rsidRDefault="00030CA5" w:rsidP="00030CA5">
            <w:pPr>
              <w:pStyle w:val="afd"/>
              <w:rPr>
                <w:lang w:val="en-US"/>
              </w:rPr>
            </w:pPr>
            <w:r>
              <w:rPr>
                <w:lang w:val="en-US" w:eastAsia="en-US"/>
              </w:rPr>
              <w:t>ES</w:t>
            </w:r>
          </w:p>
        </w:tc>
        <w:tc>
          <w:tcPr>
            <w:tcW w:w="2080" w:type="dxa"/>
          </w:tcPr>
          <w:p w14:paraId="265A16C8" w14:textId="5DC42C47" w:rsidR="00030CA5" w:rsidRPr="00480C64" w:rsidRDefault="00030CA5" w:rsidP="00030CA5">
            <w:pPr>
              <w:pStyle w:val="afd"/>
              <w:rPr>
                <w:lang w:val="en-US"/>
              </w:rPr>
            </w:pPr>
            <w:r>
              <w:rPr>
                <w:lang w:val="en-US" w:eastAsia="en-US"/>
              </w:rPr>
              <w:t>V</w:t>
            </w:r>
          </w:p>
        </w:tc>
        <w:tc>
          <w:tcPr>
            <w:tcW w:w="2080" w:type="dxa"/>
          </w:tcPr>
          <w:p w14:paraId="6928CEC5" w14:textId="77777777" w:rsidR="00030CA5" w:rsidRPr="00946886" w:rsidRDefault="00030CA5" w:rsidP="00030CA5">
            <w:pPr>
              <w:pStyle w:val="afd"/>
              <w:rPr>
                <w:lang w:val="en-US"/>
              </w:rPr>
            </w:pPr>
          </w:p>
        </w:tc>
      </w:tr>
      <w:tr w:rsidR="00C90288" w14:paraId="2A5ADC21" w14:textId="77777777" w:rsidTr="003E1D87">
        <w:tc>
          <w:tcPr>
            <w:tcW w:w="2080" w:type="dxa"/>
          </w:tcPr>
          <w:p w14:paraId="2BF4BC4A" w14:textId="100B9F7E" w:rsidR="00C90288" w:rsidRPr="003D401C" w:rsidRDefault="00C90288" w:rsidP="00C90288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vEnable</w:t>
            </w:r>
          </w:p>
        </w:tc>
        <w:tc>
          <w:tcPr>
            <w:tcW w:w="2080" w:type="dxa"/>
          </w:tcPr>
          <w:p w14:paraId="66E83F91" w14:textId="11EC1D60" w:rsidR="00C90288" w:rsidRPr="002144BA" w:rsidRDefault="00C90288" w:rsidP="00C90288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76DB91F6" w14:textId="604D770F" w:rsidR="00C90288" w:rsidRDefault="00C90288" w:rsidP="00C90288">
            <w:pPr>
              <w:pStyle w:val="afd"/>
            </w:pPr>
            <w:r>
              <w:rPr>
                <w:lang w:val="en-US"/>
              </w:rPr>
              <w:t xml:space="preserve">CP </w:t>
            </w:r>
            <w:r>
              <w:t xml:space="preserve">передаёт данные </w:t>
            </w:r>
            <w:r>
              <w:rPr>
                <w:lang w:val="en-US"/>
              </w:rPr>
              <w:t>V</w:t>
            </w:r>
          </w:p>
        </w:tc>
        <w:tc>
          <w:tcPr>
            <w:tcW w:w="2229" w:type="dxa"/>
          </w:tcPr>
          <w:p w14:paraId="607B86F9" w14:textId="0F5CFF46" w:rsidR="00C90288" w:rsidRDefault="00C90288" w:rsidP="00C90288">
            <w:pPr>
              <w:pStyle w:val="afd"/>
            </w:pPr>
            <w:r>
              <w:rPr>
                <w:lang w:val="en-US"/>
              </w:rPr>
              <w:t xml:space="preserve">V </w:t>
            </w:r>
            <w:r>
              <w:t xml:space="preserve">принимает данные </w:t>
            </w:r>
            <w:r>
              <w:rPr>
                <w:lang w:val="en-US"/>
              </w:rPr>
              <w:t>CP</w:t>
            </w:r>
          </w:p>
        </w:tc>
        <w:tc>
          <w:tcPr>
            <w:tcW w:w="2080" w:type="dxa"/>
          </w:tcPr>
          <w:p w14:paraId="7DF5DAFD" w14:textId="56221DC0" w:rsidR="00C90288" w:rsidRPr="00C2205B" w:rsidRDefault="00C90288" w:rsidP="00C90288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CP</w:t>
            </w:r>
          </w:p>
        </w:tc>
        <w:tc>
          <w:tcPr>
            <w:tcW w:w="2080" w:type="dxa"/>
          </w:tcPr>
          <w:p w14:paraId="5BDF28A0" w14:textId="4A6CBCA7" w:rsidR="00C90288" w:rsidRPr="00C90288" w:rsidRDefault="00C90288" w:rsidP="00C90288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2080" w:type="dxa"/>
          </w:tcPr>
          <w:p w14:paraId="1B2660C3" w14:textId="77777777" w:rsidR="00C90288" w:rsidRPr="00946886" w:rsidRDefault="00C90288" w:rsidP="00C90288">
            <w:pPr>
              <w:pStyle w:val="afd"/>
              <w:rPr>
                <w:lang w:val="en-US"/>
              </w:rPr>
            </w:pPr>
          </w:p>
        </w:tc>
      </w:tr>
      <w:tr w:rsidR="00C90288" w14:paraId="078A6C9A" w14:textId="77777777" w:rsidTr="003E1D87">
        <w:tc>
          <w:tcPr>
            <w:tcW w:w="2080" w:type="dxa"/>
          </w:tcPr>
          <w:p w14:paraId="7ABB95CE" w14:textId="77777777" w:rsidR="00C90288" w:rsidRPr="003D401C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96F0C68" w14:textId="77777777" w:rsidR="00C90288" w:rsidRPr="00B83A4F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043B9BF8" w14:textId="77777777" w:rsidR="00C90288" w:rsidRDefault="00C90288" w:rsidP="00C90288">
            <w:pPr>
              <w:pStyle w:val="afd"/>
            </w:pPr>
          </w:p>
        </w:tc>
        <w:tc>
          <w:tcPr>
            <w:tcW w:w="2229" w:type="dxa"/>
          </w:tcPr>
          <w:p w14:paraId="7DDB36AE" w14:textId="77777777" w:rsidR="00C90288" w:rsidRDefault="00C90288" w:rsidP="00C90288">
            <w:pPr>
              <w:pStyle w:val="afd"/>
            </w:pPr>
          </w:p>
        </w:tc>
        <w:tc>
          <w:tcPr>
            <w:tcW w:w="2080" w:type="dxa"/>
          </w:tcPr>
          <w:p w14:paraId="5DCDBD40" w14:textId="77777777" w:rsidR="00C90288" w:rsidRPr="00C2205B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8E22CD2" w14:textId="77777777" w:rsidR="00C90288" w:rsidRDefault="00C90288" w:rsidP="00C90288">
            <w:pPr>
              <w:pStyle w:val="afd"/>
            </w:pPr>
          </w:p>
        </w:tc>
        <w:tc>
          <w:tcPr>
            <w:tcW w:w="2080" w:type="dxa"/>
          </w:tcPr>
          <w:p w14:paraId="57DE55B2" w14:textId="77777777" w:rsidR="00C90288" w:rsidRPr="00946886" w:rsidRDefault="00C90288" w:rsidP="00C90288">
            <w:pPr>
              <w:pStyle w:val="afd"/>
              <w:rPr>
                <w:lang w:val="en-US"/>
              </w:rPr>
            </w:pPr>
          </w:p>
        </w:tc>
      </w:tr>
      <w:tr w:rsidR="00C90288" w14:paraId="377D82EB" w14:textId="77777777" w:rsidTr="003E1D87">
        <w:tc>
          <w:tcPr>
            <w:tcW w:w="2080" w:type="dxa"/>
          </w:tcPr>
          <w:p w14:paraId="026F9D81" w14:textId="77777777" w:rsidR="00C90288" w:rsidRPr="003D401C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EFA1AA2" w14:textId="77777777" w:rsidR="00C90288" w:rsidRPr="002144BA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2BDC783F" w14:textId="77777777" w:rsidR="00C90288" w:rsidRDefault="00C90288" w:rsidP="00C90288">
            <w:pPr>
              <w:pStyle w:val="afd"/>
            </w:pPr>
          </w:p>
        </w:tc>
        <w:tc>
          <w:tcPr>
            <w:tcW w:w="2229" w:type="dxa"/>
          </w:tcPr>
          <w:p w14:paraId="43FDC6A1" w14:textId="77777777" w:rsidR="00C90288" w:rsidRDefault="00C90288" w:rsidP="00C90288">
            <w:pPr>
              <w:pStyle w:val="afd"/>
            </w:pPr>
          </w:p>
        </w:tc>
        <w:tc>
          <w:tcPr>
            <w:tcW w:w="2080" w:type="dxa"/>
          </w:tcPr>
          <w:p w14:paraId="79B9DBBC" w14:textId="77777777" w:rsidR="00C90288" w:rsidRPr="00C2205B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A2FC5E9" w14:textId="77777777" w:rsidR="00C90288" w:rsidRDefault="00C90288" w:rsidP="00C90288">
            <w:pPr>
              <w:pStyle w:val="afd"/>
            </w:pPr>
          </w:p>
        </w:tc>
        <w:tc>
          <w:tcPr>
            <w:tcW w:w="2080" w:type="dxa"/>
          </w:tcPr>
          <w:p w14:paraId="45C87D58" w14:textId="77777777" w:rsidR="00C90288" w:rsidRPr="00946886" w:rsidRDefault="00C90288" w:rsidP="00C90288">
            <w:pPr>
              <w:pStyle w:val="afd"/>
              <w:rPr>
                <w:lang w:val="en-US"/>
              </w:rPr>
            </w:pPr>
          </w:p>
        </w:tc>
      </w:tr>
      <w:tr w:rsidR="00C90288" w14:paraId="1DCA9F38" w14:textId="77777777" w:rsidTr="003E1D87">
        <w:tc>
          <w:tcPr>
            <w:tcW w:w="2080" w:type="dxa"/>
          </w:tcPr>
          <w:p w14:paraId="65144510" w14:textId="77777777" w:rsidR="00C90288" w:rsidRPr="003D401C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5AA72E5" w14:textId="77777777" w:rsidR="00C90288" w:rsidRPr="002144BA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07068D3E" w14:textId="77777777" w:rsidR="00C90288" w:rsidRDefault="00C90288" w:rsidP="00C90288">
            <w:pPr>
              <w:pStyle w:val="afd"/>
            </w:pPr>
          </w:p>
        </w:tc>
        <w:tc>
          <w:tcPr>
            <w:tcW w:w="2229" w:type="dxa"/>
          </w:tcPr>
          <w:p w14:paraId="21653308" w14:textId="77777777" w:rsidR="00C90288" w:rsidRDefault="00C90288" w:rsidP="00C90288">
            <w:pPr>
              <w:pStyle w:val="afd"/>
            </w:pPr>
          </w:p>
        </w:tc>
        <w:tc>
          <w:tcPr>
            <w:tcW w:w="2080" w:type="dxa"/>
          </w:tcPr>
          <w:p w14:paraId="42637387" w14:textId="77777777" w:rsidR="00C90288" w:rsidRPr="00C2205B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C53CFAA" w14:textId="77777777" w:rsidR="00C90288" w:rsidRDefault="00C90288" w:rsidP="00C90288">
            <w:pPr>
              <w:pStyle w:val="afd"/>
            </w:pPr>
          </w:p>
        </w:tc>
        <w:tc>
          <w:tcPr>
            <w:tcW w:w="2080" w:type="dxa"/>
          </w:tcPr>
          <w:p w14:paraId="3652B3DB" w14:textId="77777777" w:rsidR="00C90288" w:rsidRPr="00946886" w:rsidRDefault="00C90288" w:rsidP="00C90288">
            <w:pPr>
              <w:pStyle w:val="afd"/>
              <w:rPr>
                <w:lang w:val="en-US"/>
              </w:rPr>
            </w:pPr>
          </w:p>
        </w:tc>
      </w:tr>
      <w:tr w:rsidR="00C90288" w14:paraId="2A75E3E7" w14:textId="77777777" w:rsidTr="003E1D87">
        <w:tc>
          <w:tcPr>
            <w:tcW w:w="2080" w:type="dxa"/>
          </w:tcPr>
          <w:p w14:paraId="4B3F595A" w14:textId="77777777" w:rsidR="00C90288" w:rsidRPr="003D401C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853B101" w14:textId="77777777" w:rsidR="00C90288" w:rsidRPr="002144BA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1DBA4F01" w14:textId="77777777" w:rsidR="00C90288" w:rsidRDefault="00C90288" w:rsidP="00C90288">
            <w:pPr>
              <w:pStyle w:val="afd"/>
            </w:pPr>
          </w:p>
        </w:tc>
        <w:tc>
          <w:tcPr>
            <w:tcW w:w="2229" w:type="dxa"/>
          </w:tcPr>
          <w:p w14:paraId="0F759276" w14:textId="77777777" w:rsidR="00C90288" w:rsidRDefault="00C90288" w:rsidP="00C90288">
            <w:pPr>
              <w:pStyle w:val="afd"/>
            </w:pPr>
          </w:p>
        </w:tc>
        <w:tc>
          <w:tcPr>
            <w:tcW w:w="2080" w:type="dxa"/>
          </w:tcPr>
          <w:p w14:paraId="2C807C14" w14:textId="77777777" w:rsidR="00C90288" w:rsidRPr="00C2205B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824E27B" w14:textId="77777777" w:rsidR="00C90288" w:rsidRDefault="00C90288" w:rsidP="00C90288">
            <w:pPr>
              <w:pStyle w:val="afd"/>
            </w:pPr>
          </w:p>
        </w:tc>
        <w:tc>
          <w:tcPr>
            <w:tcW w:w="2080" w:type="dxa"/>
          </w:tcPr>
          <w:p w14:paraId="1A117302" w14:textId="77777777" w:rsidR="00C90288" w:rsidRPr="00946886" w:rsidRDefault="00C90288" w:rsidP="00C90288">
            <w:pPr>
              <w:pStyle w:val="afd"/>
              <w:rPr>
                <w:lang w:val="en-US"/>
              </w:rPr>
            </w:pPr>
          </w:p>
        </w:tc>
      </w:tr>
      <w:tr w:rsidR="00C90288" w14:paraId="70872295" w14:textId="77777777" w:rsidTr="003E1D87">
        <w:tc>
          <w:tcPr>
            <w:tcW w:w="2080" w:type="dxa"/>
          </w:tcPr>
          <w:p w14:paraId="07B4D609" w14:textId="77777777" w:rsidR="00C90288" w:rsidRPr="003D401C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F83C4D4" w14:textId="77777777" w:rsidR="00C90288" w:rsidRPr="002144BA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3D22BD47" w14:textId="77777777" w:rsidR="00C90288" w:rsidRDefault="00C90288" w:rsidP="00C90288">
            <w:pPr>
              <w:pStyle w:val="afd"/>
            </w:pPr>
          </w:p>
        </w:tc>
        <w:tc>
          <w:tcPr>
            <w:tcW w:w="2229" w:type="dxa"/>
          </w:tcPr>
          <w:p w14:paraId="78C41279" w14:textId="77777777" w:rsidR="00C90288" w:rsidRDefault="00C90288" w:rsidP="00C90288">
            <w:pPr>
              <w:pStyle w:val="afd"/>
            </w:pPr>
          </w:p>
        </w:tc>
        <w:tc>
          <w:tcPr>
            <w:tcW w:w="2080" w:type="dxa"/>
          </w:tcPr>
          <w:p w14:paraId="1505A951" w14:textId="77777777" w:rsidR="00C90288" w:rsidRPr="00C2205B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53D378F" w14:textId="77777777" w:rsidR="00C90288" w:rsidRDefault="00C90288" w:rsidP="00C90288">
            <w:pPr>
              <w:pStyle w:val="afd"/>
            </w:pPr>
          </w:p>
        </w:tc>
        <w:tc>
          <w:tcPr>
            <w:tcW w:w="2080" w:type="dxa"/>
          </w:tcPr>
          <w:p w14:paraId="68892617" w14:textId="77777777" w:rsidR="00C90288" w:rsidRPr="00946886" w:rsidRDefault="00C90288" w:rsidP="00C90288">
            <w:pPr>
              <w:pStyle w:val="afd"/>
              <w:rPr>
                <w:lang w:val="en-US"/>
              </w:rPr>
            </w:pPr>
          </w:p>
        </w:tc>
      </w:tr>
      <w:tr w:rsidR="00C90288" w14:paraId="7C98C7BC" w14:textId="77777777" w:rsidTr="003E1D87">
        <w:tc>
          <w:tcPr>
            <w:tcW w:w="2080" w:type="dxa"/>
          </w:tcPr>
          <w:p w14:paraId="0B46B35B" w14:textId="77777777" w:rsidR="00C90288" w:rsidRPr="003D401C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25B5C09" w14:textId="77777777" w:rsidR="00C90288" w:rsidRPr="002144BA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75E6A506" w14:textId="77777777" w:rsidR="00C90288" w:rsidRDefault="00C90288" w:rsidP="00C90288">
            <w:pPr>
              <w:pStyle w:val="afd"/>
            </w:pPr>
          </w:p>
        </w:tc>
        <w:tc>
          <w:tcPr>
            <w:tcW w:w="2229" w:type="dxa"/>
          </w:tcPr>
          <w:p w14:paraId="2C55DCA1" w14:textId="77777777" w:rsidR="00C90288" w:rsidRDefault="00C90288" w:rsidP="00C90288">
            <w:pPr>
              <w:pStyle w:val="afd"/>
            </w:pPr>
          </w:p>
        </w:tc>
        <w:tc>
          <w:tcPr>
            <w:tcW w:w="2080" w:type="dxa"/>
          </w:tcPr>
          <w:p w14:paraId="74FDD34B" w14:textId="77777777" w:rsidR="00C90288" w:rsidRPr="00C2205B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89FD709" w14:textId="77777777" w:rsidR="00C90288" w:rsidRDefault="00C90288" w:rsidP="00C90288">
            <w:pPr>
              <w:pStyle w:val="afd"/>
            </w:pPr>
          </w:p>
        </w:tc>
        <w:tc>
          <w:tcPr>
            <w:tcW w:w="2080" w:type="dxa"/>
          </w:tcPr>
          <w:p w14:paraId="37095899" w14:textId="77777777" w:rsidR="00C90288" w:rsidRPr="00946886" w:rsidRDefault="00C90288" w:rsidP="00C90288">
            <w:pPr>
              <w:pStyle w:val="afd"/>
              <w:rPr>
                <w:lang w:val="en-US"/>
              </w:rPr>
            </w:pPr>
          </w:p>
        </w:tc>
      </w:tr>
      <w:tr w:rsidR="00C90288" w14:paraId="5786AB0F" w14:textId="77777777" w:rsidTr="003E1D87">
        <w:tc>
          <w:tcPr>
            <w:tcW w:w="2080" w:type="dxa"/>
          </w:tcPr>
          <w:p w14:paraId="0C33758E" w14:textId="77777777" w:rsidR="00C90288" w:rsidRPr="003D401C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D317E9C" w14:textId="77777777" w:rsidR="00C90288" w:rsidRPr="002144BA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5ED2FF16" w14:textId="77777777" w:rsidR="00C90288" w:rsidRDefault="00C90288" w:rsidP="00C90288">
            <w:pPr>
              <w:pStyle w:val="afd"/>
            </w:pPr>
          </w:p>
        </w:tc>
        <w:tc>
          <w:tcPr>
            <w:tcW w:w="2229" w:type="dxa"/>
          </w:tcPr>
          <w:p w14:paraId="5F90D5B8" w14:textId="77777777" w:rsidR="00C90288" w:rsidRDefault="00C90288" w:rsidP="00C90288">
            <w:pPr>
              <w:pStyle w:val="afd"/>
            </w:pPr>
          </w:p>
        </w:tc>
        <w:tc>
          <w:tcPr>
            <w:tcW w:w="2080" w:type="dxa"/>
          </w:tcPr>
          <w:p w14:paraId="5263CECE" w14:textId="77777777" w:rsidR="00C90288" w:rsidRPr="00C2205B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A01A24E" w14:textId="77777777" w:rsidR="00C90288" w:rsidRDefault="00C90288" w:rsidP="00C90288">
            <w:pPr>
              <w:pStyle w:val="afd"/>
            </w:pPr>
          </w:p>
        </w:tc>
        <w:tc>
          <w:tcPr>
            <w:tcW w:w="2080" w:type="dxa"/>
          </w:tcPr>
          <w:p w14:paraId="0BBC72A4" w14:textId="77777777" w:rsidR="00C90288" w:rsidRPr="00946886" w:rsidRDefault="00C90288" w:rsidP="00C90288">
            <w:pPr>
              <w:pStyle w:val="afd"/>
              <w:rPr>
                <w:lang w:val="en-US"/>
              </w:rPr>
            </w:pPr>
          </w:p>
        </w:tc>
      </w:tr>
      <w:tr w:rsidR="00C90288" w14:paraId="164AAF60" w14:textId="77777777" w:rsidTr="003E1D87">
        <w:tc>
          <w:tcPr>
            <w:tcW w:w="2080" w:type="dxa"/>
          </w:tcPr>
          <w:p w14:paraId="13E8C9D2" w14:textId="77777777" w:rsidR="00C90288" w:rsidRPr="003D401C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493413F" w14:textId="77777777" w:rsidR="00C90288" w:rsidRPr="002144BA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003B046D" w14:textId="77777777" w:rsidR="00C90288" w:rsidRDefault="00C90288" w:rsidP="00C90288">
            <w:pPr>
              <w:pStyle w:val="afd"/>
            </w:pPr>
          </w:p>
        </w:tc>
        <w:tc>
          <w:tcPr>
            <w:tcW w:w="2229" w:type="dxa"/>
          </w:tcPr>
          <w:p w14:paraId="73258AB5" w14:textId="77777777" w:rsidR="00C90288" w:rsidRDefault="00C90288" w:rsidP="00C90288">
            <w:pPr>
              <w:pStyle w:val="afd"/>
            </w:pPr>
          </w:p>
        </w:tc>
        <w:tc>
          <w:tcPr>
            <w:tcW w:w="2080" w:type="dxa"/>
          </w:tcPr>
          <w:p w14:paraId="02473C0B" w14:textId="77777777" w:rsidR="00C90288" w:rsidRPr="00C2205B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1D71E48" w14:textId="77777777" w:rsidR="00C90288" w:rsidRDefault="00C90288" w:rsidP="00C90288">
            <w:pPr>
              <w:pStyle w:val="afd"/>
            </w:pPr>
          </w:p>
        </w:tc>
        <w:tc>
          <w:tcPr>
            <w:tcW w:w="2080" w:type="dxa"/>
          </w:tcPr>
          <w:p w14:paraId="34B1710C" w14:textId="77777777" w:rsidR="00C90288" w:rsidRPr="00946886" w:rsidRDefault="00C90288" w:rsidP="00C90288">
            <w:pPr>
              <w:pStyle w:val="afd"/>
              <w:rPr>
                <w:lang w:val="en-US"/>
              </w:rPr>
            </w:pPr>
          </w:p>
        </w:tc>
      </w:tr>
      <w:tr w:rsidR="00C90288" w14:paraId="6D15AB52" w14:textId="77777777" w:rsidTr="003E1D87">
        <w:tc>
          <w:tcPr>
            <w:tcW w:w="2080" w:type="dxa"/>
          </w:tcPr>
          <w:p w14:paraId="4F2288AB" w14:textId="77777777" w:rsidR="00C90288" w:rsidRPr="003D401C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AE1E3E8" w14:textId="77777777" w:rsidR="00C90288" w:rsidRPr="002144BA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46F13710" w14:textId="77777777" w:rsidR="00C90288" w:rsidRDefault="00C90288" w:rsidP="00C90288">
            <w:pPr>
              <w:pStyle w:val="afd"/>
            </w:pPr>
          </w:p>
        </w:tc>
        <w:tc>
          <w:tcPr>
            <w:tcW w:w="2229" w:type="dxa"/>
          </w:tcPr>
          <w:p w14:paraId="2EDA3D5A" w14:textId="77777777" w:rsidR="00C90288" w:rsidRDefault="00C90288" w:rsidP="00C90288">
            <w:pPr>
              <w:pStyle w:val="afd"/>
            </w:pPr>
          </w:p>
        </w:tc>
        <w:tc>
          <w:tcPr>
            <w:tcW w:w="2080" w:type="dxa"/>
          </w:tcPr>
          <w:p w14:paraId="057065B0" w14:textId="77777777" w:rsidR="00C90288" w:rsidRPr="00C2205B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3F9C90F" w14:textId="77777777" w:rsidR="00C90288" w:rsidRDefault="00C90288" w:rsidP="00C90288">
            <w:pPr>
              <w:pStyle w:val="afd"/>
            </w:pPr>
          </w:p>
        </w:tc>
        <w:tc>
          <w:tcPr>
            <w:tcW w:w="2080" w:type="dxa"/>
          </w:tcPr>
          <w:p w14:paraId="60A32029" w14:textId="77777777" w:rsidR="00C90288" w:rsidRPr="00946886" w:rsidRDefault="00C90288" w:rsidP="00C90288">
            <w:pPr>
              <w:pStyle w:val="afd"/>
              <w:rPr>
                <w:lang w:val="en-US"/>
              </w:rPr>
            </w:pPr>
          </w:p>
        </w:tc>
      </w:tr>
      <w:tr w:rsidR="00C90288" w14:paraId="63BB33CD" w14:textId="77777777" w:rsidTr="003E1D87">
        <w:tc>
          <w:tcPr>
            <w:tcW w:w="2080" w:type="dxa"/>
          </w:tcPr>
          <w:p w14:paraId="735A4E3D" w14:textId="77777777" w:rsidR="00C90288" w:rsidRPr="003D401C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A787843" w14:textId="77777777" w:rsidR="00C90288" w:rsidRPr="002144BA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2AAA9728" w14:textId="77777777" w:rsidR="00C90288" w:rsidRDefault="00C90288" w:rsidP="00C90288">
            <w:pPr>
              <w:pStyle w:val="afd"/>
            </w:pPr>
          </w:p>
        </w:tc>
        <w:tc>
          <w:tcPr>
            <w:tcW w:w="2229" w:type="dxa"/>
          </w:tcPr>
          <w:p w14:paraId="6D7593D3" w14:textId="77777777" w:rsidR="00C90288" w:rsidRDefault="00C90288" w:rsidP="00C90288">
            <w:pPr>
              <w:pStyle w:val="afd"/>
            </w:pPr>
          </w:p>
        </w:tc>
        <w:tc>
          <w:tcPr>
            <w:tcW w:w="2080" w:type="dxa"/>
          </w:tcPr>
          <w:p w14:paraId="52B4EBA1" w14:textId="77777777" w:rsidR="00C90288" w:rsidRPr="00C2205B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1C06193" w14:textId="77777777" w:rsidR="00C90288" w:rsidRDefault="00C90288" w:rsidP="00C90288">
            <w:pPr>
              <w:pStyle w:val="afd"/>
            </w:pPr>
          </w:p>
        </w:tc>
        <w:tc>
          <w:tcPr>
            <w:tcW w:w="2080" w:type="dxa"/>
          </w:tcPr>
          <w:p w14:paraId="4C6BEEF6" w14:textId="77777777" w:rsidR="00C90288" w:rsidRPr="00946886" w:rsidRDefault="00C90288" w:rsidP="00C90288">
            <w:pPr>
              <w:pStyle w:val="afd"/>
              <w:rPr>
                <w:lang w:val="en-US"/>
              </w:rPr>
            </w:pPr>
          </w:p>
        </w:tc>
      </w:tr>
      <w:tr w:rsidR="00C90288" w14:paraId="1B0F485C" w14:textId="77777777" w:rsidTr="003E1D87">
        <w:tc>
          <w:tcPr>
            <w:tcW w:w="2080" w:type="dxa"/>
          </w:tcPr>
          <w:p w14:paraId="1FBF278D" w14:textId="77777777" w:rsidR="00C90288" w:rsidRPr="003D401C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35D0B2B" w14:textId="77777777" w:rsidR="00C90288" w:rsidRPr="002144BA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238213EA" w14:textId="77777777" w:rsidR="00C90288" w:rsidRDefault="00C90288" w:rsidP="00C90288">
            <w:pPr>
              <w:pStyle w:val="afd"/>
            </w:pPr>
          </w:p>
        </w:tc>
        <w:tc>
          <w:tcPr>
            <w:tcW w:w="2229" w:type="dxa"/>
          </w:tcPr>
          <w:p w14:paraId="5042C0B0" w14:textId="77777777" w:rsidR="00C90288" w:rsidRDefault="00C90288" w:rsidP="00C90288">
            <w:pPr>
              <w:pStyle w:val="afd"/>
            </w:pPr>
          </w:p>
        </w:tc>
        <w:tc>
          <w:tcPr>
            <w:tcW w:w="2080" w:type="dxa"/>
          </w:tcPr>
          <w:p w14:paraId="2BE7011F" w14:textId="77777777" w:rsidR="00C90288" w:rsidRPr="00C2205B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822CC4A" w14:textId="77777777" w:rsidR="00C90288" w:rsidRDefault="00C90288" w:rsidP="00C90288">
            <w:pPr>
              <w:pStyle w:val="afd"/>
            </w:pPr>
          </w:p>
        </w:tc>
        <w:tc>
          <w:tcPr>
            <w:tcW w:w="2080" w:type="dxa"/>
          </w:tcPr>
          <w:p w14:paraId="4A041E68" w14:textId="77777777" w:rsidR="00C90288" w:rsidRPr="00946886" w:rsidRDefault="00C90288" w:rsidP="00C90288">
            <w:pPr>
              <w:pStyle w:val="afd"/>
              <w:rPr>
                <w:lang w:val="en-US"/>
              </w:rPr>
            </w:pPr>
          </w:p>
        </w:tc>
      </w:tr>
    </w:tbl>
    <w:p w14:paraId="1ACE34C0" w14:textId="77777777" w:rsidR="00213247" w:rsidRDefault="00213247" w:rsidP="00213247">
      <w:pPr>
        <w:pStyle w:val="af3"/>
      </w:pPr>
      <w:r>
        <w:rPr>
          <w:noProof/>
          <w14:ligatures w14:val="standardContextual"/>
        </w:rPr>
        <w:lastRenderedPageBreak/>
        <w:drawing>
          <wp:inline distT="0" distB="0" distL="0" distR="0" wp14:anchorId="38DCA3E9" wp14:editId="617F2BF6">
            <wp:extent cx="5524290" cy="5795384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290" cy="579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D309" w14:textId="6FC510B9" w:rsidR="004D38C3" w:rsidRDefault="00213247" w:rsidP="00D077CB">
      <w:pPr>
        <w:pStyle w:val="af3"/>
      </w:pPr>
      <w:r>
        <w:t xml:space="preserve">Рисунок </w:t>
      </w:r>
      <w:r w:rsidRPr="00B948B4">
        <w:t>6</w:t>
      </w:r>
      <w:r>
        <w:t>.</w:t>
      </w:r>
      <w:r w:rsidRPr="00213247">
        <w:t>3</w:t>
      </w:r>
      <w:r>
        <w:t xml:space="preserve"> – Схема подключения</w:t>
      </w:r>
      <w:r w:rsidRPr="008016E1">
        <w:t xml:space="preserve"> </w:t>
      </w:r>
      <w:r>
        <w:rPr>
          <w:lang w:val="en-US"/>
        </w:rPr>
        <w:t>S</w:t>
      </w:r>
    </w:p>
    <w:p w14:paraId="52DA2037" w14:textId="77777777" w:rsidR="004D38C3" w:rsidRDefault="004D38C3" w:rsidP="007D48FA">
      <w:pPr>
        <w:pStyle w:val="af1"/>
        <w:sectPr w:rsidR="004D38C3" w:rsidSect="009B684B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</w:p>
    <w:p w14:paraId="0CA5E1F5" w14:textId="31223445" w:rsidR="007D48FA" w:rsidRPr="00E47122" w:rsidRDefault="007D48FA" w:rsidP="007D48FA">
      <w:pPr>
        <w:pStyle w:val="11"/>
      </w:pPr>
      <w:bookmarkStart w:id="15" w:name="_Toc178651820"/>
      <w:r>
        <w:lastRenderedPageBreak/>
        <w:t>7 КАМБУЗ</w:t>
      </w:r>
      <w:r w:rsidR="00401BFE" w:rsidRPr="00E47122">
        <w:t xml:space="preserve"> (</w:t>
      </w:r>
      <w:r w:rsidR="00401BFE">
        <w:rPr>
          <w:lang w:val="en-US"/>
        </w:rPr>
        <w:t>G</w:t>
      </w:r>
      <w:r w:rsidR="00A25928">
        <w:rPr>
          <w:lang w:val="en-US"/>
        </w:rPr>
        <w:t>AL</w:t>
      </w:r>
      <w:r w:rsidR="00401BFE" w:rsidRPr="00E47122">
        <w:t>)</w:t>
      </w:r>
      <w:bookmarkEnd w:id="15"/>
    </w:p>
    <w:p w14:paraId="4864EBFC" w14:textId="77777777" w:rsidR="007D48FA" w:rsidRDefault="007D48FA" w:rsidP="007D48FA">
      <w:pPr>
        <w:pStyle w:val="af1"/>
      </w:pPr>
    </w:p>
    <w:p w14:paraId="64292ECC" w14:textId="7DCE02B8" w:rsidR="004D38C3" w:rsidRDefault="004D38C3" w:rsidP="007D48FA">
      <w:pPr>
        <w:pStyle w:val="af1"/>
      </w:pPr>
      <w:r>
        <w:t>Не моделируется в данной ревизии.</w:t>
      </w:r>
    </w:p>
    <w:p w14:paraId="5F6F6374" w14:textId="77777777" w:rsidR="007D48FA" w:rsidRDefault="007D48FA" w:rsidP="007D48FA">
      <w:pPr>
        <w:pStyle w:val="af1"/>
      </w:pPr>
    </w:p>
    <w:p w14:paraId="0678C320" w14:textId="277614F4" w:rsidR="004D38C3" w:rsidRDefault="004D38C3" w:rsidP="007D48FA">
      <w:pPr>
        <w:pStyle w:val="af1"/>
        <w:sectPr w:rsidR="004D38C3" w:rsidSect="009B684B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</w:p>
    <w:p w14:paraId="2DFE0E56" w14:textId="26D2FB4B" w:rsidR="007D48FA" w:rsidRPr="00E47122" w:rsidRDefault="007D48FA" w:rsidP="007D48FA">
      <w:pPr>
        <w:pStyle w:val="11"/>
      </w:pPr>
      <w:bookmarkStart w:id="16" w:name="_Toc178651821"/>
      <w:r>
        <w:lastRenderedPageBreak/>
        <w:t>8 КОРМОВОЙ ЖИЛОЙ ОТСЕК</w:t>
      </w:r>
      <w:r w:rsidR="00401BFE" w:rsidRPr="00E47122">
        <w:t xml:space="preserve"> (</w:t>
      </w:r>
      <w:r w:rsidR="00401BFE">
        <w:rPr>
          <w:lang w:val="en-US"/>
        </w:rPr>
        <w:t>AFTLC</w:t>
      </w:r>
      <w:r w:rsidR="00401BFE" w:rsidRPr="00E47122">
        <w:t>)</w:t>
      </w:r>
      <w:bookmarkEnd w:id="16"/>
    </w:p>
    <w:p w14:paraId="5B9775EA" w14:textId="77777777" w:rsidR="007D48FA" w:rsidRDefault="007D48FA" w:rsidP="007D48FA">
      <w:pPr>
        <w:pStyle w:val="af1"/>
      </w:pPr>
    </w:p>
    <w:p w14:paraId="63DEEFE6" w14:textId="023EB316" w:rsidR="007D48FA" w:rsidRDefault="00D80ADB" w:rsidP="007D48FA">
      <w:pPr>
        <w:pStyle w:val="af1"/>
      </w:pPr>
      <w:r>
        <w:t>Не моделируется в данной ревизии.</w:t>
      </w:r>
    </w:p>
    <w:p w14:paraId="56446088" w14:textId="77777777" w:rsidR="00D80ADB" w:rsidRDefault="00D80ADB" w:rsidP="007D48FA">
      <w:pPr>
        <w:pStyle w:val="af1"/>
      </w:pPr>
    </w:p>
    <w:p w14:paraId="7E0381D2" w14:textId="77777777" w:rsidR="00D80ADB" w:rsidRDefault="00D80ADB" w:rsidP="007D48FA">
      <w:pPr>
        <w:pStyle w:val="af1"/>
        <w:sectPr w:rsidR="00D80ADB" w:rsidSect="009B684B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</w:p>
    <w:p w14:paraId="20D09C29" w14:textId="3DC3D51C" w:rsidR="007D48FA" w:rsidRPr="00401BFE" w:rsidRDefault="007D48FA" w:rsidP="007D48FA">
      <w:pPr>
        <w:pStyle w:val="11"/>
      </w:pPr>
      <w:bookmarkStart w:id="17" w:name="_Toc178651822"/>
      <w:r>
        <w:lastRenderedPageBreak/>
        <w:t>9 ЦЕНТРАЛЬНЫЙ ОТСЕК</w:t>
      </w:r>
      <w:r w:rsidR="00401BFE" w:rsidRPr="00401BFE">
        <w:t xml:space="preserve"> (</w:t>
      </w:r>
      <w:r w:rsidR="00401BFE">
        <w:rPr>
          <w:lang w:val="en-US"/>
        </w:rPr>
        <w:t>CC</w:t>
      </w:r>
      <w:r w:rsidR="00401BFE" w:rsidRPr="00401BFE">
        <w:t>)</w:t>
      </w:r>
      <w:bookmarkEnd w:id="17"/>
    </w:p>
    <w:p w14:paraId="6AFAAB7F" w14:textId="77777777" w:rsidR="007D48FA" w:rsidRDefault="007D48FA" w:rsidP="007D48FA">
      <w:pPr>
        <w:pStyle w:val="af1"/>
      </w:pPr>
    </w:p>
    <w:p w14:paraId="2226F58E" w14:textId="48A0CA3C" w:rsidR="002E5082" w:rsidRPr="00401BFE" w:rsidRDefault="002E5082" w:rsidP="002E5082">
      <w:pPr>
        <w:pStyle w:val="23"/>
      </w:pPr>
      <w:bookmarkStart w:id="18" w:name="_Toc178651823"/>
      <w:r>
        <w:t>9.1 Помпа</w:t>
      </w:r>
      <w:r w:rsidR="00401BFE" w:rsidRPr="00401BFE">
        <w:t xml:space="preserve"> (</w:t>
      </w:r>
      <w:r w:rsidR="00401BFE">
        <w:rPr>
          <w:lang w:val="en-US"/>
        </w:rPr>
        <w:t>P</w:t>
      </w:r>
      <w:r w:rsidR="00401BFE" w:rsidRPr="00401BFE">
        <w:t>)</w:t>
      </w:r>
      <w:bookmarkEnd w:id="18"/>
    </w:p>
    <w:p w14:paraId="5F3D7492" w14:textId="77777777" w:rsidR="002E5082" w:rsidRDefault="002E5082" w:rsidP="007D48FA">
      <w:pPr>
        <w:pStyle w:val="af1"/>
      </w:pPr>
    </w:p>
    <w:p w14:paraId="09646529" w14:textId="3E7DFE1C" w:rsidR="00FF19F6" w:rsidRPr="00684C28" w:rsidRDefault="00FF19F6" w:rsidP="007D48FA">
      <w:pPr>
        <w:pStyle w:val="af1"/>
      </w:pPr>
      <w:r>
        <w:t>Помпа откачивает воду из всех отсеков. Наибольшая эффективность достигается при откачке воды из центрального отсека.</w:t>
      </w:r>
    </w:p>
    <w:p w14:paraId="5916353F" w14:textId="6D8C566B" w:rsidR="004042C8" w:rsidRPr="004042C8" w:rsidRDefault="004042C8" w:rsidP="007D48FA">
      <w:pPr>
        <w:pStyle w:val="af1"/>
      </w:pPr>
      <w:r>
        <w:t>Может уменьшать уровень воды в отсеках на 4 метра кубических в минуту за 12 условных единиц заряда батареи в минуту.</w:t>
      </w:r>
    </w:p>
    <w:p w14:paraId="6103B8C4" w14:textId="5BE880DE" w:rsidR="00BA0464" w:rsidRPr="00410A7F" w:rsidRDefault="00BA0464" w:rsidP="00BA0464">
      <w:pPr>
        <w:pStyle w:val="af1"/>
      </w:pPr>
      <w:r>
        <w:t xml:space="preserve">На рисунке </w:t>
      </w:r>
      <w:r w:rsidRPr="00BA0464">
        <w:t>9</w:t>
      </w:r>
      <w:r>
        <w:t>.</w:t>
      </w:r>
      <w:r w:rsidRPr="00BA0464">
        <w:t>1</w:t>
      </w:r>
      <w:r>
        <w:t xml:space="preserve"> указана схема подключения</w:t>
      </w:r>
      <w:r w:rsidRPr="00057ED5">
        <w:t xml:space="preserve"> </w:t>
      </w:r>
      <w:r>
        <w:rPr>
          <w:lang w:val="en-US"/>
        </w:rPr>
        <w:t>P</w:t>
      </w:r>
      <w:r>
        <w:t xml:space="preserve">, в таблице </w:t>
      </w:r>
      <w:r w:rsidRPr="00BA0464">
        <w:t>9</w:t>
      </w:r>
      <w:r>
        <w:t>.</w:t>
      </w:r>
      <w:r w:rsidRPr="00BA0464">
        <w:t>1</w:t>
      </w:r>
      <w:r>
        <w:t xml:space="preserve"> – характеристики интерфейсов</w:t>
      </w:r>
    </w:p>
    <w:p w14:paraId="66D431B5" w14:textId="77777777" w:rsidR="00BA0464" w:rsidRPr="00545B47" w:rsidRDefault="00BA0464" w:rsidP="00BA0464">
      <w:pPr>
        <w:pStyle w:val="af1"/>
      </w:pPr>
    </w:p>
    <w:p w14:paraId="7583EC47" w14:textId="7952AAE2" w:rsidR="00BA0464" w:rsidRPr="00BA0464" w:rsidRDefault="00BA0464" w:rsidP="00BA0464">
      <w:pPr>
        <w:pStyle w:val="afd"/>
        <w:rPr>
          <w:lang w:val="en-US"/>
        </w:rPr>
      </w:pPr>
      <w:r>
        <w:t xml:space="preserve">Таблица </w:t>
      </w:r>
      <w:r w:rsidR="00340405">
        <w:rPr>
          <w:lang w:val="en-US"/>
        </w:rPr>
        <w:t>9</w:t>
      </w:r>
      <w:r>
        <w:t>.</w:t>
      </w:r>
      <w:r w:rsidR="00340405">
        <w:rPr>
          <w:lang w:val="en-US"/>
        </w:rPr>
        <w:t>1</w:t>
      </w:r>
      <w:r>
        <w:t xml:space="preserve"> – Характеристика интерфейсов</w:t>
      </w:r>
      <w:r>
        <w:rPr>
          <w:lang w:val="en-US"/>
        </w:rPr>
        <w:t xml:space="preserve"> P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80"/>
        <w:gridCol w:w="2080"/>
        <w:gridCol w:w="1931"/>
        <w:gridCol w:w="2229"/>
        <w:gridCol w:w="2080"/>
        <w:gridCol w:w="2080"/>
        <w:gridCol w:w="2080"/>
      </w:tblGrid>
      <w:tr w:rsidR="00BA0464" w14:paraId="51EF2E7B" w14:textId="77777777" w:rsidTr="003E1D87">
        <w:tc>
          <w:tcPr>
            <w:tcW w:w="2080" w:type="dxa"/>
            <w:vAlign w:val="center"/>
          </w:tcPr>
          <w:p w14:paraId="610C65D7" w14:textId="77777777" w:rsidR="00BA0464" w:rsidRDefault="00BA0464" w:rsidP="003E1D87">
            <w:pPr>
              <w:pStyle w:val="afd"/>
              <w:jc w:val="center"/>
            </w:pPr>
            <w:r>
              <w:t>Имя интерфейса</w:t>
            </w:r>
          </w:p>
        </w:tc>
        <w:tc>
          <w:tcPr>
            <w:tcW w:w="2080" w:type="dxa"/>
            <w:vAlign w:val="center"/>
          </w:tcPr>
          <w:p w14:paraId="33ABC14C" w14:textId="77777777" w:rsidR="00BA0464" w:rsidRDefault="00BA0464" w:rsidP="003E1D87">
            <w:pPr>
              <w:pStyle w:val="afd"/>
              <w:jc w:val="center"/>
            </w:pPr>
            <w:r>
              <w:t>Тип интерфейса</w:t>
            </w:r>
          </w:p>
        </w:tc>
        <w:tc>
          <w:tcPr>
            <w:tcW w:w="1931" w:type="dxa"/>
            <w:vAlign w:val="center"/>
          </w:tcPr>
          <w:p w14:paraId="5F23526E" w14:textId="77777777" w:rsidR="00BA0464" w:rsidRDefault="00BA0464" w:rsidP="003E1D87">
            <w:pPr>
              <w:pStyle w:val="afd"/>
              <w:jc w:val="center"/>
            </w:pPr>
            <w:r>
              <w:t>Функции системы 1</w:t>
            </w:r>
          </w:p>
        </w:tc>
        <w:tc>
          <w:tcPr>
            <w:tcW w:w="2229" w:type="dxa"/>
            <w:vAlign w:val="center"/>
          </w:tcPr>
          <w:p w14:paraId="691E2D49" w14:textId="77777777" w:rsidR="00BA0464" w:rsidRDefault="00BA0464" w:rsidP="003E1D87">
            <w:pPr>
              <w:pStyle w:val="afd"/>
              <w:jc w:val="center"/>
            </w:pPr>
            <w:r>
              <w:t>Функции системы 2</w:t>
            </w:r>
          </w:p>
        </w:tc>
        <w:tc>
          <w:tcPr>
            <w:tcW w:w="2080" w:type="dxa"/>
            <w:vAlign w:val="center"/>
          </w:tcPr>
          <w:p w14:paraId="45BC35DE" w14:textId="77777777" w:rsidR="00BA0464" w:rsidRDefault="00BA0464" w:rsidP="003E1D87">
            <w:pPr>
              <w:pStyle w:val="afd"/>
              <w:jc w:val="center"/>
            </w:pPr>
            <w:r>
              <w:t>Компонент системы 1</w:t>
            </w:r>
          </w:p>
        </w:tc>
        <w:tc>
          <w:tcPr>
            <w:tcW w:w="2080" w:type="dxa"/>
            <w:vAlign w:val="center"/>
          </w:tcPr>
          <w:p w14:paraId="606B5226" w14:textId="77777777" w:rsidR="00BA0464" w:rsidRDefault="00BA0464" w:rsidP="003E1D87">
            <w:pPr>
              <w:pStyle w:val="afd"/>
              <w:jc w:val="center"/>
            </w:pPr>
            <w:r>
              <w:t>Компоненты системы 2</w:t>
            </w:r>
          </w:p>
        </w:tc>
        <w:tc>
          <w:tcPr>
            <w:tcW w:w="2080" w:type="dxa"/>
            <w:vAlign w:val="center"/>
          </w:tcPr>
          <w:p w14:paraId="103B671B" w14:textId="77777777" w:rsidR="00BA0464" w:rsidRDefault="00BA0464" w:rsidP="003E1D87">
            <w:pPr>
              <w:pStyle w:val="afd"/>
              <w:jc w:val="center"/>
            </w:pPr>
            <w:r>
              <w:t>Примечания</w:t>
            </w:r>
          </w:p>
        </w:tc>
      </w:tr>
      <w:tr w:rsidR="000041B6" w:rsidRPr="00EE4B40" w14:paraId="7C64ECA9" w14:textId="77777777" w:rsidTr="003E1D87">
        <w:tc>
          <w:tcPr>
            <w:tcW w:w="2080" w:type="dxa"/>
          </w:tcPr>
          <w:p w14:paraId="5FD6FCF3" w14:textId="6D7174C1" w:rsidR="000041B6" w:rsidRPr="00A82332" w:rsidRDefault="000041B6" w:rsidP="000041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pActivate</w:t>
            </w:r>
          </w:p>
        </w:tc>
        <w:tc>
          <w:tcPr>
            <w:tcW w:w="2080" w:type="dxa"/>
          </w:tcPr>
          <w:p w14:paraId="55B2CF11" w14:textId="05659053" w:rsidR="000041B6" w:rsidRPr="002144BA" w:rsidRDefault="000041B6" w:rsidP="000041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47BEA261" w14:textId="1446381F" w:rsidR="000041B6" w:rsidRPr="00715920" w:rsidRDefault="00AD1D95" w:rsidP="000041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0041B6">
              <w:rPr>
                <w:lang w:val="en-US"/>
              </w:rPr>
              <w:t xml:space="preserve"> </w:t>
            </w:r>
            <w:r w:rsidR="000041B6">
              <w:t xml:space="preserve">передаёт данные </w:t>
            </w:r>
            <w:r>
              <w:rPr>
                <w:lang w:val="en-US"/>
              </w:rPr>
              <w:t>EM</w:t>
            </w:r>
          </w:p>
        </w:tc>
        <w:tc>
          <w:tcPr>
            <w:tcW w:w="2229" w:type="dxa"/>
          </w:tcPr>
          <w:p w14:paraId="77684FF5" w14:textId="436F17E3" w:rsidR="000041B6" w:rsidRPr="00715920" w:rsidRDefault="00AD1D95" w:rsidP="000041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EM</w:t>
            </w:r>
            <w:r w:rsidR="000041B6">
              <w:rPr>
                <w:lang w:val="en-US"/>
              </w:rPr>
              <w:t xml:space="preserve"> </w:t>
            </w:r>
            <w:r w:rsidR="000041B6">
              <w:t xml:space="preserve">принимает данные </w:t>
            </w:r>
            <w:r>
              <w:rPr>
                <w:lang w:val="en-US"/>
              </w:rPr>
              <w:t>P</w:t>
            </w:r>
          </w:p>
        </w:tc>
        <w:tc>
          <w:tcPr>
            <w:tcW w:w="2080" w:type="dxa"/>
          </w:tcPr>
          <w:p w14:paraId="77D05958" w14:textId="1AB547AD" w:rsidR="000041B6" w:rsidRPr="00AB1B71" w:rsidRDefault="00AD1D95" w:rsidP="000041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2080" w:type="dxa"/>
          </w:tcPr>
          <w:p w14:paraId="0F00822D" w14:textId="1C54E3AF" w:rsidR="000041B6" w:rsidRPr="00A82332" w:rsidRDefault="00AD1D95" w:rsidP="000041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218EBFE8" w14:textId="4762753A" w:rsidR="000041B6" w:rsidRPr="00946886" w:rsidRDefault="00294DF2" w:rsidP="000041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f(bc, pe)</w:t>
            </w:r>
          </w:p>
        </w:tc>
      </w:tr>
      <w:tr w:rsidR="00074BCF" w:rsidRPr="00EE4B40" w14:paraId="074D5245" w14:textId="77777777" w:rsidTr="003E1D87">
        <w:tc>
          <w:tcPr>
            <w:tcW w:w="2080" w:type="dxa"/>
          </w:tcPr>
          <w:p w14:paraId="46D8173D" w14:textId="3732B72A" w:rsidR="00074BCF" w:rsidRPr="003D401C" w:rsidRDefault="00074BCF" w:rsidP="00074BCF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Pr="0087285A">
              <w:t>attery</w:t>
            </w:r>
            <w:r>
              <w:t>C</w:t>
            </w:r>
            <w:r w:rsidRPr="0087285A">
              <w:t>harge</w:t>
            </w:r>
          </w:p>
        </w:tc>
        <w:tc>
          <w:tcPr>
            <w:tcW w:w="2080" w:type="dxa"/>
          </w:tcPr>
          <w:p w14:paraId="6B006523" w14:textId="67ED492E" w:rsidR="00074BCF" w:rsidRPr="002144BA" w:rsidRDefault="00074BCF" w:rsidP="00074BCF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0934D1BA" w14:textId="74BCC108" w:rsidR="00074BCF" w:rsidRDefault="00074BCF" w:rsidP="00074BCF">
            <w:pPr>
              <w:pStyle w:val="afd"/>
            </w:pPr>
            <w:r>
              <w:rPr>
                <w:lang w:val="en-US"/>
              </w:rPr>
              <w:t xml:space="preserve">EM </w:t>
            </w:r>
            <w:r>
              <w:t xml:space="preserve">передаёт данные </w:t>
            </w:r>
            <w:r>
              <w:rPr>
                <w:lang w:val="en-US"/>
              </w:rPr>
              <w:t>P</w:t>
            </w:r>
          </w:p>
        </w:tc>
        <w:tc>
          <w:tcPr>
            <w:tcW w:w="2229" w:type="dxa"/>
          </w:tcPr>
          <w:p w14:paraId="4A5E7029" w14:textId="50C31F67" w:rsidR="00074BCF" w:rsidRDefault="00074BCF" w:rsidP="00074BCF">
            <w:pPr>
              <w:pStyle w:val="afd"/>
            </w:pPr>
            <w:r>
              <w:rPr>
                <w:lang w:val="en-US"/>
              </w:rPr>
              <w:t xml:space="preserve">P </w:t>
            </w:r>
            <w:r>
              <w:t xml:space="preserve">принимает данные </w:t>
            </w:r>
            <w:r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2401B973" w14:textId="7A81B561" w:rsidR="00074BCF" w:rsidRPr="00C2205B" w:rsidRDefault="00074BCF" w:rsidP="00074BCF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71344179" w14:textId="04A54891" w:rsidR="00074BCF" w:rsidRPr="007D60D6" w:rsidRDefault="00074BCF" w:rsidP="00074BCF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2080" w:type="dxa"/>
          </w:tcPr>
          <w:p w14:paraId="7CC0B0D8" w14:textId="433346C2" w:rsidR="00074BCF" w:rsidRPr="00946886" w:rsidRDefault="00294DF2" w:rsidP="00074BCF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="008F1341">
              <w:rPr>
                <w:lang w:val="en-US"/>
              </w:rPr>
              <w:t>c</w:t>
            </w:r>
          </w:p>
        </w:tc>
      </w:tr>
      <w:tr w:rsidR="00074BCF" w:rsidRPr="00690887" w14:paraId="4A5121E4" w14:textId="77777777" w:rsidTr="003E1D87">
        <w:trPr>
          <w:trHeight w:val="699"/>
        </w:trPr>
        <w:tc>
          <w:tcPr>
            <w:tcW w:w="2080" w:type="dxa"/>
          </w:tcPr>
          <w:p w14:paraId="3C59E806" w14:textId="335032FA" w:rsidR="00074BCF" w:rsidRPr="003D401C" w:rsidRDefault="00074BCF" w:rsidP="00074BCF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pEnable</w:t>
            </w:r>
          </w:p>
        </w:tc>
        <w:tc>
          <w:tcPr>
            <w:tcW w:w="2080" w:type="dxa"/>
          </w:tcPr>
          <w:p w14:paraId="6027088B" w14:textId="68B5755B" w:rsidR="00074BCF" w:rsidRPr="002144BA" w:rsidRDefault="00074BCF" w:rsidP="00074BCF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547F9895" w14:textId="5D457E23" w:rsidR="00074BCF" w:rsidRDefault="00074BCF" w:rsidP="00074BCF">
            <w:pPr>
              <w:pStyle w:val="afd"/>
            </w:pPr>
            <w:r>
              <w:rPr>
                <w:lang w:val="en-US"/>
              </w:rPr>
              <w:t xml:space="preserve">CP </w:t>
            </w:r>
            <w:r>
              <w:t xml:space="preserve">передаёт данные </w:t>
            </w:r>
            <w:r w:rsidR="00D34210">
              <w:rPr>
                <w:lang w:val="en-US"/>
              </w:rPr>
              <w:t>P</w:t>
            </w:r>
          </w:p>
        </w:tc>
        <w:tc>
          <w:tcPr>
            <w:tcW w:w="2229" w:type="dxa"/>
          </w:tcPr>
          <w:p w14:paraId="3E0D6F09" w14:textId="2F13BA25" w:rsidR="00074BCF" w:rsidRDefault="00D34210" w:rsidP="00074BCF">
            <w:pPr>
              <w:pStyle w:val="afd"/>
            </w:pPr>
            <w:r>
              <w:rPr>
                <w:lang w:val="en-US"/>
              </w:rPr>
              <w:t>P</w:t>
            </w:r>
            <w:r w:rsidR="00074BCF">
              <w:rPr>
                <w:lang w:val="en-US"/>
              </w:rPr>
              <w:t xml:space="preserve"> </w:t>
            </w:r>
            <w:r w:rsidR="00074BCF">
              <w:t xml:space="preserve">принимает данные </w:t>
            </w:r>
            <w:r w:rsidR="00074BCF">
              <w:rPr>
                <w:lang w:val="en-US"/>
              </w:rPr>
              <w:t>CP</w:t>
            </w:r>
          </w:p>
        </w:tc>
        <w:tc>
          <w:tcPr>
            <w:tcW w:w="2080" w:type="dxa"/>
          </w:tcPr>
          <w:p w14:paraId="24697D1F" w14:textId="0A85C9CD" w:rsidR="00074BCF" w:rsidRPr="00C2205B" w:rsidRDefault="00074BCF" w:rsidP="00074BCF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CP</w:t>
            </w:r>
          </w:p>
        </w:tc>
        <w:tc>
          <w:tcPr>
            <w:tcW w:w="2080" w:type="dxa"/>
          </w:tcPr>
          <w:p w14:paraId="7DF1C15C" w14:textId="547C0ACF" w:rsidR="00074BCF" w:rsidRPr="007D60D6" w:rsidRDefault="00D34210" w:rsidP="00074BCF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2080" w:type="dxa"/>
          </w:tcPr>
          <w:p w14:paraId="3E93E1FB" w14:textId="5198E681" w:rsidR="00074BCF" w:rsidRPr="00946886" w:rsidRDefault="00294DF2" w:rsidP="00074BCF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pe</w:t>
            </w:r>
          </w:p>
        </w:tc>
      </w:tr>
    </w:tbl>
    <w:p w14:paraId="72D49932" w14:textId="77777777" w:rsidR="00BA0464" w:rsidRDefault="00BA0464" w:rsidP="00BA0464">
      <w:pPr>
        <w:pStyle w:val="af3"/>
      </w:pPr>
      <w:r>
        <w:rPr>
          <w:noProof/>
          <w14:ligatures w14:val="standardContextual"/>
        </w:rPr>
        <w:lastRenderedPageBreak/>
        <w:drawing>
          <wp:inline distT="0" distB="0" distL="0" distR="0" wp14:anchorId="3FC03EBA" wp14:editId="43321BEB">
            <wp:extent cx="5518553" cy="5795384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553" cy="579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0A26" w14:textId="59FA2711" w:rsidR="00BA0464" w:rsidRDefault="00BA0464" w:rsidP="00BA0464">
      <w:pPr>
        <w:pStyle w:val="af3"/>
      </w:pPr>
      <w:r>
        <w:t xml:space="preserve">Рисунок </w:t>
      </w:r>
      <w:r w:rsidR="00340405" w:rsidRPr="00E47122">
        <w:t>9</w:t>
      </w:r>
      <w:r>
        <w:t>.</w:t>
      </w:r>
      <w:r w:rsidR="00340405" w:rsidRPr="00E47122">
        <w:t>1</w:t>
      </w:r>
      <w:r>
        <w:t xml:space="preserve"> – Схема подключения</w:t>
      </w:r>
      <w:r w:rsidRPr="008016E1">
        <w:t xml:space="preserve"> </w:t>
      </w:r>
      <w:r>
        <w:rPr>
          <w:lang w:val="en-US"/>
        </w:rPr>
        <w:t>P</w:t>
      </w:r>
    </w:p>
    <w:p w14:paraId="39ECF5E0" w14:textId="7E22E375" w:rsidR="002E5082" w:rsidRPr="00BA0464" w:rsidRDefault="002E5082" w:rsidP="002E5082">
      <w:pPr>
        <w:pStyle w:val="23"/>
      </w:pPr>
      <w:bookmarkStart w:id="19" w:name="_Toc178651824"/>
      <w:r>
        <w:lastRenderedPageBreak/>
        <w:t>9.2 Эхолот</w:t>
      </w:r>
      <w:r w:rsidR="00A90D6D" w:rsidRPr="00BA0464">
        <w:t xml:space="preserve"> (</w:t>
      </w:r>
      <w:r w:rsidR="00A90D6D">
        <w:rPr>
          <w:lang w:val="en-US"/>
        </w:rPr>
        <w:t>ES</w:t>
      </w:r>
      <w:r w:rsidR="00A90D6D" w:rsidRPr="00BA0464">
        <w:t>)</w:t>
      </w:r>
      <w:bookmarkEnd w:id="19"/>
    </w:p>
    <w:p w14:paraId="14DB5600" w14:textId="77777777" w:rsidR="002E5082" w:rsidRDefault="002E5082" w:rsidP="007D48FA">
      <w:pPr>
        <w:pStyle w:val="af1"/>
      </w:pPr>
    </w:p>
    <w:p w14:paraId="55F9A7AA" w14:textId="424E2C5B" w:rsidR="00A1109E" w:rsidRDefault="00A1109E" w:rsidP="00A1109E">
      <w:pPr>
        <w:pStyle w:val="af1"/>
      </w:pPr>
      <w:r>
        <w:t>Эхолот измеряет текущую глубину. Ультразвуковой сигнал эффективен до 150 метров. Звуковой сигнал эффективен на любой глубине.</w:t>
      </w:r>
    </w:p>
    <w:p w14:paraId="264D6FBD" w14:textId="77777777" w:rsidR="00967E15" w:rsidRPr="00E47122" w:rsidRDefault="00967E15" w:rsidP="00A1109E">
      <w:pPr>
        <w:pStyle w:val="af1"/>
      </w:pPr>
    </w:p>
    <w:p w14:paraId="3A7F9D7C" w14:textId="77777777" w:rsidR="00A82944" w:rsidRPr="00931D5E" w:rsidRDefault="00A82944" w:rsidP="00A82944">
      <w:pPr>
        <w:pStyle w:val="af1"/>
        <w:rPr>
          <w:b/>
          <w:bCs/>
        </w:rPr>
      </w:pPr>
      <w:r w:rsidRPr="00F4275D">
        <w:rPr>
          <w:b/>
          <w:bCs/>
        </w:rPr>
        <w:t>9.</w:t>
      </w:r>
      <w:r>
        <w:rPr>
          <w:b/>
          <w:bCs/>
        </w:rPr>
        <w:t>2</w:t>
      </w:r>
      <w:r w:rsidRPr="00F4275D">
        <w:rPr>
          <w:b/>
          <w:bCs/>
        </w:rPr>
        <w:t>.1 Глубиномер</w:t>
      </w:r>
      <w:r w:rsidRPr="00931D5E">
        <w:rPr>
          <w:b/>
          <w:bCs/>
        </w:rPr>
        <w:t xml:space="preserve"> (</w:t>
      </w:r>
      <w:r>
        <w:rPr>
          <w:b/>
          <w:bCs/>
          <w:lang w:val="en-US"/>
        </w:rPr>
        <w:t>DG</w:t>
      </w:r>
      <w:r w:rsidRPr="00931D5E">
        <w:rPr>
          <w:b/>
          <w:bCs/>
        </w:rPr>
        <w:t>)</w:t>
      </w:r>
    </w:p>
    <w:p w14:paraId="4CC96B99" w14:textId="77777777" w:rsidR="00A82944" w:rsidRDefault="00A82944" w:rsidP="00A82944">
      <w:pPr>
        <w:pStyle w:val="af1"/>
      </w:pPr>
    </w:p>
    <w:p w14:paraId="6631A658" w14:textId="77777777" w:rsidR="00A82944" w:rsidRDefault="00A82944" w:rsidP="00A82944">
      <w:pPr>
        <w:pStyle w:val="af1"/>
      </w:pPr>
      <w:r>
        <w:t>Эхолот в данной ревизии выполняет функции глубиномера.</w:t>
      </w:r>
    </w:p>
    <w:p w14:paraId="27BB5247" w14:textId="69C46B9F" w:rsidR="00931D5E" w:rsidRPr="00410A7F" w:rsidRDefault="00931D5E" w:rsidP="00931D5E">
      <w:pPr>
        <w:pStyle w:val="af1"/>
      </w:pPr>
      <w:r>
        <w:t xml:space="preserve">На рисунке </w:t>
      </w:r>
      <w:r w:rsidRPr="00BA0464">
        <w:t>9</w:t>
      </w:r>
      <w:r>
        <w:t>.</w:t>
      </w:r>
      <w:r w:rsidRPr="00931D5E">
        <w:t>2</w:t>
      </w:r>
      <w:r>
        <w:t xml:space="preserve"> указана схема подключения</w:t>
      </w:r>
      <w:r w:rsidRPr="00057ED5">
        <w:t xml:space="preserve"> </w:t>
      </w:r>
      <w:r w:rsidR="00BA1564">
        <w:rPr>
          <w:lang w:val="en-US"/>
        </w:rPr>
        <w:t>ES</w:t>
      </w:r>
      <w:r>
        <w:t xml:space="preserve">, в таблице </w:t>
      </w:r>
      <w:r w:rsidRPr="00BA0464">
        <w:t>9</w:t>
      </w:r>
      <w:r>
        <w:t>.</w:t>
      </w:r>
      <w:r w:rsidRPr="00931D5E">
        <w:t>2</w:t>
      </w:r>
      <w:r>
        <w:t xml:space="preserve"> – характеристики интерфейсов</w:t>
      </w:r>
    </w:p>
    <w:p w14:paraId="58503BB8" w14:textId="77777777" w:rsidR="00931D5E" w:rsidRPr="00545B47" w:rsidRDefault="00931D5E" w:rsidP="00931D5E">
      <w:pPr>
        <w:pStyle w:val="af1"/>
      </w:pPr>
    </w:p>
    <w:p w14:paraId="190FD817" w14:textId="02C73664" w:rsidR="00931D5E" w:rsidRPr="00BA0464" w:rsidRDefault="00931D5E" w:rsidP="00931D5E">
      <w:pPr>
        <w:pStyle w:val="afd"/>
        <w:rPr>
          <w:lang w:val="en-US"/>
        </w:rPr>
      </w:pPr>
      <w:r>
        <w:t xml:space="preserve">Таблица </w:t>
      </w:r>
      <w:r>
        <w:rPr>
          <w:lang w:val="en-US"/>
        </w:rPr>
        <w:t>9</w:t>
      </w:r>
      <w:r>
        <w:t>.</w:t>
      </w:r>
      <w:r>
        <w:rPr>
          <w:lang w:val="en-US"/>
        </w:rPr>
        <w:t>2</w:t>
      </w:r>
      <w:r>
        <w:t xml:space="preserve"> – Характеристика интерфейсов</w:t>
      </w:r>
      <w:r>
        <w:rPr>
          <w:lang w:val="en-US"/>
        </w:rPr>
        <w:t xml:space="preserve"> </w:t>
      </w:r>
      <w:r w:rsidR="00BA1564">
        <w:rPr>
          <w:lang w:val="en-US"/>
        </w:rPr>
        <w:t>ES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80"/>
        <w:gridCol w:w="2080"/>
        <w:gridCol w:w="1931"/>
        <w:gridCol w:w="2229"/>
        <w:gridCol w:w="2080"/>
        <w:gridCol w:w="2080"/>
        <w:gridCol w:w="2080"/>
      </w:tblGrid>
      <w:tr w:rsidR="00931D5E" w14:paraId="6E5852F8" w14:textId="77777777" w:rsidTr="003E1D87">
        <w:tc>
          <w:tcPr>
            <w:tcW w:w="2080" w:type="dxa"/>
            <w:vAlign w:val="center"/>
          </w:tcPr>
          <w:p w14:paraId="0FE1A075" w14:textId="77777777" w:rsidR="00931D5E" w:rsidRDefault="00931D5E" w:rsidP="003E1D87">
            <w:pPr>
              <w:pStyle w:val="afd"/>
              <w:jc w:val="center"/>
            </w:pPr>
            <w:r>
              <w:t>Имя интерфейса</w:t>
            </w:r>
          </w:p>
        </w:tc>
        <w:tc>
          <w:tcPr>
            <w:tcW w:w="2080" w:type="dxa"/>
            <w:vAlign w:val="center"/>
          </w:tcPr>
          <w:p w14:paraId="5DD56186" w14:textId="77777777" w:rsidR="00931D5E" w:rsidRDefault="00931D5E" w:rsidP="003E1D87">
            <w:pPr>
              <w:pStyle w:val="afd"/>
              <w:jc w:val="center"/>
            </w:pPr>
            <w:r>
              <w:t>Тип интерфейса</w:t>
            </w:r>
          </w:p>
        </w:tc>
        <w:tc>
          <w:tcPr>
            <w:tcW w:w="1931" w:type="dxa"/>
            <w:vAlign w:val="center"/>
          </w:tcPr>
          <w:p w14:paraId="5E0B3449" w14:textId="77777777" w:rsidR="00931D5E" w:rsidRDefault="00931D5E" w:rsidP="003E1D87">
            <w:pPr>
              <w:pStyle w:val="afd"/>
              <w:jc w:val="center"/>
            </w:pPr>
            <w:r>
              <w:t>Функции системы 1</w:t>
            </w:r>
          </w:p>
        </w:tc>
        <w:tc>
          <w:tcPr>
            <w:tcW w:w="2229" w:type="dxa"/>
            <w:vAlign w:val="center"/>
          </w:tcPr>
          <w:p w14:paraId="6EE1AFDB" w14:textId="77777777" w:rsidR="00931D5E" w:rsidRDefault="00931D5E" w:rsidP="003E1D87">
            <w:pPr>
              <w:pStyle w:val="afd"/>
              <w:jc w:val="center"/>
            </w:pPr>
            <w:r>
              <w:t>Функции системы 2</w:t>
            </w:r>
          </w:p>
        </w:tc>
        <w:tc>
          <w:tcPr>
            <w:tcW w:w="2080" w:type="dxa"/>
            <w:vAlign w:val="center"/>
          </w:tcPr>
          <w:p w14:paraId="63244E81" w14:textId="77777777" w:rsidR="00931D5E" w:rsidRDefault="00931D5E" w:rsidP="003E1D87">
            <w:pPr>
              <w:pStyle w:val="afd"/>
              <w:jc w:val="center"/>
            </w:pPr>
            <w:r>
              <w:t>Компонент системы 1</w:t>
            </w:r>
          </w:p>
        </w:tc>
        <w:tc>
          <w:tcPr>
            <w:tcW w:w="2080" w:type="dxa"/>
            <w:vAlign w:val="center"/>
          </w:tcPr>
          <w:p w14:paraId="02E4A513" w14:textId="77777777" w:rsidR="00931D5E" w:rsidRDefault="00931D5E" w:rsidP="003E1D87">
            <w:pPr>
              <w:pStyle w:val="afd"/>
              <w:jc w:val="center"/>
            </w:pPr>
            <w:r>
              <w:t>Компоненты системы 2</w:t>
            </w:r>
          </w:p>
        </w:tc>
        <w:tc>
          <w:tcPr>
            <w:tcW w:w="2080" w:type="dxa"/>
            <w:vAlign w:val="center"/>
          </w:tcPr>
          <w:p w14:paraId="189D8732" w14:textId="77777777" w:rsidR="00931D5E" w:rsidRDefault="00931D5E" w:rsidP="003E1D87">
            <w:pPr>
              <w:pStyle w:val="afd"/>
              <w:jc w:val="center"/>
            </w:pPr>
            <w:r>
              <w:t>Примечания</w:t>
            </w:r>
          </w:p>
        </w:tc>
      </w:tr>
      <w:tr w:rsidR="006D3E63" w:rsidRPr="00EE4B40" w14:paraId="1FFD959B" w14:textId="77777777" w:rsidTr="003E1D87">
        <w:tc>
          <w:tcPr>
            <w:tcW w:w="2080" w:type="dxa"/>
          </w:tcPr>
          <w:p w14:paraId="4D73E1B7" w14:textId="43E29178" w:rsidR="006D3E63" w:rsidRPr="00A82332" w:rsidRDefault="006D3E63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depth</w:t>
            </w:r>
          </w:p>
        </w:tc>
        <w:tc>
          <w:tcPr>
            <w:tcW w:w="2080" w:type="dxa"/>
          </w:tcPr>
          <w:p w14:paraId="71A6F96D" w14:textId="05DBF1D8" w:rsidR="006D3E63" w:rsidRPr="002144BA" w:rsidRDefault="006D3E63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2DBBC389" w14:textId="4CBCB2F7" w:rsidR="006D3E63" w:rsidRPr="00715920" w:rsidRDefault="006D3E63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ES </w:t>
            </w:r>
            <w:r>
              <w:t xml:space="preserve">передаёт данные </w:t>
            </w:r>
            <w:r>
              <w:rPr>
                <w:lang w:val="en-US"/>
              </w:rPr>
              <w:t>DE</w:t>
            </w:r>
          </w:p>
        </w:tc>
        <w:tc>
          <w:tcPr>
            <w:tcW w:w="2229" w:type="dxa"/>
          </w:tcPr>
          <w:p w14:paraId="174918D7" w14:textId="74E362F8" w:rsidR="006D3E63" w:rsidRPr="00715920" w:rsidRDefault="006D3E63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DE </w:t>
            </w:r>
            <w:r>
              <w:t xml:space="preserve">принимает данные </w:t>
            </w:r>
            <w:r>
              <w:rPr>
                <w:lang w:val="en-US"/>
              </w:rPr>
              <w:t>ES</w:t>
            </w:r>
          </w:p>
        </w:tc>
        <w:tc>
          <w:tcPr>
            <w:tcW w:w="2080" w:type="dxa"/>
          </w:tcPr>
          <w:p w14:paraId="6A4AC12D" w14:textId="64199A3C" w:rsidR="006D3E63" w:rsidRPr="00AB1B71" w:rsidRDefault="006D3E63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ES</w:t>
            </w:r>
          </w:p>
        </w:tc>
        <w:tc>
          <w:tcPr>
            <w:tcW w:w="2080" w:type="dxa"/>
          </w:tcPr>
          <w:p w14:paraId="50E1C9B7" w14:textId="699DE3BC" w:rsidR="006D3E63" w:rsidRPr="00A82332" w:rsidRDefault="006D3E63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</w:t>
            </w:r>
          </w:p>
        </w:tc>
        <w:tc>
          <w:tcPr>
            <w:tcW w:w="2080" w:type="dxa"/>
            <w:vMerge w:val="restart"/>
          </w:tcPr>
          <w:p w14:paraId="010460AE" w14:textId="2DE7F766" w:rsidR="006D3E63" w:rsidRPr="00946886" w:rsidRDefault="006D3E63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f(sp, fs, rs, fl)</w:t>
            </w:r>
          </w:p>
        </w:tc>
      </w:tr>
      <w:tr w:rsidR="006D3E63" w:rsidRPr="00EE4B40" w14:paraId="12CCC85F" w14:textId="77777777" w:rsidTr="003E1D87">
        <w:tc>
          <w:tcPr>
            <w:tcW w:w="2080" w:type="dxa"/>
          </w:tcPr>
          <w:p w14:paraId="5E611D18" w14:textId="1C68C53A" w:rsidR="006D3E63" w:rsidRPr="003D401C" w:rsidRDefault="006D3E63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depth</w:t>
            </w:r>
          </w:p>
        </w:tc>
        <w:tc>
          <w:tcPr>
            <w:tcW w:w="2080" w:type="dxa"/>
          </w:tcPr>
          <w:p w14:paraId="4EA6197E" w14:textId="77777777" w:rsidR="006D3E63" w:rsidRPr="002144BA" w:rsidRDefault="006D3E63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552CCAFE" w14:textId="43DE7856" w:rsidR="006D3E63" w:rsidRDefault="006D3E63" w:rsidP="003E1D87">
            <w:pPr>
              <w:pStyle w:val="afd"/>
            </w:pPr>
            <w:r>
              <w:rPr>
                <w:lang w:val="en-US"/>
              </w:rPr>
              <w:t xml:space="preserve">ES </w:t>
            </w:r>
            <w:r>
              <w:t xml:space="preserve">передаёт данные </w:t>
            </w:r>
            <w:r>
              <w:rPr>
                <w:lang w:val="en-US"/>
              </w:rPr>
              <w:t>V</w:t>
            </w:r>
          </w:p>
        </w:tc>
        <w:tc>
          <w:tcPr>
            <w:tcW w:w="2229" w:type="dxa"/>
          </w:tcPr>
          <w:p w14:paraId="32745268" w14:textId="30C8DC4B" w:rsidR="006D3E63" w:rsidRDefault="006D3E63" w:rsidP="003E1D87">
            <w:pPr>
              <w:pStyle w:val="afd"/>
            </w:pPr>
            <w:r>
              <w:rPr>
                <w:lang w:val="en-US"/>
              </w:rPr>
              <w:t xml:space="preserve">V </w:t>
            </w:r>
            <w:r>
              <w:t xml:space="preserve">принимает данные </w:t>
            </w:r>
            <w:r>
              <w:rPr>
                <w:lang w:val="en-US"/>
              </w:rPr>
              <w:t>ES</w:t>
            </w:r>
          </w:p>
        </w:tc>
        <w:tc>
          <w:tcPr>
            <w:tcW w:w="2080" w:type="dxa"/>
          </w:tcPr>
          <w:p w14:paraId="338A3B58" w14:textId="64D50F7F" w:rsidR="006D3E63" w:rsidRPr="00C2205B" w:rsidRDefault="006D3E63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ES</w:t>
            </w:r>
          </w:p>
        </w:tc>
        <w:tc>
          <w:tcPr>
            <w:tcW w:w="2080" w:type="dxa"/>
          </w:tcPr>
          <w:p w14:paraId="59137775" w14:textId="6D28D9D4" w:rsidR="006D3E63" w:rsidRPr="007D60D6" w:rsidRDefault="006D3E63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2080" w:type="dxa"/>
            <w:vMerge/>
          </w:tcPr>
          <w:p w14:paraId="5ADAB133" w14:textId="77777777" w:rsidR="006D3E63" w:rsidRPr="00946886" w:rsidRDefault="006D3E63" w:rsidP="003E1D87">
            <w:pPr>
              <w:pStyle w:val="afd"/>
              <w:rPr>
                <w:lang w:val="en-US"/>
              </w:rPr>
            </w:pPr>
          </w:p>
        </w:tc>
      </w:tr>
      <w:tr w:rsidR="006D3E63" w:rsidRPr="00690887" w14:paraId="539AF280" w14:textId="77777777" w:rsidTr="003E1D87">
        <w:trPr>
          <w:trHeight w:val="699"/>
        </w:trPr>
        <w:tc>
          <w:tcPr>
            <w:tcW w:w="2080" w:type="dxa"/>
          </w:tcPr>
          <w:p w14:paraId="552FABFE" w14:textId="58B43DE0" w:rsidR="006D3E63" w:rsidRPr="003D401C" w:rsidRDefault="006D3E63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depth</w:t>
            </w:r>
          </w:p>
        </w:tc>
        <w:tc>
          <w:tcPr>
            <w:tcW w:w="2080" w:type="dxa"/>
          </w:tcPr>
          <w:p w14:paraId="20E6140E" w14:textId="11A07532" w:rsidR="006D3E63" w:rsidRPr="002144BA" w:rsidRDefault="006D3E63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359C1C54" w14:textId="5C448755" w:rsidR="006D3E63" w:rsidRDefault="006D3E63" w:rsidP="003E1D87">
            <w:pPr>
              <w:pStyle w:val="afd"/>
            </w:pPr>
            <w:r>
              <w:rPr>
                <w:lang w:val="en-US"/>
              </w:rPr>
              <w:t xml:space="preserve">ES </w:t>
            </w:r>
            <w:r>
              <w:t xml:space="preserve">передаёт данные </w:t>
            </w:r>
            <w:r>
              <w:rPr>
                <w:lang w:val="en-US"/>
              </w:rPr>
              <w:t>MBS</w:t>
            </w:r>
          </w:p>
        </w:tc>
        <w:tc>
          <w:tcPr>
            <w:tcW w:w="2229" w:type="dxa"/>
          </w:tcPr>
          <w:p w14:paraId="40F781AE" w14:textId="6EA1141D" w:rsidR="006D3E63" w:rsidRDefault="006D3E63" w:rsidP="003E1D87">
            <w:pPr>
              <w:pStyle w:val="afd"/>
            </w:pPr>
            <w:r>
              <w:rPr>
                <w:lang w:val="en-US"/>
              </w:rPr>
              <w:t xml:space="preserve">MBS </w:t>
            </w:r>
            <w:r>
              <w:t xml:space="preserve">принимает данные </w:t>
            </w:r>
            <w:r>
              <w:rPr>
                <w:lang w:val="en-US"/>
              </w:rPr>
              <w:t>ES</w:t>
            </w:r>
          </w:p>
        </w:tc>
        <w:tc>
          <w:tcPr>
            <w:tcW w:w="2080" w:type="dxa"/>
          </w:tcPr>
          <w:p w14:paraId="7236CEC5" w14:textId="3C6A2947" w:rsidR="006D3E63" w:rsidRPr="00C2205B" w:rsidRDefault="006D3E63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ES</w:t>
            </w:r>
          </w:p>
        </w:tc>
        <w:tc>
          <w:tcPr>
            <w:tcW w:w="2080" w:type="dxa"/>
          </w:tcPr>
          <w:p w14:paraId="3BA73E3F" w14:textId="293BB179" w:rsidR="006D3E63" w:rsidRPr="007D60D6" w:rsidRDefault="006D3E63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MBS</w:t>
            </w:r>
          </w:p>
        </w:tc>
        <w:tc>
          <w:tcPr>
            <w:tcW w:w="2080" w:type="dxa"/>
            <w:vMerge/>
          </w:tcPr>
          <w:p w14:paraId="1A0BD945" w14:textId="77777777" w:rsidR="006D3E63" w:rsidRPr="00946886" w:rsidRDefault="006D3E63" w:rsidP="003E1D87">
            <w:pPr>
              <w:pStyle w:val="afd"/>
              <w:rPr>
                <w:lang w:val="en-US"/>
              </w:rPr>
            </w:pPr>
          </w:p>
        </w:tc>
      </w:tr>
      <w:tr w:rsidR="006D3E63" w:rsidRPr="00690887" w14:paraId="4D9017AE" w14:textId="77777777" w:rsidTr="003E1D87">
        <w:trPr>
          <w:trHeight w:val="699"/>
        </w:trPr>
        <w:tc>
          <w:tcPr>
            <w:tcW w:w="2080" w:type="dxa"/>
          </w:tcPr>
          <w:p w14:paraId="6D0BE6D1" w14:textId="410AE1AC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lastRenderedPageBreak/>
              <w:t>depth</w:t>
            </w:r>
          </w:p>
        </w:tc>
        <w:tc>
          <w:tcPr>
            <w:tcW w:w="2080" w:type="dxa"/>
          </w:tcPr>
          <w:p w14:paraId="7CA2C36D" w14:textId="59805F58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0B303532" w14:textId="172ABA2B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ES </w:t>
            </w:r>
            <w:r>
              <w:t>передаёт данные S</w:t>
            </w:r>
          </w:p>
        </w:tc>
        <w:tc>
          <w:tcPr>
            <w:tcW w:w="2229" w:type="dxa"/>
          </w:tcPr>
          <w:p w14:paraId="537577BC" w14:textId="4B91BE0C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S </w:t>
            </w:r>
            <w:r>
              <w:t xml:space="preserve">принимает данные </w:t>
            </w:r>
            <w:r>
              <w:rPr>
                <w:lang w:val="en-US"/>
              </w:rPr>
              <w:t>ES</w:t>
            </w:r>
          </w:p>
        </w:tc>
        <w:tc>
          <w:tcPr>
            <w:tcW w:w="2080" w:type="dxa"/>
          </w:tcPr>
          <w:p w14:paraId="5C7F4674" w14:textId="070D5BB3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ES</w:t>
            </w:r>
          </w:p>
        </w:tc>
        <w:tc>
          <w:tcPr>
            <w:tcW w:w="2080" w:type="dxa"/>
          </w:tcPr>
          <w:p w14:paraId="19BEC435" w14:textId="74420638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2080" w:type="dxa"/>
            <w:vMerge/>
          </w:tcPr>
          <w:p w14:paraId="4679E697" w14:textId="77777777" w:rsidR="006D3E63" w:rsidRPr="00946886" w:rsidRDefault="006D3E63" w:rsidP="006D3E63">
            <w:pPr>
              <w:pStyle w:val="afd"/>
              <w:rPr>
                <w:lang w:val="en-US"/>
              </w:rPr>
            </w:pPr>
          </w:p>
        </w:tc>
      </w:tr>
      <w:tr w:rsidR="006D3E63" w:rsidRPr="00690887" w14:paraId="531B6D77" w14:textId="77777777" w:rsidTr="003E1D87">
        <w:trPr>
          <w:trHeight w:val="699"/>
        </w:trPr>
        <w:tc>
          <w:tcPr>
            <w:tcW w:w="2080" w:type="dxa"/>
          </w:tcPr>
          <w:p w14:paraId="0B189E7A" w14:textId="67A123D0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speed</w:t>
            </w:r>
          </w:p>
        </w:tc>
        <w:tc>
          <w:tcPr>
            <w:tcW w:w="2080" w:type="dxa"/>
          </w:tcPr>
          <w:p w14:paraId="4A846DB6" w14:textId="011A55D6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5571AC38" w14:textId="360FA8B8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G </w:t>
            </w:r>
            <w:r>
              <w:t xml:space="preserve">передаёт данные </w:t>
            </w:r>
            <w:r>
              <w:rPr>
                <w:lang w:val="en-US"/>
              </w:rPr>
              <w:t>ES</w:t>
            </w:r>
          </w:p>
        </w:tc>
        <w:tc>
          <w:tcPr>
            <w:tcW w:w="2229" w:type="dxa"/>
          </w:tcPr>
          <w:p w14:paraId="04E8B6AA" w14:textId="7B98F26A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ES </w:t>
            </w:r>
            <w:r>
              <w:t xml:space="preserve">принимает данные </w:t>
            </w:r>
            <w:r>
              <w:rPr>
                <w:lang w:val="en-US"/>
              </w:rPr>
              <w:t>G</w:t>
            </w:r>
          </w:p>
        </w:tc>
        <w:tc>
          <w:tcPr>
            <w:tcW w:w="2080" w:type="dxa"/>
          </w:tcPr>
          <w:p w14:paraId="6EB454D2" w14:textId="78547FAB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2080" w:type="dxa"/>
          </w:tcPr>
          <w:p w14:paraId="1726FDEB" w14:textId="6B61129B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ES</w:t>
            </w:r>
          </w:p>
        </w:tc>
        <w:tc>
          <w:tcPr>
            <w:tcW w:w="2080" w:type="dxa"/>
          </w:tcPr>
          <w:p w14:paraId="4DE7DD23" w14:textId="1AD4D1A4" w:rsidR="006D3E63" w:rsidRPr="00946886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sp</w:t>
            </w:r>
          </w:p>
        </w:tc>
      </w:tr>
      <w:tr w:rsidR="006D3E63" w:rsidRPr="00690887" w14:paraId="541E21C4" w14:textId="77777777" w:rsidTr="003E1D87">
        <w:trPr>
          <w:trHeight w:val="699"/>
        </w:trPr>
        <w:tc>
          <w:tcPr>
            <w:tcW w:w="2080" w:type="dxa"/>
          </w:tcPr>
          <w:p w14:paraId="113C48FE" w14:textId="7CA968AD" w:rsidR="006D3E63" w:rsidRPr="00B83A4F" w:rsidRDefault="006D3E63" w:rsidP="006D3E63">
            <w:pPr>
              <w:pStyle w:val="afd"/>
            </w:pPr>
            <w:r w:rsidRPr="00905A90">
              <w:t>front</w:t>
            </w:r>
            <w:r>
              <w:rPr>
                <w:lang w:val="en-US"/>
              </w:rPr>
              <w:t>Slant</w:t>
            </w:r>
          </w:p>
        </w:tc>
        <w:tc>
          <w:tcPr>
            <w:tcW w:w="2080" w:type="dxa"/>
          </w:tcPr>
          <w:p w14:paraId="50C8F557" w14:textId="48489B32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4878E5DE" w14:textId="7830B4AD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DR </w:t>
            </w:r>
            <w:r>
              <w:t xml:space="preserve">передаёт данные </w:t>
            </w:r>
            <w:r>
              <w:rPr>
                <w:lang w:val="en-US"/>
              </w:rPr>
              <w:t>ES</w:t>
            </w:r>
          </w:p>
        </w:tc>
        <w:tc>
          <w:tcPr>
            <w:tcW w:w="2229" w:type="dxa"/>
          </w:tcPr>
          <w:p w14:paraId="611758A1" w14:textId="5EE10D20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ES </w:t>
            </w:r>
            <w:r>
              <w:t xml:space="preserve">принимает данные </w:t>
            </w:r>
            <w:r>
              <w:rPr>
                <w:lang w:val="en-US"/>
              </w:rPr>
              <w:t>DR</w:t>
            </w:r>
          </w:p>
        </w:tc>
        <w:tc>
          <w:tcPr>
            <w:tcW w:w="2080" w:type="dxa"/>
          </w:tcPr>
          <w:p w14:paraId="57AFF04E" w14:textId="69E12F6A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DR</w:t>
            </w:r>
          </w:p>
        </w:tc>
        <w:tc>
          <w:tcPr>
            <w:tcW w:w="2080" w:type="dxa"/>
          </w:tcPr>
          <w:p w14:paraId="13A2B5AF" w14:textId="2DD339E6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ES</w:t>
            </w:r>
          </w:p>
        </w:tc>
        <w:tc>
          <w:tcPr>
            <w:tcW w:w="2080" w:type="dxa"/>
          </w:tcPr>
          <w:p w14:paraId="6420A9C7" w14:textId="5FAADA95" w:rsidR="006D3E63" w:rsidRPr="00495E67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fs</w:t>
            </w:r>
          </w:p>
        </w:tc>
      </w:tr>
      <w:tr w:rsidR="006D3E63" w:rsidRPr="00690887" w14:paraId="069F36FF" w14:textId="77777777" w:rsidTr="003E1D87">
        <w:trPr>
          <w:trHeight w:val="699"/>
        </w:trPr>
        <w:tc>
          <w:tcPr>
            <w:tcW w:w="2080" w:type="dxa"/>
          </w:tcPr>
          <w:p w14:paraId="150A3420" w14:textId="7153C3FC" w:rsidR="006D3E63" w:rsidRPr="00B83A4F" w:rsidRDefault="006D3E63" w:rsidP="006D3E63">
            <w:pPr>
              <w:pStyle w:val="afd"/>
            </w:pPr>
            <w:r>
              <w:rPr>
                <w:lang w:val="en-US"/>
              </w:rPr>
              <w:t>rearSlant</w:t>
            </w:r>
          </w:p>
        </w:tc>
        <w:tc>
          <w:tcPr>
            <w:tcW w:w="2080" w:type="dxa"/>
          </w:tcPr>
          <w:p w14:paraId="437E7336" w14:textId="3592979A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6516B24F" w14:textId="53CECEED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DR </w:t>
            </w:r>
            <w:r>
              <w:t xml:space="preserve">передаёт данные </w:t>
            </w:r>
            <w:r>
              <w:rPr>
                <w:lang w:val="en-US"/>
              </w:rPr>
              <w:t>ES</w:t>
            </w:r>
          </w:p>
        </w:tc>
        <w:tc>
          <w:tcPr>
            <w:tcW w:w="2229" w:type="dxa"/>
          </w:tcPr>
          <w:p w14:paraId="32C37CC8" w14:textId="3FE54E16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ES </w:t>
            </w:r>
            <w:r>
              <w:t xml:space="preserve">принимает данные </w:t>
            </w:r>
            <w:r>
              <w:rPr>
                <w:lang w:val="en-US"/>
              </w:rPr>
              <w:t>DR</w:t>
            </w:r>
          </w:p>
        </w:tc>
        <w:tc>
          <w:tcPr>
            <w:tcW w:w="2080" w:type="dxa"/>
          </w:tcPr>
          <w:p w14:paraId="1096D6B5" w14:textId="5AF182B9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DR</w:t>
            </w:r>
          </w:p>
        </w:tc>
        <w:tc>
          <w:tcPr>
            <w:tcW w:w="2080" w:type="dxa"/>
          </w:tcPr>
          <w:p w14:paraId="05B78D43" w14:textId="7E30E026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ES</w:t>
            </w:r>
          </w:p>
        </w:tc>
        <w:tc>
          <w:tcPr>
            <w:tcW w:w="2080" w:type="dxa"/>
          </w:tcPr>
          <w:p w14:paraId="6DB2FCF5" w14:textId="1A8CC76B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rs</w:t>
            </w:r>
          </w:p>
        </w:tc>
      </w:tr>
      <w:tr w:rsidR="006D3E63" w:rsidRPr="00690887" w14:paraId="0C78E4E7" w14:textId="77777777" w:rsidTr="003E1D87">
        <w:trPr>
          <w:trHeight w:val="699"/>
        </w:trPr>
        <w:tc>
          <w:tcPr>
            <w:tcW w:w="2080" w:type="dxa"/>
          </w:tcPr>
          <w:p w14:paraId="66C981EC" w14:textId="2D1D6DB6" w:rsidR="006D3E63" w:rsidRDefault="006D3E63" w:rsidP="006D3E63">
            <w:pPr>
              <w:pStyle w:val="afd"/>
              <w:rPr>
                <w:lang w:val="en-US"/>
              </w:rPr>
            </w:pPr>
            <w:r w:rsidRPr="009066FC">
              <w:t>flooding</w:t>
            </w:r>
            <w:r>
              <w:rPr>
                <w:lang w:val="en-US"/>
              </w:rPr>
              <w:t>Level</w:t>
            </w:r>
          </w:p>
        </w:tc>
        <w:tc>
          <w:tcPr>
            <w:tcW w:w="2080" w:type="dxa"/>
          </w:tcPr>
          <w:p w14:paraId="5B8A33D1" w14:textId="3E6226F1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5FF2C725" w14:textId="54AEE700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MBS </w:t>
            </w:r>
            <w:r>
              <w:t xml:space="preserve">передаёт данные </w:t>
            </w:r>
            <w:r>
              <w:rPr>
                <w:lang w:val="en-US"/>
              </w:rPr>
              <w:t>ES</w:t>
            </w:r>
          </w:p>
        </w:tc>
        <w:tc>
          <w:tcPr>
            <w:tcW w:w="2229" w:type="dxa"/>
          </w:tcPr>
          <w:p w14:paraId="7FCEB7B2" w14:textId="76C29EEF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ES </w:t>
            </w:r>
            <w:r>
              <w:t xml:space="preserve">принимает данные </w:t>
            </w: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386A1F07" w14:textId="38ABE01E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5A3510A8" w14:textId="3C392BDD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ES</w:t>
            </w:r>
          </w:p>
        </w:tc>
        <w:tc>
          <w:tcPr>
            <w:tcW w:w="2080" w:type="dxa"/>
          </w:tcPr>
          <w:p w14:paraId="40CCD0F4" w14:textId="2BB144ED" w:rsidR="006D3E63" w:rsidRPr="00946886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fl</w:t>
            </w:r>
          </w:p>
        </w:tc>
      </w:tr>
      <w:tr w:rsidR="006D3E63" w:rsidRPr="00690887" w14:paraId="6AB88E01" w14:textId="77777777" w:rsidTr="003E1D87">
        <w:trPr>
          <w:trHeight w:val="699"/>
        </w:trPr>
        <w:tc>
          <w:tcPr>
            <w:tcW w:w="2080" w:type="dxa"/>
          </w:tcPr>
          <w:p w14:paraId="14F2379B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B4BE5F0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19C0FD9C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1BCDFFD9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8DCE7D2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DB641C6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40624A5" w14:textId="77777777" w:rsidR="006D3E63" w:rsidRPr="00946886" w:rsidRDefault="006D3E63" w:rsidP="006D3E63">
            <w:pPr>
              <w:pStyle w:val="afd"/>
              <w:rPr>
                <w:lang w:val="en-US"/>
              </w:rPr>
            </w:pPr>
          </w:p>
        </w:tc>
      </w:tr>
      <w:tr w:rsidR="006D3E63" w:rsidRPr="00690887" w14:paraId="56195856" w14:textId="77777777" w:rsidTr="003E1D87">
        <w:trPr>
          <w:trHeight w:val="699"/>
        </w:trPr>
        <w:tc>
          <w:tcPr>
            <w:tcW w:w="2080" w:type="dxa"/>
          </w:tcPr>
          <w:p w14:paraId="5DD2B462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75F08F0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13E6CA43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17EA358C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F150119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3D7C944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850FD7B" w14:textId="77777777" w:rsidR="006D3E63" w:rsidRPr="00946886" w:rsidRDefault="006D3E63" w:rsidP="006D3E63">
            <w:pPr>
              <w:pStyle w:val="afd"/>
              <w:rPr>
                <w:lang w:val="en-US"/>
              </w:rPr>
            </w:pPr>
          </w:p>
        </w:tc>
      </w:tr>
      <w:tr w:rsidR="006D3E63" w:rsidRPr="00690887" w14:paraId="7933858E" w14:textId="77777777" w:rsidTr="003E1D87">
        <w:trPr>
          <w:trHeight w:val="699"/>
        </w:trPr>
        <w:tc>
          <w:tcPr>
            <w:tcW w:w="2080" w:type="dxa"/>
          </w:tcPr>
          <w:p w14:paraId="135839BB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AAB753A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5EBD180C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1750665E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273EE1B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4824000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3DE10B4" w14:textId="77777777" w:rsidR="006D3E63" w:rsidRPr="00946886" w:rsidRDefault="006D3E63" w:rsidP="006D3E63">
            <w:pPr>
              <w:pStyle w:val="afd"/>
              <w:rPr>
                <w:lang w:val="en-US"/>
              </w:rPr>
            </w:pPr>
          </w:p>
        </w:tc>
      </w:tr>
      <w:tr w:rsidR="006D3E63" w:rsidRPr="00690887" w14:paraId="74EB63EE" w14:textId="77777777" w:rsidTr="003E1D87">
        <w:trPr>
          <w:trHeight w:val="699"/>
        </w:trPr>
        <w:tc>
          <w:tcPr>
            <w:tcW w:w="2080" w:type="dxa"/>
          </w:tcPr>
          <w:p w14:paraId="48979351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9FB78A4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3F503333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02C8FCAE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39247D2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DDA2E5D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63185EB" w14:textId="77777777" w:rsidR="006D3E63" w:rsidRPr="00946886" w:rsidRDefault="006D3E63" w:rsidP="006D3E63">
            <w:pPr>
              <w:pStyle w:val="afd"/>
              <w:rPr>
                <w:lang w:val="en-US"/>
              </w:rPr>
            </w:pPr>
          </w:p>
        </w:tc>
      </w:tr>
      <w:tr w:rsidR="006D3E63" w:rsidRPr="00690887" w14:paraId="55D4D87C" w14:textId="77777777" w:rsidTr="003E1D87">
        <w:trPr>
          <w:trHeight w:val="699"/>
        </w:trPr>
        <w:tc>
          <w:tcPr>
            <w:tcW w:w="2080" w:type="dxa"/>
          </w:tcPr>
          <w:p w14:paraId="6B275DD5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047AEA9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39047405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7AE3A97F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AEA6A7F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E043944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315C935" w14:textId="77777777" w:rsidR="006D3E63" w:rsidRPr="00946886" w:rsidRDefault="006D3E63" w:rsidP="006D3E63">
            <w:pPr>
              <w:pStyle w:val="afd"/>
              <w:rPr>
                <w:lang w:val="en-US"/>
              </w:rPr>
            </w:pPr>
          </w:p>
        </w:tc>
      </w:tr>
      <w:tr w:rsidR="006D3E63" w:rsidRPr="00690887" w14:paraId="61726CE0" w14:textId="77777777" w:rsidTr="003E1D87">
        <w:trPr>
          <w:trHeight w:val="699"/>
        </w:trPr>
        <w:tc>
          <w:tcPr>
            <w:tcW w:w="2080" w:type="dxa"/>
          </w:tcPr>
          <w:p w14:paraId="6181EBE8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043FB79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5B1322C7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082A139F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13F80BE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C3AEBE4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B784EC3" w14:textId="77777777" w:rsidR="006D3E63" w:rsidRPr="00946886" w:rsidRDefault="006D3E63" w:rsidP="006D3E63">
            <w:pPr>
              <w:pStyle w:val="afd"/>
              <w:rPr>
                <w:lang w:val="en-US"/>
              </w:rPr>
            </w:pPr>
          </w:p>
        </w:tc>
      </w:tr>
      <w:tr w:rsidR="006D3E63" w:rsidRPr="00690887" w14:paraId="5928C8CE" w14:textId="77777777" w:rsidTr="003E1D87">
        <w:trPr>
          <w:trHeight w:val="699"/>
        </w:trPr>
        <w:tc>
          <w:tcPr>
            <w:tcW w:w="2080" w:type="dxa"/>
          </w:tcPr>
          <w:p w14:paraId="7DC7A5A3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F2A5D5E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474CC26E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66CBC35C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212929D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D8F63FC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0FB70F2" w14:textId="77777777" w:rsidR="006D3E63" w:rsidRPr="00946886" w:rsidRDefault="006D3E63" w:rsidP="006D3E63">
            <w:pPr>
              <w:pStyle w:val="afd"/>
              <w:rPr>
                <w:lang w:val="en-US"/>
              </w:rPr>
            </w:pPr>
          </w:p>
        </w:tc>
      </w:tr>
      <w:tr w:rsidR="006D3E63" w:rsidRPr="00690887" w14:paraId="0D74C44D" w14:textId="77777777" w:rsidTr="003E1D87">
        <w:trPr>
          <w:trHeight w:val="699"/>
        </w:trPr>
        <w:tc>
          <w:tcPr>
            <w:tcW w:w="2080" w:type="dxa"/>
          </w:tcPr>
          <w:p w14:paraId="0CAC7F53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09D49A0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3D1E5AFD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509569E9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F0CECDC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DE765E5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13D0850" w14:textId="77777777" w:rsidR="006D3E63" w:rsidRPr="00946886" w:rsidRDefault="006D3E63" w:rsidP="006D3E63">
            <w:pPr>
              <w:pStyle w:val="afd"/>
              <w:rPr>
                <w:lang w:val="en-US"/>
              </w:rPr>
            </w:pPr>
          </w:p>
        </w:tc>
      </w:tr>
    </w:tbl>
    <w:p w14:paraId="7A55E872" w14:textId="77777777" w:rsidR="00931D5E" w:rsidRDefault="00931D5E" w:rsidP="00931D5E">
      <w:pPr>
        <w:pStyle w:val="af3"/>
      </w:pPr>
      <w:r>
        <w:rPr>
          <w:noProof/>
          <w14:ligatures w14:val="standardContextual"/>
        </w:rPr>
        <w:lastRenderedPageBreak/>
        <w:drawing>
          <wp:inline distT="0" distB="0" distL="0" distR="0" wp14:anchorId="7CD474C3" wp14:editId="3C0C2472">
            <wp:extent cx="5518552" cy="5789365"/>
            <wp:effectExtent l="0" t="0" r="635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552" cy="578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5659" w14:textId="2F03E8DE" w:rsidR="00931D5E" w:rsidRDefault="00931D5E" w:rsidP="00931D5E">
      <w:pPr>
        <w:pStyle w:val="af3"/>
      </w:pPr>
      <w:r>
        <w:t xml:space="preserve">Рисунок </w:t>
      </w:r>
      <w:r w:rsidRPr="00931D5E">
        <w:t>9</w:t>
      </w:r>
      <w:r>
        <w:t>.</w:t>
      </w:r>
      <w:r w:rsidRPr="00931D5E">
        <w:t>2</w:t>
      </w:r>
      <w:r>
        <w:t xml:space="preserve"> – Схема подключения</w:t>
      </w:r>
      <w:r w:rsidR="00BA1564" w:rsidRPr="00E47122">
        <w:t xml:space="preserve"> </w:t>
      </w:r>
      <w:r w:rsidR="00BA1564">
        <w:rPr>
          <w:lang w:val="en-US"/>
        </w:rPr>
        <w:t>ES</w:t>
      </w:r>
    </w:p>
    <w:p w14:paraId="7F072C3F" w14:textId="527A313A" w:rsidR="002E5082" w:rsidRPr="00A82944" w:rsidRDefault="002E5082" w:rsidP="002E5082">
      <w:pPr>
        <w:pStyle w:val="23"/>
      </w:pPr>
      <w:bookmarkStart w:id="20" w:name="_Toc178651825"/>
      <w:r>
        <w:lastRenderedPageBreak/>
        <w:t>9.3 Гирокомпас</w:t>
      </w:r>
      <w:r w:rsidR="00A90D6D" w:rsidRPr="00A82944">
        <w:t xml:space="preserve"> (</w:t>
      </w:r>
      <w:r w:rsidR="00A90D6D">
        <w:rPr>
          <w:lang w:val="en-US"/>
        </w:rPr>
        <w:t>G</w:t>
      </w:r>
      <w:r w:rsidR="00A90D6D" w:rsidRPr="00A82944">
        <w:t>)</w:t>
      </w:r>
      <w:bookmarkEnd w:id="20"/>
    </w:p>
    <w:p w14:paraId="5896E05C" w14:textId="77777777" w:rsidR="002E5082" w:rsidRDefault="002E5082" w:rsidP="007D48FA">
      <w:pPr>
        <w:pStyle w:val="af1"/>
      </w:pPr>
    </w:p>
    <w:p w14:paraId="7BB1354E" w14:textId="77777777" w:rsidR="00967E15" w:rsidRDefault="007F6B57" w:rsidP="00967E15">
      <w:pPr>
        <w:pStyle w:val="af1"/>
      </w:pPr>
      <w:r>
        <w:t>Работающий гирокомпас повышает точность навигации.</w:t>
      </w:r>
      <w:r w:rsidR="00DA07F2">
        <w:t xml:space="preserve"> Гирокомпас – это навигационный прибор, который использует угловой момент для определения направления относительно Севера. Он в четыре раза точнее магнитного компаса и не зависит от магнитных полей, оставаясь устойчивым при различных манёврах и условиях.</w:t>
      </w:r>
    </w:p>
    <w:p w14:paraId="7085BC61" w14:textId="1AA65FAD" w:rsidR="00967E15" w:rsidRDefault="00967E15" w:rsidP="00967E15">
      <w:pPr>
        <w:pStyle w:val="af1"/>
      </w:pPr>
      <w:r>
        <w:t>Гирокомпас потребляет 1 условную единицу заряда батареи в минуту.</w:t>
      </w:r>
    </w:p>
    <w:p w14:paraId="751E2B70" w14:textId="77777777" w:rsidR="00F9094A" w:rsidRDefault="00F9094A" w:rsidP="00967E15">
      <w:pPr>
        <w:pStyle w:val="af1"/>
      </w:pPr>
    </w:p>
    <w:p w14:paraId="2D28A0A5" w14:textId="74EA9CD7" w:rsidR="00F9094A" w:rsidRPr="00E47122" w:rsidRDefault="00F9094A" w:rsidP="00F9094A">
      <w:pPr>
        <w:pStyle w:val="31"/>
      </w:pPr>
      <w:bookmarkStart w:id="21" w:name="_Toc178651826"/>
      <w:r>
        <w:t>9.3.1 Координаты</w:t>
      </w:r>
      <w:r w:rsidR="00A90D6D" w:rsidRPr="00E47122">
        <w:t xml:space="preserve"> (</w:t>
      </w:r>
      <w:r w:rsidR="00A90D6D">
        <w:rPr>
          <w:lang w:val="en-US"/>
        </w:rPr>
        <w:t>CS</w:t>
      </w:r>
      <w:r w:rsidR="00A90D6D" w:rsidRPr="00E47122">
        <w:t>)</w:t>
      </w:r>
      <w:bookmarkEnd w:id="21"/>
    </w:p>
    <w:p w14:paraId="27A954C2" w14:textId="77777777" w:rsidR="00F9094A" w:rsidRDefault="00F9094A" w:rsidP="00967E15">
      <w:pPr>
        <w:pStyle w:val="af1"/>
      </w:pPr>
    </w:p>
    <w:p w14:paraId="5A75D1D3" w14:textId="3D82437A" w:rsidR="007F6B57" w:rsidRPr="00E47122" w:rsidRDefault="0075352D" w:rsidP="007D48FA">
      <w:pPr>
        <w:pStyle w:val="af1"/>
      </w:pPr>
      <w:r>
        <w:t>В данной ревизии хранит координаты подлодки</w:t>
      </w:r>
      <w:r w:rsidR="00783429">
        <w:t xml:space="preserve"> в десятичном формате.</w:t>
      </w:r>
    </w:p>
    <w:p w14:paraId="3255F5F8" w14:textId="1411CD0A" w:rsidR="00A82944" w:rsidRPr="00410A7F" w:rsidRDefault="00A82944" w:rsidP="00A82944">
      <w:pPr>
        <w:pStyle w:val="af1"/>
      </w:pPr>
      <w:r>
        <w:t xml:space="preserve">На рисунке </w:t>
      </w:r>
      <w:r w:rsidRPr="00BA0464">
        <w:t>9</w:t>
      </w:r>
      <w:r>
        <w:t>.</w:t>
      </w:r>
      <w:r w:rsidRPr="00A82944">
        <w:t>3</w:t>
      </w:r>
      <w:r>
        <w:t xml:space="preserve"> указана схема подключения</w:t>
      </w:r>
      <w:r w:rsidRPr="00057ED5">
        <w:t xml:space="preserve"> </w:t>
      </w:r>
      <w:r>
        <w:rPr>
          <w:lang w:val="en-US"/>
        </w:rPr>
        <w:t>G</w:t>
      </w:r>
      <w:r>
        <w:t xml:space="preserve">, в таблице </w:t>
      </w:r>
      <w:r w:rsidRPr="00BA0464">
        <w:t>9</w:t>
      </w:r>
      <w:r>
        <w:t>.</w:t>
      </w:r>
      <w:r w:rsidRPr="00A82944">
        <w:t>3</w:t>
      </w:r>
      <w:r>
        <w:t xml:space="preserve"> – характеристики интерфейсов</w:t>
      </w:r>
    </w:p>
    <w:p w14:paraId="26CA059C" w14:textId="77777777" w:rsidR="00A82944" w:rsidRPr="00545B47" w:rsidRDefault="00A82944" w:rsidP="00A82944">
      <w:pPr>
        <w:pStyle w:val="af1"/>
      </w:pPr>
    </w:p>
    <w:p w14:paraId="2F45F555" w14:textId="35424465" w:rsidR="00A82944" w:rsidRPr="00BA0464" w:rsidRDefault="00A82944" w:rsidP="00A82944">
      <w:pPr>
        <w:pStyle w:val="afd"/>
        <w:rPr>
          <w:lang w:val="en-US"/>
        </w:rPr>
      </w:pPr>
      <w:r>
        <w:t xml:space="preserve">Таблица </w:t>
      </w:r>
      <w:r>
        <w:rPr>
          <w:lang w:val="en-US"/>
        </w:rPr>
        <w:t>9</w:t>
      </w:r>
      <w:r>
        <w:t>.</w:t>
      </w:r>
      <w:r>
        <w:rPr>
          <w:lang w:val="en-US"/>
        </w:rPr>
        <w:t>3</w:t>
      </w:r>
      <w:r>
        <w:t xml:space="preserve"> – Характеристика интерфейсов</w:t>
      </w:r>
      <w:r>
        <w:rPr>
          <w:lang w:val="en-US"/>
        </w:rPr>
        <w:t xml:space="preserve"> G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80"/>
        <w:gridCol w:w="2080"/>
        <w:gridCol w:w="1931"/>
        <w:gridCol w:w="2229"/>
        <w:gridCol w:w="2080"/>
        <w:gridCol w:w="2080"/>
        <w:gridCol w:w="2080"/>
      </w:tblGrid>
      <w:tr w:rsidR="00A82944" w14:paraId="74F2B586" w14:textId="77777777" w:rsidTr="003E1D87">
        <w:tc>
          <w:tcPr>
            <w:tcW w:w="2080" w:type="dxa"/>
            <w:vAlign w:val="center"/>
          </w:tcPr>
          <w:p w14:paraId="29E1988B" w14:textId="77777777" w:rsidR="00A82944" w:rsidRDefault="00A82944" w:rsidP="003E1D87">
            <w:pPr>
              <w:pStyle w:val="afd"/>
              <w:jc w:val="center"/>
            </w:pPr>
            <w:r>
              <w:t>Имя интерфейса</w:t>
            </w:r>
          </w:p>
        </w:tc>
        <w:tc>
          <w:tcPr>
            <w:tcW w:w="2080" w:type="dxa"/>
            <w:vAlign w:val="center"/>
          </w:tcPr>
          <w:p w14:paraId="4EA5DE18" w14:textId="77777777" w:rsidR="00A82944" w:rsidRDefault="00A82944" w:rsidP="003E1D87">
            <w:pPr>
              <w:pStyle w:val="afd"/>
              <w:jc w:val="center"/>
            </w:pPr>
            <w:r>
              <w:t>Тип интерфейса</w:t>
            </w:r>
          </w:p>
        </w:tc>
        <w:tc>
          <w:tcPr>
            <w:tcW w:w="1931" w:type="dxa"/>
            <w:vAlign w:val="center"/>
          </w:tcPr>
          <w:p w14:paraId="4C461124" w14:textId="77777777" w:rsidR="00A82944" w:rsidRDefault="00A82944" w:rsidP="003E1D87">
            <w:pPr>
              <w:pStyle w:val="afd"/>
              <w:jc w:val="center"/>
            </w:pPr>
            <w:r>
              <w:t>Функции системы 1</w:t>
            </w:r>
          </w:p>
        </w:tc>
        <w:tc>
          <w:tcPr>
            <w:tcW w:w="2229" w:type="dxa"/>
            <w:vAlign w:val="center"/>
          </w:tcPr>
          <w:p w14:paraId="370C646D" w14:textId="77777777" w:rsidR="00A82944" w:rsidRDefault="00A82944" w:rsidP="003E1D87">
            <w:pPr>
              <w:pStyle w:val="afd"/>
              <w:jc w:val="center"/>
            </w:pPr>
            <w:r>
              <w:t>Функции системы 2</w:t>
            </w:r>
          </w:p>
        </w:tc>
        <w:tc>
          <w:tcPr>
            <w:tcW w:w="2080" w:type="dxa"/>
            <w:vAlign w:val="center"/>
          </w:tcPr>
          <w:p w14:paraId="717574F9" w14:textId="77777777" w:rsidR="00A82944" w:rsidRDefault="00A82944" w:rsidP="003E1D87">
            <w:pPr>
              <w:pStyle w:val="afd"/>
              <w:jc w:val="center"/>
            </w:pPr>
            <w:r>
              <w:t>Компонент системы 1</w:t>
            </w:r>
          </w:p>
        </w:tc>
        <w:tc>
          <w:tcPr>
            <w:tcW w:w="2080" w:type="dxa"/>
            <w:vAlign w:val="center"/>
          </w:tcPr>
          <w:p w14:paraId="42156A52" w14:textId="77777777" w:rsidR="00A82944" w:rsidRDefault="00A82944" w:rsidP="003E1D87">
            <w:pPr>
              <w:pStyle w:val="afd"/>
              <w:jc w:val="center"/>
            </w:pPr>
            <w:r>
              <w:t>Компоненты системы 2</w:t>
            </w:r>
          </w:p>
        </w:tc>
        <w:tc>
          <w:tcPr>
            <w:tcW w:w="2080" w:type="dxa"/>
            <w:vAlign w:val="center"/>
          </w:tcPr>
          <w:p w14:paraId="4A9C9AFD" w14:textId="77777777" w:rsidR="00A82944" w:rsidRDefault="00A82944" w:rsidP="003E1D87">
            <w:pPr>
              <w:pStyle w:val="afd"/>
              <w:jc w:val="center"/>
            </w:pPr>
            <w:r>
              <w:t>Примечания</w:t>
            </w:r>
          </w:p>
        </w:tc>
      </w:tr>
      <w:tr w:rsidR="00A82944" w:rsidRPr="00EE4B40" w14:paraId="1A968BF2" w14:textId="77777777" w:rsidTr="003E1D87">
        <w:tc>
          <w:tcPr>
            <w:tcW w:w="2080" w:type="dxa"/>
          </w:tcPr>
          <w:p w14:paraId="1E2AB8D0" w14:textId="1FA2F6D2" w:rsidR="00A82944" w:rsidRPr="00A82332" w:rsidRDefault="0052730A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speed</w:t>
            </w:r>
          </w:p>
        </w:tc>
        <w:tc>
          <w:tcPr>
            <w:tcW w:w="2080" w:type="dxa"/>
          </w:tcPr>
          <w:p w14:paraId="6800C306" w14:textId="77777777" w:rsidR="00A82944" w:rsidRPr="002144BA" w:rsidRDefault="00A82944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0046B79E" w14:textId="279FC2D2" w:rsidR="00A82944" w:rsidRPr="00715920" w:rsidRDefault="00253E5C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="00A82944">
              <w:rPr>
                <w:lang w:val="en-US"/>
              </w:rPr>
              <w:t xml:space="preserve"> </w:t>
            </w:r>
            <w:r w:rsidR="00A82944">
              <w:t xml:space="preserve">передаёт данные </w:t>
            </w:r>
            <w:r w:rsidR="00A82944">
              <w:rPr>
                <w:lang w:val="en-US"/>
              </w:rPr>
              <w:t>DE</w:t>
            </w:r>
          </w:p>
        </w:tc>
        <w:tc>
          <w:tcPr>
            <w:tcW w:w="2229" w:type="dxa"/>
          </w:tcPr>
          <w:p w14:paraId="33FED43C" w14:textId="57382B3E" w:rsidR="00A82944" w:rsidRPr="00715920" w:rsidRDefault="00A82944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DE </w:t>
            </w:r>
            <w:r>
              <w:t xml:space="preserve">принимает данные </w:t>
            </w:r>
            <w:r w:rsidR="00253E5C">
              <w:rPr>
                <w:lang w:val="en-US"/>
              </w:rPr>
              <w:t>G</w:t>
            </w:r>
          </w:p>
        </w:tc>
        <w:tc>
          <w:tcPr>
            <w:tcW w:w="2080" w:type="dxa"/>
          </w:tcPr>
          <w:p w14:paraId="5220BF3D" w14:textId="7223C0D6" w:rsidR="00A82944" w:rsidRPr="00253E5C" w:rsidRDefault="00253E5C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2080" w:type="dxa"/>
          </w:tcPr>
          <w:p w14:paraId="4D556D49" w14:textId="7E041C87" w:rsidR="00A82944" w:rsidRPr="00A82332" w:rsidRDefault="00DC0BCD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ES</w:t>
            </w:r>
          </w:p>
        </w:tc>
        <w:tc>
          <w:tcPr>
            <w:tcW w:w="2080" w:type="dxa"/>
          </w:tcPr>
          <w:p w14:paraId="614E7976" w14:textId="7B3386F4" w:rsidR="00A82944" w:rsidRPr="00946886" w:rsidRDefault="006D16BA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f(dewm, emwm)</w:t>
            </w:r>
          </w:p>
        </w:tc>
      </w:tr>
      <w:tr w:rsidR="00A82944" w:rsidRPr="00EE4B40" w14:paraId="652E17C8" w14:textId="77777777" w:rsidTr="003E1D87">
        <w:tc>
          <w:tcPr>
            <w:tcW w:w="2080" w:type="dxa"/>
          </w:tcPr>
          <w:p w14:paraId="1C8381DB" w14:textId="25BF16C2" w:rsidR="00A82944" w:rsidRPr="003D401C" w:rsidRDefault="0052730A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deWorkMode</w:t>
            </w:r>
          </w:p>
        </w:tc>
        <w:tc>
          <w:tcPr>
            <w:tcW w:w="2080" w:type="dxa"/>
          </w:tcPr>
          <w:p w14:paraId="7C197836" w14:textId="77777777" w:rsidR="00A82944" w:rsidRPr="002144BA" w:rsidRDefault="00A82944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78259EA8" w14:textId="1E056CBA" w:rsidR="00A82944" w:rsidRDefault="00253E5C" w:rsidP="003E1D87">
            <w:pPr>
              <w:pStyle w:val="afd"/>
            </w:pPr>
            <w:r>
              <w:rPr>
                <w:lang w:val="en-US"/>
              </w:rPr>
              <w:t>DE</w:t>
            </w:r>
            <w:r w:rsidR="00A82944">
              <w:rPr>
                <w:lang w:val="en-US"/>
              </w:rPr>
              <w:t xml:space="preserve"> </w:t>
            </w:r>
            <w:r w:rsidR="00A82944">
              <w:t xml:space="preserve">передаёт данные </w:t>
            </w:r>
            <w:r>
              <w:rPr>
                <w:lang w:val="en-US"/>
              </w:rPr>
              <w:t>G</w:t>
            </w:r>
          </w:p>
        </w:tc>
        <w:tc>
          <w:tcPr>
            <w:tcW w:w="2229" w:type="dxa"/>
          </w:tcPr>
          <w:p w14:paraId="56449ABA" w14:textId="613996AA" w:rsidR="00A82944" w:rsidRDefault="00253E5C" w:rsidP="003E1D87">
            <w:pPr>
              <w:pStyle w:val="afd"/>
            </w:pPr>
            <w:r>
              <w:rPr>
                <w:lang w:val="en-US"/>
              </w:rPr>
              <w:t>G</w:t>
            </w:r>
            <w:r w:rsidR="00A82944">
              <w:rPr>
                <w:lang w:val="en-US"/>
              </w:rPr>
              <w:t xml:space="preserve"> </w:t>
            </w:r>
            <w:r w:rsidR="00A82944">
              <w:t xml:space="preserve">принимает данные </w:t>
            </w:r>
            <w:r>
              <w:rPr>
                <w:lang w:val="en-US"/>
              </w:rPr>
              <w:t>DE</w:t>
            </w:r>
          </w:p>
        </w:tc>
        <w:tc>
          <w:tcPr>
            <w:tcW w:w="2080" w:type="dxa"/>
          </w:tcPr>
          <w:p w14:paraId="20F0A99D" w14:textId="0C78E67D" w:rsidR="00A82944" w:rsidRPr="00C2205B" w:rsidRDefault="00253E5C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</w:t>
            </w:r>
          </w:p>
        </w:tc>
        <w:tc>
          <w:tcPr>
            <w:tcW w:w="2080" w:type="dxa"/>
          </w:tcPr>
          <w:p w14:paraId="4BA7AFEB" w14:textId="6B869E13" w:rsidR="00A82944" w:rsidRPr="007D60D6" w:rsidRDefault="00253E5C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2080" w:type="dxa"/>
          </w:tcPr>
          <w:p w14:paraId="7B14B9F0" w14:textId="7D8F1122" w:rsidR="00A82944" w:rsidRPr="00946886" w:rsidRDefault="006D16BA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dewm</w:t>
            </w:r>
          </w:p>
        </w:tc>
      </w:tr>
      <w:tr w:rsidR="00A82944" w:rsidRPr="00690887" w14:paraId="6B230C47" w14:textId="77777777" w:rsidTr="003E1D87">
        <w:trPr>
          <w:trHeight w:val="699"/>
        </w:trPr>
        <w:tc>
          <w:tcPr>
            <w:tcW w:w="2080" w:type="dxa"/>
          </w:tcPr>
          <w:p w14:paraId="34534D91" w14:textId="31A6F9FF" w:rsidR="00A82944" w:rsidRPr="003D401C" w:rsidRDefault="0052730A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lastRenderedPageBreak/>
              <w:t>emWorkMode</w:t>
            </w:r>
          </w:p>
        </w:tc>
        <w:tc>
          <w:tcPr>
            <w:tcW w:w="2080" w:type="dxa"/>
          </w:tcPr>
          <w:p w14:paraId="7AD37B74" w14:textId="77777777" w:rsidR="00A82944" w:rsidRPr="002144BA" w:rsidRDefault="00A82944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1E3411CB" w14:textId="76B7C5C5" w:rsidR="00A82944" w:rsidRDefault="00253E5C" w:rsidP="003E1D87">
            <w:pPr>
              <w:pStyle w:val="afd"/>
            </w:pPr>
            <w:r>
              <w:rPr>
                <w:lang w:val="en-US"/>
              </w:rPr>
              <w:t>EM</w:t>
            </w:r>
            <w:r w:rsidR="00A82944">
              <w:rPr>
                <w:lang w:val="en-US"/>
              </w:rPr>
              <w:t xml:space="preserve"> </w:t>
            </w:r>
            <w:r w:rsidR="00A82944">
              <w:t xml:space="preserve">передаёт данные </w:t>
            </w:r>
            <w:r>
              <w:rPr>
                <w:lang w:val="en-US"/>
              </w:rPr>
              <w:t>G</w:t>
            </w:r>
          </w:p>
        </w:tc>
        <w:tc>
          <w:tcPr>
            <w:tcW w:w="2229" w:type="dxa"/>
          </w:tcPr>
          <w:p w14:paraId="4E9B6DF0" w14:textId="278B2FF0" w:rsidR="00A82944" w:rsidRDefault="00253E5C" w:rsidP="003E1D87">
            <w:pPr>
              <w:pStyle w:val="afd"/>
            </w:pPr>
            <w:r>
              <w:rPr>
                <w:lang w:val="en-US"/>
              </w:rPr>
              <w:t>G</w:t>
            </w:r>
            <w:r w:rsidR="00A82944">
              <w:rPr>
                <w:lang w:val="en-US"/>
              </w:rPr>
              <w:t xml:space="preserve"> </w:t>
            </w:r>
            <w:r w:rsidR="00A82944">
              <w:t xml:space="preserve">принимает данные </w:t>
            </w:r>
            <w:r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3BD57E2F" w14:textId="543F0CD4" w:rsidR="00A82944" w:rsidRPr="00C2205B" w:rsidRDefault="00253E5C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08569D6E" w14:textId="7B0D6461" w:rsidR="00A82944" w:rsidRPr="007D60D6" w:rsidRDefault="00253E5C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2080" w:type="dxa"/>
          </w:tcPr>
          <w:p w14:paraId="7DE23BF4" w14:textId="0055A08D" w:rsidR="00A82944" w:rsidRPr="00946886" w:rsidRDefault="006D16BA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emwm</w:t>
            </w:r>
          </w:p>
        </w:tc>
      </w:tr>
      <w:tr w:rsidR="00A82944" w:rsidRPr="00690887" w14:paraId="03683AA9" w14:textId="77777777" w:rsidTr="003E1D87">
        <w:trPr>
          <w:trHeight w:val="699"/>
        </w:trPr>
        <w:tc>
          <w:tcPr>
            <w:tcW w:w="2080" w:type="dxa"/>
          </w:tcPr>
          <w:p w14:paraId="3A9AFDC0" w14:textId="41DB9647" w:rsidR="00A82944" w:rsidRPr="002C726B" w:rsidRDefault="002C726B" w:rsidP="003E1D87">
            <w:pPr>
              <w:pStyle w:val="afd"/>
            </w:pPr>
            <w:r>
              <w:rPr>
                <w:lang w:val="en-US"/>
              </w:rPr>
              <w:t>axio</w:t>
            </w:r>
          </w:p>
        </w:tc>
        <w:tc>
          <w:tcPr>
            <w:tcW w:w="2080" w:type="dxa"/>
          </w:tcPr>
          <w:p w14:paraId="67056F43" w14:textId="77777777" w:rsidR="00A82944" w:rsidRDefault="00A82944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568A463D" w14:textId="5064CEB2" w:rsidR="00A82944" w:rsidRDefault="00253E5C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A82944">
              <w:rPr>
                <w:lang w:val="en-US"/>
              </w:rPr>
              <w:t xml:space="preserve"> </w:t>
            </w:r>
            <w:r w:rsidR="00A82944">
              <w:t xml:space="preserve">передаёт данные </w:t>
            </w:r>
            <w:r>
              <w:rPr>
                <w:lang w:val="en-US"/>
              </w:rPr>
              <w:t>G</w:t>
            </w:r>
          </w:p>
        </w:tc>
        <w:tc>
          <w:tcPr>
            <w:tcW w:w="2229" w:type="dxa"/>
          </w:tcPr>
          <w:p w14:paraId="11B57764" w14:textId="12FA99C8" w:rsidR="00A82944" w:rsidRDefault="00253E5C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="00A82944">
              <w:rPr>
                <w:lang w:val="en-US"/>
              </w:rPr>
              <w:t xml:space="preserve"> </w:t>
            </w:r>
            <w:r w:rsidR="00A82944">
              <w:t xml:space="preserve">принимает данные </w:t>
            </w:r>
            <w:r>
              <w:rPr>
                <w:lang w:val="en-US"/>
              </w:rPr>
              <w:t>A</w:t>
            </w:r>
          </w:p>
        </w:tc>
        <w:tc>
          <w:tcPr>
            <w:tcW w:w="2080" w:type="dxa"/>
          </w:tcPr>
          <w:p w14:paraId="79B1FA03" w14:textId="40950553" w:rsidR="00A82944" w:rsidRDefault="00253E5C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2080" w:type="dxa"/>
          </w:tcPr>
          <w:p w14:paraId="3BD13841" w14:textId="23BB4D2E" w:rsidR="00A82944" w:rsidRDefault="00253E5C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2080" w:type="dxa"/>
          </w:tcPr>
          <w:p w14:paraId="6467F67E" w14:textId="5FD746C3" w:rsidR="00A82944" w:rsidRPr="00946886" w:rsidRDefault="00A82944" w:rsidP="003E1D87">
            <w:pPr>
              <w:pStyle w:val="afd"/>
              <w:rPr>
                <w:lang w:val="en-US"/>
              </w:rPr>
            </w:pPr>
          </w:p>
        </w:tc>
      </w:tr>
      <w:tr w:rsidR="00A82944" w:rsidRPr="00690887" w14:paraId="1BD016E9" w14:textId="77777777" w:rsidTr="003E1D87">
        <w:trPr>
          <w:trHeight w:val="699"/>
        </w:trPr>
        <w:tc>
          <w:tcPr>
            <w:tcW w:w="2080" w:type="dxa"/>
          </w:tcPr>
          <w:p w14:paraId="509F14AC" w14:textId="210A03B3" w:rsidR="00A82944" w:rsidRPr="00B83A4F" w:rsidRDefault="00A82944" w:rsidP="003E1D87">
            <w:pPr>
              <w:pStyle w:val="afd"/>
            </w:pPr>
          </w:p>
        </w:tc>
        <w:tc>
          <w:tcPr>
            <w:tcW w:w="2080" w:type="dxa"/>
          </w:tcPr>
          <w:p w14:paraId="01E8FBEE" w14:textId="425A660E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62158D16" w14:textId="2E8513EE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6FD2649A" w14:textId="7C5A47E5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56A5018" w14:textId="02A483A0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A8F9525" w14:textId="2690233C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15959A0" w14:textId="638CAB2F" w:rsidR="00A82944" w:rsidRPr="00946886" w:rsidRDefault="00A82944" w:rsidP="003E1D87">
            <w:pPr>
              <w:pStyle w:val="afd"/>
              <w:rPr>
                <w:lang w:val="en-US"/>
              </w:rPr>
            </w:pPr>
          </w:p>
        </w:tc>
      </w:tr>
      <w:tr w:rsidR="00A82944" w:rsidRPr="00690887" w14:paraId="4C9071DB" w14:textId="77777777" w:rsidTr="003E1D87">
        <w:trPr>
          <w:trHeight w:val="699"/>
        </w:trPr>
        <w:tc>
          <w:tcPr>
            <w:tcW w:w="2080" w:type="dxa"/>
          </w:tcPr>
          <w:p w14:paraId="190B9C93" w14:textId="6E1BB234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D826228" w14:textId="15F4DF00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3DFC7F8F" w14:textId="112D67D4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1AB66180" w14:textId="613D8BEA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1C72917" w14:textId="2576FFBC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0803D09" w14:textId="6B5E8DE8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2B24867" w14:textId="183CB0FD" w:rsidR="00A82944" w:rsidRPr="00946886" w:rsidRDefault="00A82944" w:rsidP="003E1D87">
            <w:pPr>
              <w:pStyle w:val="afd"/>
              <w:rPr>
                <w:lang w:val="en-US"/>
              </w:rPr>
            </w:pPr>
          </w:p>
        </w:tc>
      </w:tr>
      <w:tr w:rsidR="00A82944" w:rsidRPr="00690887" w14:paraId="71D7B118" w14:textId="77777777" w:rsidTr="003E1D87">
        <w:trPr>
          <w:trHeight w:val="699"/>
        </w:trPr>
        <w:tc>
          <w:tcPr>
            <w:tcW w:w="2080" w:type="dxa"/>
          </w:tcPr>
          <w:p w14:paraId="5C6CC19D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34C82D2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39438383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6E190E88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24F5E5B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9E3B913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03FFCF2" w14:textId="77777777" w:rsidR="00A82944" w:rsidRPr="00946886" w:rsidRDefault="00A82944" w:rsidP="003E1D87">
            <w:pPr>
              <w:pStyle w:val="afd"/>
              <w:rPr>
                <w:lang w:val="en-US"/>
              </w:rPr>
            </w:pPr>
          </w:p>
        </w:tc>
      </w:tr>
      <w:tr w:rsidR="00A82944" w:rsidRPr="00690887" w14:paraId="7CF699E5" w14:textId="77777777" w:rsidTr="003E1D87">
        <w:trPr>
          <w:trHeight w:val="699"/>
        </w:trPr>
        <w:tc>
          <w:tcPr>
            <w:tcW w:w="2080" w:type="dxa"/>
          </w:tcPr>
          <w:p w14:paraId="7AB1D61C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36FDBB2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454C0851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10E7DE4D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A47DF67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2524B6F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A24B312" w14:textId="77777777" w:rsidR="00A82944" w:rsidRPr="00946886" w:rsidRDefault="00A82944" w:rsidP="003E1D87">
            <w:pPr>
              <w:pStyle w:val="afd"/>
              <w:rPr>
                <w:lang w:val="en-US"/>
              </w:rPr>
            </w:pPr>
          </w:p>
        </w:tc>
      </w:tr>
      <w:tr w:rsidR="00A82944" w:rsidRPr="00690887" w14:paraId="4FD724FE" w14:textId="77777777" w:rsidTr="003E1D87">
        <w:trPr>
          <w:trHeight w:val="699"/>
        </w:trPr>
        <w:tc>
          <w:tcPr>
            <w:tcW w:w="2080" w:type="dxa"/>
          </w:tcPr>
          <w:p w14:paraId="1B7AD6A9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289DD99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0E070602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3E7E42E2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CD8AEDF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FB96186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5DF3A95" w14:textId="77777777" w:rsidR="00A82944" w:rsidRPr="00946886" w:rsidRDefault="00A82944" w:rsidP="003E1D87">
            <w:pPr>
              <w:pStyle w:val="afd"/>
              <w:rPr>
                <w:lang w:val="en-US"/>
              </w:rPr>
            </w:pPr>
          </w:p>
        </w:tc>
      </w:tr>
      <w:tr w:rsidR="00A82944" w:rsidRPr="00690887" w14:paraId="44FAF80C" w14:textId="77777777" w:rsidTr="003E1D87">
        <w:trPr>
          <w:trHeight w:val="699"/>
        </w:trPr>
        <w:tc>
          <w:tcPr>
            <w:tcW w:w="2080" w:type="dxa"/>
          </w:tcPr>
          <w:p w14:paraId="0BB30D54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F12F5F4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45727273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529D7354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D5E3747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27B8FDD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94AC881" w14:textId="77777777" w:rsidR="00A82944" w:rsidRPr="00946886" w:rsidRDefault="00A82944" w:rsidP="003E1D87">
            <w:pPr>
              <w:pStyle w:val="afd"/>
              <w:rPr>
                <w:lang w:val="en-US"/>
              </w:rPr>
            </w:pPr>
          </w:p>
        </w:tc>
      </w:tr>
      <w:tr w:rsidR="00A82944" w:rsidRPr="00690887" w14:paraId="3E160F5D" w14:textId="77777777" w:rsidTr="003E1D87">
        <w:trPr>
          <w:trHeight w:val="699"/>
        </w:trPr>
        <w:tc>
          <w:tcPr>
            <w:tcW w:w="2080" w:type="dxa"/>
          </w:tcPr>
          <w:p w14:paraId="6B0AAF83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3FC158D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48D3777F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739C2298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7E80ACB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BF2E50A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0497B90" w14:textId="77777777" w:rsidR="00A82944" w:rsidRPr="00946886" w:rsidRDefault="00A82944" w:rsidP="003E1D87">
            <w:pPr>
              <w:pStyle w:val="afd"/>
              <w:rPr>
                <w:lang w:val="en-US"/>
              </w:rPr>
            </w:pPr>
          </w:p>
        </w:tc>
      </w:tr>
      <w:tr w:rsidR="00A82944" w:rsidRPr="00690887" w14:paraId="43BC1A22" w14:textId="77777777" w:rsidTr="003E1D87">
        <w:trPr>
          <w:trHeight w:val="699"/>
        </w:trPr>
        <w:tc>
          <w:tcPr>
            <w:tcW w:w="2080" w:type="dxa"/>
          </w:tcPr>
          <w:p w14:paraId="6F584AA2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9341F9D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4FADA021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52E4E083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185E938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950C4D5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A9C2820" w14:textId="77777777" w:rsidR="00A82944" w:rsidRPr="00946886" w:rsidRDefault="00A82944" w:rsidP="003E1D87">
            <w:pPr>
              <w:pStyle w:val="afd"/>
              <w:rPr>
                <w:lang w:val="en-US"/>
              </w:rPr>
            </w:pPr>
          </w:p>
        </w:tc>
      </w:tr>
      <w:tr w:rsidR="00A82944" w:rsidRPr="00690887" w14:paraId="77820C4B" w14:textId="77777777" w:rsidTr="003E1D87">
        <w:trPr>
          <w:trHeight w:val="699"/>
        </w:trPr>
        <w:tc>
          <w:tcPr>
            <w:tcW w:w="2080" w:type="dxa"/>
          </w:tcPr>
          <w:p w14:paraId="22436145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DF76285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668B429C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078740A7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AC8024F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60D8105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F1B5B16" w14:textId="77777777" w:rsidR="00A82944" w:rsidRPr="00946886" w:rsidRDefault="00A82944" w:rsidP="003E1D87">
            <w:pPr>
              <w:pStyle w:val="afd"/>
              <w:rPr>
                <w:lang w:val="en-US"/>
              </w:rPr>
            </w:pPr>
          </w:p>
        </w:tc>
      </w:tr>
      <w:tr w:rsidR="00A82944" w:rsidRPr="00690887" w14:paraId="0CE49002" w14:textId="77777777" w:rsidTr="003E1D87">
        <w:trPr>
          <w:trHeight w:val="699"/>
        </w:trPr>
        <w:tc>
          <w:tcPr>
            <w:tcW w:w="2080" w:type="dxa"/>
          </w:tcPr>
          <w:p w14:paraId="531E8704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52E8256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744B0DEE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7E626ADA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0AA3617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CE9E4CD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3FB5B25" w14:textId="77777777" w:rsidR="00A82944" w:rsidRPr="00946886" w:rsidRDefault="00A82944" w:rsidP="003E1D87">
            <w:pPr>
              <w:pStyle w:val="afd"/>
              <w:rPr>
                <w:lang w:val="en-US"/>
              </w:rPr>
            </w:pPr>
          </w:p>
        </w:tc>
      </w:tr>
    </w:tbl>
    <w:p w14:paraId="35B1EB24" w14:textId="77777777" w:rsidR="00A82944" w:rsidRDefault="00A82944" w:rsidP="00A82944">
      <w:pPr>
        <w:pStyle w:val="af3"/>
      </w:pPr>
      <w:r>
        <w:rPr>
          <w:noProof/>
          <w14:ligatures w14:val="standardContextual"/>
        </w:rPr>
        <w:lastRenderedPageBreak/>
        <w:drawing>
          <wp:inline distT="0" distB="0" distL="0" distR="0" wp14:anchorId="7DFB94A0" wp14:editId="38A750F9">
            <wp:extent cx="5518553" cy="5783058"/>
            <wp:effectExtent l="0" t="0" r="635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553" cy="578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9C6C" w14:textId="25960C33" w:rsidR="00A82944" w:rsidRPr="007D4AAF" w:rsidRDefault="00A82944" w:rsidP="00A82944">
      <w:pPr>
        <w:pStyle w:val="af3"/>
      </w:pPr>
      <w:r>
        <w:t xml:space="preserve">Рисунок </w:t>
      </w:r>
      <w:r w:rsidRPr="00931D5E">
        <w:t>9</w:t>
      </w:r>
      <w:r>
        <w:t>.3 – Схема подключения</w:t>
      </w:r>
      <w:r w:rsidRPr="008016E1">
        <w:t xml:space="preserve"> </w:t>
      </w:r>
      <w:r>
        <w:rPr>
          <w:lang w:val="en-US"/>
        </w:rPr>
        <w:t>G</w:t>
      </w:r>
    </w:p>
    <w:p w14:paraId="5075D9B6" w14:textId="1FAB510B" w:rsidR="003C4521" w:rsidRPr="00A82944" w:rsidRDefault="003C4521" w:rsidP="00380B06">
      <w:pPr>
        <w:pStyle w:val="23"/>
      </w:pPr>
      <w:bookmarkStart w:id="22" w:name="_Toc178651827"/>
      <w:r>
        <w:lastRenderedPageBreak/>
        <w:t>9.4 Вентили балластных цистерн</w:t>
      </w:r>
      <w:r w:rsidR="00FB62FD" w:rsidRPr="00A82944">
        <w:t xml:space="preserve"> (</w:t>
      </w:r>
      <w:r w:rsidR="00FB62FD">
        <w:rPr>
          <w:lang w:val="en-US"/>
        </w:rPr>
        <w:t>BTS</w:t>
      </w:r>
      <w:r w:rsidR="00FB62FD" w:rsidRPr="00A82944">
        <w:t>)</w:t>
      </w:r>
      <w:bookmarkEnd w:id="22"/>
    </w:p>
    <w:p w14:paraId="02E463A1" w14:textId="77777777" w:rsidR="003C4521" w:rsidRDefault="003C4521" w:rsidP="007D48FA">
      <w:pPr>
        <w:pStyle w:val="af1"/>
      </w:pPr>
    </w:p>
    <w:p w14:paraId="7FA54FFB" w14:textId="3C23BA72" w:rsidR="005872E1" w:rsidRDefault="005872E1" w:rsidP="007D48FA">
      <w:pPr>
        <w:pStyle w:val="af1"/>
      </w:pPr>
      <w:r>
        <w:t>Вентили балластных цистерн</w:t>
      </w:r>
      <w:r w:rsidR="00C04A86">
        <w:t xml:space="preserve"> на заполнение</w:t>
      </w:r>
      <w:r>
        <w:t xml:space="preserve"> принимают значения с 0% до 100%</w:t>
      </w:r>
      <w:r w:rsidR="0019154D">
        <w:t xml:space="preserve"> примерно за 5 секунд.</w:t>
      </w:r>
    </w:p>
    <w:p w14:paraId="4822C663" w14:textId="1F999AAE" w:rsidR="0019154D" w:rsidRDefault="0019154D" w:rsidP="007D48FA">
      <w:pPr>
        <w:pStyle w:val="af1"/>
      </w:pPr>
      <w:r>
        <w:t xml:space="preserve">Вентили балластных цистерн </w:t>
      </w:r>
      <w:r w:rsidR="00C04A86">
        <w:t xml:space="preserve">на заполнение </w:t>
      </w:r>
      <w:r>
        <w:t>принимают значения со 100% до 0% примерно за 5 секунд.</w:t>
      </w:r>
    </w:p>
    <w:p w14:paraId="706D1F5E" w14:textId="7BE1583D" w:rsidR="00C04A86" w:rsidRDefault="00C04A86" w:rsidP="00C04A86">
      <w:pPr>
        <w:pStyle w:val="af1"/>
      </w:pPr>
      <w:r>
        <w:t>Вентили балластных цистерн на продув принимают значения с 0% до 100% примерно за 5 секунд.</w:t>
      </w:r>
    </w:p>
    <w:p w14:paraId="255946FF" w14:textId="00DB4511" w:rsidR="00C04A86" w:rsidRDefault="00C04A86" w:rsidP="00C04A86">
      <w:pPr>
        <w:pStyle w:val="af1"/>
      </w:pPr>
      <w:r>
        <w:t>Вентили балластных цистерн на продув принимают значения со 100% до 0% примерно за 5 секунд.</w:t>
      </w:r>
    </w:p>
    <w:p w14:paraId="1532DF29" w14:textId="53EEF9ED" w:rsidR="007D4AAF" w:rsidRPr="00410A7F" w:rsidRDefault="007D4AAF" w:rsidP="007D4AAF">
      <w:pPr>
        <w:pStyle w:val="af1"/>
      </w:pPr>
      <w:r>
        <w:t xml:space="preserve">На рисунке </w:t>
      </w:r>
      <w:r w:rsidRPr="00BA0464">
        <w:t>9</w:t>
      </w:r>
      <w:r>
        <w:t>.</w:t>
      </w:r>
      <w:r w:rsidRPr="007D4AAF">
        <w:t>4</w:t>
      </w:r>
      <w:r>
        <w:t xml:space="preserve"> указана схема подключения</w:t>
      </w:r>
      <w:r w:rsidRPr="00057ED5">
        <w:t xml:space="preserve"> </w:t>
      </w:r>
      <w:r>
        <w:rPr>
          <w:lang w:val="en-US"/>
        </w:rPr>
        <w:t>BTS</w:t>
      </w:r>
      <w:r>
        <w:t xml:space="preserve">, в таблице </w:t>
      </w:r>
      <w:r w:rsidRPr="00BA0464">
        <w:t>9</w:t>
      </w:r>
      <w:r>
        <w:t>.</w:t>
      </w:r>
      <w:r w:rsidRPr="007D4AAF">
        <w:t>4</w:t>
      </w:r>
      <w:r>
        <w:t xml:space="preserve"> – характеристики интерфейсов</w:t>
      </w:r>
    </w:p>
    <w:p w14:paraId="5BA7E3E9" w14:textId="77777777" w:rsidR="007D4AAF" w:rsidRPr="00545B47" w:rsidRDefault="007D4AAF" w:rsidP="007D4AAF">
      <w:pPr>
        <w:pStyle w:val="af1"/>
      </w:pPr>
    </w:p>
    <w:p w14:paraId="52DF4E71" w14:textId="2BA63A0E" w:rsidR="007D4AAF" w:rsidRPr="00BA0464" w:rsidRDefault="007D4AAF" w:rsidP="007D4AAF">
      <w:pPr>
        <w:pStyle w:val="afd"/>
        <w:rPr>
          <w:lang w:val="en-US"/>
        </w:rPr>
      </w:pPr>
      <w:r>
        <w:t xml:space="preserve">Таблица </w:t>
      </w:r>
      <w:r>
        <w:rPr>
          <w:lang w:val="en-US"/>
        </w:rPr>
        <w:t>9</w:t>
      </w:r>
      <w:r>
        <w:t>.</w:t>
      </w:r>
      <w:r>
        <w:rPr>
          <w:lang w:val="en-US"/>
        </w:rPr>
        <w:t>4</w:t>
      </w:r>
      <w:r>
        <w:t xml:space="preserve"> – Характеристика интерфейсов</w:t>
      </w:r>
      <w:r>
        <w:rPr>
          <w:lang w:val="en-US"/>
        </w:rPr>
        <w:t xml:space="preserve"> BTS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80"/>
        <w:gridCol w:w="2080"/>
        <w:gridCol w:w="1931"/>
        <w:gridCol w:w="2229"/>
        <w:gridCol w:w="2080"/>
        <w:gridCol w:w="2080"/>
        <w:gridCol w:w="2080"/>
      </w:tblGrid>
      <w:tr w:rsidR="007D4AAF" w14:paraId="24C159AB" w14:textId="77777777" w:rsidTr="003E1D87">
        <w:tc>
          <w:tcPr>
            <w:tcW w:w="2080" w:type="dxa"/>
            <w:vAlign w:val="center"/>
          </w:tcPr>
          <w:p w14:paraId="5BD114FF" w14:textId="77777777" w:rsidR="007D4AAF" w:rsidRDefault="007D4AAF" w:rsidP="003E1D87">
            <w:pPr>
              <w:pStyle w:val="afd"/>
              <w:jc w:val="center"/>
            </w:pPr>
            <w:r>
              <w:t>Имя интерфейса</w:t>
            </w:r>
          </w:p>
        </w:tc>
        <w:tc>
          <w:tcPr>
            <w:tcW w:w="2080" w:type="dxa"/>
            <w:vAlign w:val="center"/>
          </w:tcPr>
          <w:p w14:paraId="7F1F7391" w14:textId="77777777" w:rsidR="007D4AAF" w:rsidRDefault="007D4AAF" w:rsidP="003E1D87">
            <w:pPr>
              <w:pStyle w:val="afd"/>
              <w:jc w:val="center"/>
            </w:pPr>
            <w:r>
              <w:t>Тип интерфейса</w:t>
            </w:r>
          </w:p>
        </w:tc>
        <w:tc>
          <w:tcPr>
            <w:tcW w:w="1931" w:type="dxa"/>
            <w:vAlign w:val="center"/>
          </w:tcPr>
          <w:p w14:paraId="74A18852" w14:textId="77777777" w:rsidR="007D4AAF" w:rsidRDefault="007D4AAF" w:rsidP="003E1D87">
            <w:pPr>
              <w:pStyle w:val="afd"/>
              <w:jc w:val="center"/>
            </w:pPr>
            <w:r>
              <w:t>Функции системы 1</w:t>
            </w:r>
          </w:p>
        </w:tc>
        <w:tc>
          <w:tcPr>
            <w:tcW w:w="2229" w:type="dxa"/>
            <w:vAlign w:val="center"/>
          </w:tcPr>
          <w:p w14:paraId="73F79B5C" w14:textId="77777777" w:rsidR="007D4AAF" w:rsidRDefault="007D4AAF" w:rsidP="003E1D87">
            <w:pPr>
              <w:pStyle w:val="afd"/>
              <w:jc w:val="center"/>
            </w:pPr>
            <w:r>
              <w:t>Функции системы 2</w:t>
            </w:r>
          </w:p>
        </w:tc>
        <w:tc>
          <w:tcPr>
            <w:tcW w:w="2080" w:type="dxa"/>
            <w:vAlign w:val="center"/>
          </w:tcPr>
          <w:p w14:paraId="7D101613" w14:textId="77777777" w:rsidR="007D4AAF" w:rsidRDefault="007D4AAF" w:rsidP="003E1D87">
            <w:pPr>
              <w:pStyle w:val="afd"/>
              <w:jc w:val="center"/>
            </w:pPr>
            <w:r>
              <w:t>Компонент системы 1</w:t>
            </w:r>
          </w:p>
        </w:tc>
        <w:tc>
          <w:tcPr>
            <w:tcW w:w="2080" w:type="dxa"/>
            <w:vAlign w:val="center"/>
          </w:tcPr>
          <w:p w14:paraId="6D2BC844" w14:textId="77777777" w:rsidR="007D4AAF" w:rsidRDefault="007D4AAF" w:rsidP="003E1D87">
            <w:pPr>
              <w:pStyle w:val="afd"/>
              <w:jc w:val="center"/>
            </w:pPr>
            <w:r>
              <w:t>Компоненты системы 2</w:t>
            </w:r>
          </w:p>
        </w:tc>
        <w:tc>
          <w:tcPr>
            <w:tcW w:w="2080" w:type="dxa"/>
            <w:vAlign w:val="center"/>
          </w:tcPr>
          <w:p w14:paraId="43AED229" w14:textId="77777777" w:rsidR="007D4AAF" w:rsidRDefault="007D4AAF" w:rsidP="003E1D87">
            <w:pPr>
              <w:pStyle w:val="afd"/>
              <w:jc w:val="center"/>
            </w:pPr>
            <w:r>
              <w:t>Примечания</w:t>
            </w:r>
          </w:p>
        </w:tc>
      </w:tr>
      <w:tr w:rsidR="000E03EF" w:rsidRPr="00EE4B40" w14:paraId="3059E0D7" w14:textId="77777777" w:rsidTr="003E1D87">
        <w:tc>
          <w:tcPr>
            <w:tcW w:w="2080" w:type="dxa"/>
          </w:tcPr>
          <w:p w14:paraId="2899C8BE" w14:textId="0C675F14" w:rsidR="000E03EF" w:rsidRPr="00A82332" w:rsidRDefault="000E03EF" w:rsidP="000E03EF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fillingValve1</w:t>
            </w:r>
          </w:p>
        </w:tc>
        <w:tc>
          <w:tcPr>
            <w:tcW w:w="2080" w:type="dxa"/>
          </w:tcPr>
          <w:p w14:paraId="2EB6EFC6" w14:textId="31FA952F" w:rsidR="000E03EF" w:rsidRPr="002144BA" w:rsidRDefault="000E03EF" w:rsidP="000E03EF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3B195519" w14:textId="31033268" w:rsidR="000E03EF" w:rsidRPr="00715920" w:rsidRDefault="000E03EF" w:rsidP="000E03EF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MBS </w:t>
            </w:r>
            <w:r>
              <w:t xml:space="preserve">передаёт данные </w:t>
            </w:r>
            <w:r>
              <w:rPr>
                <w:lang w:val="en-US"/>
              </w:rPr>
              <w:t>BTS</w:t>
            </w:r>
          </w:p>
        </w:tc>
        <w:tc>
          <w:tcPr>
            <w:tcW w:w="2229" w:type="dxa"/>
          </w:tcPr>
          <w:p w14:paraId="55E27593" w14:textId="1795D39C" w:rsidR="000E03EF" w:rsidRPr="000E03EF" w:rsidRDefault="000E03EF" w:rsidP="000E03EF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BTS </w:t>
            </w:r>
            <w:r>
              <w:t xml:space="preserve">принимает данные </w:t>
            </w: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6BC56BE8" w14:textId="3C8A4497" w:rsidR="000E03EF" w:rsidRPr="00253E5C" w:rsidRDefault="000E03EF" w:rsidP="000E03EF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0FC98584" w14:textId="14CA6A40" w:rsidR="000E03EF" w:rsidRPr="00A82332" w:rsidRDefault="000E03EF" w:rsidP="000E03EF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BTS</w:t>
            </w:r>
          </w:p>
        </w:tc>
        <w:tc>
          <w:tcPr>
            <w:tcW w:w="2080" w:type="dxa"/>
          </w:tcPr>
          <w:p w14:paraId="4113D186" w14:textId="169F9520" w:rsidR="000E03EF" w:rsidRPr="00946886" w:rsidRDefault="000E03EF" w:rsidP="000E03EF">
            <w:pPr>
              <w:pStyle w:val="afd"/>
              <w:rPr>
                <w:lang w:val="en-US"/>
              </w:rPr>
            </w:pPr>
          </w:p>
        </w:tc>
      </w:tr>
      <w:tr w:rsidR="00D820B7" w:rsidRPr="00EE4B40" w14:paraId="48A90CFF" w14:textId="77777777" w:rsidTr="003E1D87">
        <w:tc>
          <w:tcPr>
            <w:tcW w:w="2080" w:type="dxa"/>
          </w:tcPr>
          <w:p w14:paraId="031365CF" w14:textId="345AE41B" w:rsidR="00D820B7" w:rsidRPr="003D401C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fillingValve2</w:t>
            </w:r>
          </w:p>
        </w:tc>
        <w:tc>
          <w:tcPr>
            <w:tcW w:w="2080" w:type="dxa"/>
          </w:tcPr>
          <w:p w14:paraId="1A35778A" w14:textId="1DEDA4E5" w:rsidR="00D820B7" w:rsidRPr="002144BA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1037AB9A" w14:textId="5B4FFFD9" w:rsidR="00D820B7" w:rsidRDefault="00D820B7" w:rsidP="00D820B7">
            <w:pPr>
              <w:pStyle w:val="afd"/>
            </w:pPr>
            <w:r>
              <w:rPr>
                <w:lang w:val="en-US"/>
              </w:rPr>
              <w:t xml:space="preserve">MBS </w:t>
            </w:r>
            <w:r>
              <w:t xml:space="preserve">передаёт данные </w:t>
            </w:r>
            <w:r>
              <w:rPr>
                <w:lang w:val="en-US"/>
              </w:rPr>
              <w:t>BTS</w:t>
            </w:r>
          </w:p>
        </w:tc>
        <w:tc>
          <w:tcPr>
            <w:tcW w:w="2229" w:type="dxa"/>
          </w:tcPr>
          <w:p w14:paraId="42BEDB7B" w14:textId="38C4B3DD" w:rsidR="00D820B7" w:rsidRDefault="00D820B7" w:rsidP="00D820B7">
            <w:pPr>
              <w:pStyle w:val="afd"/>
            </w:pPr>
            <w:r>
              <w:rPr>
                <w:lang w:val="en-US"/>
              </w:rPr>
              <w:t xml:space="preserve">BTS </w:t>
            </w:r>
            <w:r>
              <w:t xml:space="preserve">принимает данные </w:t>
            </w: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2EF6E1CA" w14:textId="5F1AC3AD" w:rsidR="00D820B7" w:rsidRPr="00C2205B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5040CFA2" w14:textId="20D1A003" w:rsidR="00D820B7" w:rsidRPr="007D60D6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BTS</w:t>
            </w:r>
          </w:p>
        </w:tc>
        <w:tc>
          <w:tcPr>
            <w:tcW w:w="2080" w:type="dxa"/>
          </w:tcPr>
          <w:p w14:paraId="616A5E1B" w14:textId="48B563EF" w:rsidR="00D820B7" w:rsidRPr="00946886" w:rsidRDefault="00D820B7" w:rsidP="00D820B7">
            <w:pPr>
              <w:pStyle w:val="afd"/>
              <w:rPr>
                <w:lang w:val="en-US"/>
              </w:rPr>
            </w:pPr>
          </w:p>
        </w:tc>
      </w:tr>
      <w:tr w:rsidR="00D820B7" w:rsidRPr="00690887" w14:paraId="22B9A063" w14:textId="77777777" w:rsidTr="003E1D87">
        <w:trPr>
          <w:trHeight w:val="699"/>
        </w:trPr>
        <w:tc>
          <w:tcPr>
            <w:tcW w:w="2080" w:type="dxa"/>
          </w:tcPr>
          <w:p w14:paraId="18646EA7" w14:textId="24F4569A" w:rsidR="00D820B7" w:rsidRPr="003D401C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fillingValve3</w:t>
            </w:r>
          </w:p>
        </w:tc>
        <w:tc>
          <w:tcPr>
            <w:tcW w:w="2080" w:type="dxa"/>
          </w:tcPr>
          <w:p w14:paraId="5FF5B23D" w14:textId="4CAB1EAC" w:rsidR="00D820B7" w:rsidRPr="002144BA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6FC3C97D" w14:textId="569A9A50" w:rsidR="00D820B7" w:rsidRDefault="00D820B7" w:rsidP="00D820B7">
            <w:pPr>
              <w:pStyle w:val="afd"/>
            </w:pPr>
            <w:r>
              <w:rPr>
                <w:lang w:val="en-US"/>
              </w:rPr>
              <w:t xml:space="preserve">MBS </w:t>
            </w:r>
            <w:r>
              <w:t xml:space="preserve">передаёт данные </w:t>
            </w:r>
            <w:r>
              <w:rPr>
                <w:lang w:val="en-US"/>
              </w:rPr>
              <w:t>BTS</w:t>
            </w:r>
          </w:p>
        </w:tc>
        <w:tc>
          <w:tcPr>
            <w:tcW w:w="2229" w:type="dxa"/>
          </w:tcPr>
          <w:p w14:paraId="4515BFDD" w14:textId="2BF718A0" w:rsidR="00D820B7" w:rsidRDefault="00D820B7" w:rsidP="00D820B7">
            <w:pPr>
              <w:pStyle w:val="afd"/>
            </w:pPr>
            <w:r>
              <w:rPr>
                <w:lang w:val="en-US"/>
              </w:rPr>
              <w:t xml:space="preserve">BTS </w:t>
            </w:r>
            <w:r>
              <w:t xml:space="preserve">принимает данные </w:t>
            </w: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6E6E5A13" w14:textId="513A4B0B" w:rsidR="00D820B7" w:rsidRPr="00C2205B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1A826E1C" w14:textId="445DB339" w:rsidR="00D820B7" w:rsidRPr="007D60D6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BTS</w:t>
            </w:r>
          </w:p>
        </w:tc>
        <w:tc>
          <w:tcPr>
            <w:tcW w:w="2080" w:type="dxa"/>
          </w:tcPr>
          <w:p w14:paraId="18C6EE88" w14:textId="114C561A" w:rsidR="00D820B7" w:rsidRPr="00946886" w:rsidRDefault="00D820B7" w:rsidP="00D820B7">
            <w:pPr>
              <w:pStyle w:val="afd"/>
              <w:rPr>
                <w:lang w:val="en-US"/>
              </w:rPr>
            </w:pPr>
          </w:p>
        </w:tc>
      </w:tr>
      <w:tr w:rsidR="00D820B7" w:rsidRPr="00690887" w14:paraId="48A16C89" w14:textId="77777777" w:rsidTr="003E1D87">
        <w:trPr>
          <w:trHeight w:val="699"/>
        </w:trPr>
        <w:tc>
          <w:tcPr>
            <w:tcW w:w="2080" w:type="dxa"/>
          </w:tcPr>
          <w:p w14:paraId="464ACCA8" w14:textId="59B15D75" w:rsidR="00D820B7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fillingValve4</w:t>
            </w:r>
          </w:p>
        </w:tc>
        <w:tc>
          <w:tcPr>
            <w:tcW w:w="2080" w:type="dxa"/>
          </w:tcPr>
          <w:p w14:paraId="3E9A28F1" w14:textId="045B43D9" w:rsidR="00D820B7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3B216C35" w14:textId="0D51D753" w:rsidR="00D820B7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MBS </w:t>
            </w:r>
            <w:r>
              <w:t xml:space="preserve">передаёт данные </w:t>
            </w:r>
            <w:r>
              <w:rPr>
                <w:lang w:val="en-US"/>
              </w:rPr>
              <w:t>BTS</w:t>
            </w:r>
          </w:p>
        </w:tc>
        <w:tc>
          <w:tcPr>
            <w:tcW w:w="2229" w:type="dxa"/>
          </w:tcPr>
          <w:p w14:paraId="0C41121C" w14:textId="76842E88" w:rsidR="00D820B7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BTS </w:t>
            </w:r>
            <w:r>
              <w:t xml:space="preserve">принимает данные </w:t>
            </w: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37608261" w14:textId="35D446A0" w:rsidR="00D820B7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0C76A4A6" w14:textId="2BA63348" w:rsidR="00D820B7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BTS</w:t>
            </w:r>
          </w:p>
        </w:tc>
        <w:tc>
          <w:tcPr>
            <w:tcW w:w="2080" w:type="dxa"/>
          </w:tcPr>
          <w:p w14:paraId="3E972CE0" w14:textId="01012FBD" w:rsidR="00D820B7" w:rsidRPr="00946886" w:rsidRDefault="00D820B7" w:rsidP="00D820B7">
            <w:pPr>
              <w:pStyle w:val="afd"/>
              <w:rPr>
                <w:lang w:val="en-US"/>
              </w:rPr>
            </w:pPr>
          </w:p>
        </w:tc>
      </w:tr>
      <w:tr w:rsidR="00D820B7" w:rsidRPr="00690887" w14:paraId="1785D1BD" w14:textId="77777777" w:rsidTr="003E1D87">
        <w:trPr>
          <w:trHeight w:val="699"/>
        </w:trPr>
        <w:tc>
          <w:tcPr>
            <w:tcW w:w="2080" w:type="dxa"/>
          </w:tcPr>
          <w:p w14:paraId="73CD9178" w14:textId="220A0BC1" w:rsidR="00D820B7" w:rsidRPr="00B83A4F" w:rsidRDefault="00D820B7" w:rsidP="00D820B7">
            <w:pPr>
              <w:pStyle w:val="afd"/>
            </w:pPr>
            <w:r>
              <w:rPr>
                <w:lang w:val="en-US"/>
              </w:rPr>
              <w:lastRenderedPageBreak/>
              <w:t>fillingValve5</w:t>
            </w:r>
          </w:p>
        </w:tc>
        <w:tc>
          <w:tcPr>
            <w:tcW w:w="2080" w:type="dxa"/>
          </w:tcPr>
          <w:p w14:paraId="3052904C" w14:textId="7671A03C" w:rsidR="00D820B7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6A767612" w14:textId="2FB9B4A8" w:rsidR="00D820B7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MBS </w:t>
            </w:r>
            <w:r>
              <w:t xml:space="preserve">передаёт данные </w:t>
            </w:r>
            <w:r>
              <w:rPr>
                <w:lang w:val="en-US"/>
              </w:rPr>
              <w:t>BTS</w:t>
            </w:r>
          </w:p>
        </w:tc>
        <w:tc>
          <w:tcPr>
            <w:tcW w:w="2229" w:type="dxa"/>
          </w:tcPr>
          <w:p w14:paraId="5D9C6ECC" w14:textId="7802A7CE" w:rsidR="00D820B7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BTS </w:t>
            </w:r>
            <w:r>
              <w:t xml:space="preserve">принимает данные </w:t>
            </w: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55537547" w14:textId="7D4F3102" w:rsidR="00D820B7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7DC71794" w14:textId="6218197A" w:rsidR="00D820B7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BTS</w:t>
            </w:r>
          </w:p>
        </w:tc>
        <w:tc>
          <w:tcPr>
            <w:tcW w:w="2080" w:type="dxa"/>
          </w:tcPr>
          <w:p w14:paraId="59E09375" w14:textId="4A0B2A90" w:rsidR="00D820B7" w:rsidRPr="00946886" w:rsidRDefault="00D820B7" w:rsidP="00D820B7">
            <w:pPr>
              <w:pStyle w:val="afd"/>
              <w:rPr>
                <w:lang w:val="en-US"/>
              </w:rPr>
            </w:pPr>
          </w:p>
        </w:tc>
      </w:tr>
      <w:tr w:rsidR="00D820B7" w:rsidRPr="00690887" w14:paraId="6B4D2E1F" w14:textId="77777777" w:rsidTr="003E1D87">
        <w:trPr>
          <w:trHeight w:val="699"/>
        </w:trPr>
        <w:tc>
          <w:tcPr>
            <w:tcW w:w="2080" w:type="dxa"/>
          </w:tcPr>
          <w:p w14:paraId="03CBF829" w14:textId="519651FC" w:rsidR="00D820B7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purgingValves</w:t>
            </w:r>
          </w:p>
        </w:tc>
        <w:tc>
          <w:tcPr>
            <w:tcW w:w="2080" w:type="dxa"/>
          </w:tcPr>
          <w:p w14:paraId="42FBEEB9" w14:textId="0ED40345" w:rsidR="00D820B7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56020107" w14:textId="45585521" w:rsidR="00D820B7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MBS </w:t>
            </w:r>
            <w:r>
              <w:t xml:space="preserve">передаёт данные </w:t>
            </w:r>
            <w:r>
              <w:rPr>
                <w:lang w:val="en-US"/>
              </w:rPr>
              <w:t>BTS</w:t>
            </w:r>
          </w:p>
        </w:tc>
        <w:tc>
          <w:tcPr>
            <w:tcW w:w="2229" w:type="dxa"/>
          </w:tcPr>
          <w:p w14:paraId="25EE50DF" w14:textId="28C453FC" w:rsidR="00D820B7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BTS </w:t>
            </w:r>
            <w:r>
              <w:t xml:space="preserve">принимает данные </w:t>
            </w: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42A140FF" w14:textId="42B6046C" w:rsidR="00D820B7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3F474324" w14:textId="5BD47235" w:rsidR="00D820B7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BTS</w:t>
            </w:r>
          </w:p>
        </w:tc>
        <w:tc>
          <w:tcPr>
            <w:tcW w:w="2080" w:type="dxa"/>
          </w:tcPr>
          <w:p w14:paraId="2BE78104" w14:textId="474BC55C" w:rsidR="00D820B7" w:rsidRPr="00946886" w:rsidRDefault="00D820B7" w:rsidP="00D820B7">
            <w:pPr>
              <w:pStyle w:val="afd"/>
              <w:rPr>
                <w:lang w:val="en-US"/>
              </w:rPr>
            </w:pPr>
          </w:p>
        </w:tc>
      </w:tr>
      <w:tr w:rsidR="00D820B7" w:rsidRPr="00690887" w14:paraId="352CB818" w14:textId="77777777" w:rsidTr="003E1D87">
        <w:trPr>
          <w:trHeight w:val="699"/>
        </w:trPr>
        <w:tc>
          <w:tcPr>
            <w:tcW w:w="2080" w:type="dxa"/>
          </w:tcPr>
          <w:p w14:paraId="0AEF59E5" w14:textId="66995DEF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B5858C5" w14:textId="0FC3D399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27524859" w14:textId="530C090B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1AAE3C73" w14:textId="43CE0E6B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951D182" w14:textId="67F1D6E5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2DF37E0" w14:textId="3C857BF9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86F6971" w14:textId="4D5AC638" w:rsidR="00D820B7" w:rsidRPr="00946886" w:rsidRDefault="00D820B7" w:rsidP="00D820B7">
            <w:pPr>
              <w:pStyle w:val="afd"/>
              <w:rPr>
                <w:lang w:val="en-US"/>
              </w:rPr>
            </w:pPr>
          </w:p>
        </w:tc>
      </w:tr>
      <w:tr w:rsidR="00D820B7" w:rsidRPr="00690887" w14:paraId="47088E40" w14:textId="77777777" w:rsidTr="003E1D87">
        <w:trPr>
          <w:trHeight w:val="699"/>
        </w:trPr>
        <w:tc>
          <w:tcPr>
            <w:tcW w:w="2080" w:type="dxa"/>
          </w:tcPr>
          <w:p w14:paraId="0F9F325C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95BAB64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7CCB0F77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151D36E7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CCFFA56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1C3747B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2587835" w14:textId="77777777" w:rsidR="00D820B7" w:rsidRPr="00946886" w:rsidRDefault="00D820B7" w:rsidP="00D820B7">
            <w:pPr>
              <w:pStyle w:val="afd"/>
              <w:rPr>
                <w:lang w:val="en-US"/>
              </w:rPr>
            </w:pPr>
          </w:p>
        </w:tc>
      </w:tr>
      <w:tr w:rsidR="00D820B7" w:rsidRPr="00690887" w14:paraId="255A0EFE" w14:textId="77777777" w:rsidTr="003E1D87">
        <w:trPr>
          <w:trHeight w:val="699"/>
        </w:trPr>
        <w:tc>
          <w:tcPr>
            <w:tcW w:w="2080" w:type="dxa"/>
          </w:tcPr>
          <w:p w14:paraId="2E4616FA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1EC339C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6D84C9C0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1A3CC20A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7ECB3B4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EB6D177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68E8A3E" w14:textId="77777777" w:rsidR="00D820B7" w:rsidRPr="00946886" w:rsidRDefault="00D820B7" w:rsidP="00D820B7">
            <w:pPr>
              <w:pStyle w:val="afd"/>
              <w:rPr>
                <w:lang w:val="en-US"/>
              </w:rPr>
            </w:pPr>
          </w:p>
        </w:tc>
      </w:tr>
      <w:tr w:rsidR="00D820B7" w:rsidRPr="00690887" w14:paraId="7E125C76" w14:textId="77777777" w:rsidTr="003E1D87">
        <w:trPr>
          <w:trHeight w:val="699"/>
        </w:trPr>
        <w:tc>
          <w:tcPr>
            <w:tcW w:w="2080" w:type="dxa"/>
          </w:tcPr>
          <w:p w14:paraId="0AFDEF08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AC7C7B1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6D44BD92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012975F1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E9E413E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839C530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B4E835D" w14:textId="77777777" w:rsidR="00D820B7" w:rsidRPr="00946886" w:rsidRDefault="00D820B7" w:rsidP="00D820B7">
            <w:pPr>
              <w:pStyle w:val="afd"/>
              <w:rPr>
                <w:lang w:val="en-US"/>
              </w:rPr>
            </w:pPr>
          </w:p>
        </w:tc>
      </w:tr>
      <w:tr w:rsidR="00D820B7" w:rsidRPr="00690887" w14:paraId="213EB773" w14:textId="77777777" w:rsidTr="003E1D87">
        <w:trPr>
          <w:trHeight w:val="699"/>
        </w:trPr>
        <w:tc>
          <w:tcPr>
            <w:tcW w:w="2080" w:type="dxa"/>
          </w:tcPr>
          <w:p w14:paraId="217222FA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2B495AE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54DF0B47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0BC07F2F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2DBE020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8321259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3F6E1BC" w14:textId="77777777" w:rsidR="00D820B7" w:rsidRPr="00946886" w:rsidRDefault="00D820B7" w:rsidP="00D820B7">
            <w:pPr>
              <w:pStyle w:val="afd"/>
              <w:rPr>
                <w:lang w:val="en-US"/>
              </w:rPr>
            </w:pPr>
          </w:p>
        </w:tc>
      </w:tr>
      <w:tr w:rsidR="00E64EFC" w:rsidRPr="00690887" w14:paraId="03384E1A" w14:textId="77777777" w:rsidTr="003E1D87">
        <w:trPr>
          <w:trHeight w:val="699"/>
        </w:trPr>
        <w:tc>
          <w:tcPr>
            <w:tcW w:w="2080" w:type="dxa"/>
          </w:tcPr>
          <w:p w14:paraId="12D9EF2C" w14:textId="77777777" w:rsidR="00E64EFC" w:rsidRDefault="00E64EFC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DB933F7" w14:textId="77777777" w:rsidR="00E64EFC" w:rsidRDefault="00E64EFC" w:rsidP="00D820B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550B616C" w14:textId="77777777" w:rsidR="00E64EFC" w:rsidRDefault="00E64EFC" w:rsidP="00D820B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30A54C25" w14:textId="77777777" w:rsidR="00E64EFC" w:rsidRDefault="00E64EFC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066EE19" w14:textId="77777777" w:rsidR="00E64EFC" w:rsidRDefault="00E64EFC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7C919F0" w14:textId="77777777" w:rsidR="00E64EFC" w:rsidRDefault="00E64EFC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8F4D266" w14:textId="77777777" w:rsidR="00E64EFC" w:rsidRPr="00946886" w:rsidRDefault="00E64EFC" w:rsidP="00D820B7">
            <w:pPr>
              <w:pStyle w:val="afd"/>
              <w:rPr>
                <w:lang w:val="en-US"/>
              </w:rPr>
            </w:pPr>
          </w:p>
        </w:tc>
      </w:tr>
      <w:tr w:rsidR="00E64EFC" w:rsidRPr="00690887" w14:paraId="5C85A5AF" w14:textId="77777777" w:rsidTr="003E1D87">
        <w:trPr>
          <w:trHeight w:val="699"/>
        </w:trPr>
        <w:tc>
          <w:tcPr>
            <w:tcW w:w="2080" w:type="dxa"/>
          </w:tcPr>
          <w:p w14:paraId="2218F405" w14:textId="77777777" w:rsidR="00E64EFC" w:rsidRDefault="00E64EFC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2561C9E" w14:textId="77777777" w:rsidR="00E64EFC" w:rsidRDefault="00E64EFC" w:rsidP="00D820B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2C9497BE" w14:textId="77777777" w:rsidR="00E64EFC" w:rsidRDefault="00E64EFC" w:rsidP="00D820B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5B8E0C4B" w14:textId="77777777" w:rsidR="00E64EFC" w:rsidRDefault="00E64EFC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37A82E4" w14:textId="77777777" w:rsidR="00E64EFC" w:rsidRDefault="00E64EFC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DFC6960" w14:textId="77777777" w:rsidR="00E64EFC" w:rsidRDefault="00E64EFC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7636E28" w14:textId="77777777" w:rsidR="00E64EFC" w:rsidRPr="00946886" w:rsidRDefault="00E64EFC" w:rsidP="00D820B7">
            <w:pPr>
              <w:pStyle w:val="afd"/>
              <w:rPr>
                <w:lang w:val="en-US"/>
              </w:rPr>
            </w:pPr>
          </w:p>
        </w:tc>
      </w:tr>
      <w:tr w:rsidR="00D820B7" w:rsidRPr="00690887" w14:paraId="4F1E3FE1" w14:textId="77777777" w:rsidTr="003E1D87">
        <w:trPr>
          <w:trHeight w:val="699"/>
        </w:trPr>
        <w:tc>
          <w:tcPr>
            <w:tcW w:w="2080" w:type="dxa"/>
          </w:tcPr>
          <w:p w14:paraId="7E107B8F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9611369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7C3283B9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38F45595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083F4E5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156BEC6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7E173A4" w14:textId="77777777" w:rsidR="00D820B7" w:rsidRPr="00946886" w:rsidRDefault="00D820B7" w:rsidP="00D820B7">
            <w:pPr>
              <w:pStyle w:val="afd"/>
              <w:rPr>
                <w:lang w:val="en-US"/>
              </w:rPr>
            </w:pPr>
          </w:p>
        </w:tc>
      </w:tr>
      <w:tr w:rsidR="00D820B7" w:rsidRPr="00690887" w14:paraId="69FC5ADC" w14:textId="77777777" w:rsidTr="003E1D87">
        <w:trPr>
          <w:trHeight w:val="699"/>
        </w:trPr>
        <w:tc>
          <w:tcPr>
            <w:tcW w:w="2080" w:type="dxa"/>
          </w:tcPr>
          <w:p w14:paraId="56858AC1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C28FD28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2B84C8B7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2014DE83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BA90CBF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F5AEE53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E75D86B" w14:textId="77777777" w:rsidR="00D820B7" w:rsidRPr="00946886" w:rsidRDefault="00D820B7" w:rsidP="00D820B7">
            <w:pPr>
              <w:pStyle w:val="afd"/>
              <w:rPr>
                <w:lang w:val="en-US"/>
              </w:rPr>
            </w:pPr>
          </w:p>
        </w:tc>
      </w:tr>
      <w:tr w:rsidR="00D820B7" w:rsidRPr="00690887" w14:paraId="3017AF00" w14:textId="77777777" w:rsidTr="003E1D87">
        <w:trPr>
          <w:trHeight w:val="699"/>
        </w:trPr>
        <w:tc>
          <w:tcPr>
            <w:tcW w:w="2080" w:type="dxa"/>
          </w:tcPr>
          <w:p w14:paraId="11368989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446F78D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6193D18F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7EDB462B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D1FDD0D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A701843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95F8255" w14:textId="77777777" w:rsidR="00D820B7" w:rsidRPr="00946886" w:rsidRDefault="00D820B7" w:rsidP="00D820B7">
            <w:pPr>
              <w:pStyle w:val="afd"/>
              <w:rPr>
                <w:lang w:val="en-US"/>
              </w:rPr>
            </w:pPr>
          </w:p>
        </w:tc>
      </w:tr>
    </w:tbl>
    <w:p w14:paraId="17A16EB7" w14:textId="77777777" w:rsidR="007D4AAF" w:rsidRDefault="007D4AAF" w:rsidP="007D4AAF">
      <w:pPr>
        <w:pStyle w:val="af3"/>
      </w:pPr>
      <w:r>
        <w:rPr>
          <w:noProof/>
          <w14:ligatures w14:val="standardContextual"/>
        </w:rPr>
        <w:lastRenderedPageBreak/>
        <w:drawing>
          <wp:inline distT="0" distB="0" distL="0" distR="0" wp14:anchorId="3D3713F3" wp14:editId="0F12348C">
            <wp:extent cx="5512540" cy="5783058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540" cy="578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228C" w14:textId="56CC82A4" w:rsidR="007D4AAF" w:rsidRPr="007D4AAF" w:rsidRDefault="007D4AAF" w:rsidP="007D4AAF">
      <w:pPr>
        <w:pStyle w:val="af3"/>
      </w:pPr>
      <w:r>
        <w:t xml:space="preserve">Рисунок </w:t>
      </w:r>
      <w:r w:rsidRPr="00931D5E">
        <w:t>9</w:t>
      </w:r>
      <w:r>
        <w:t>.</w:t>
      </w:r>
      <w:r w:rsidRPr="007D4AAF">
        <w:t>4</w:t>
      </w:r>
      <w:r>
        <w:t xml:space="preserve"> – Схема подключения</w:t>
      </w:r>
      <w:r w:rsidRPr="008016E1">
        <w:t xml:space="preserve"> </w:t>
      </w:r>
      <w:r>
        <w:rPr>
          <w:lang w:val="en-US"/>
        </w:rPr>
        <w:t>BTS</w:t>
      </w:r>
    </w:p>
    <w:p w14:paraId="796A3768" w14:textId="4FD5D517" w:rsidR="002E5082" w:rsidRPr="007D4AAF" w:rsidRDefault="002E5082" w:rsidP="002E5082">
      <w:pPr>
        <w:pStyle w:val="23"/>
      </w:pPr>
      <w:bookmarkStart w:id="23" w:name="_Toc178651828"/>
      <w:r>
        <w:lastRenderedPageBreak/>
        <w:t>9.</w:t>
      </w:r>
      <w:r w:rsidR="00F65A9D">
        <w:t>5</w:t>
      </w:r>
      <w:r>
        <w:t xml:space="preserve"> Рули глубины</w:t>
      </w:r>
      <w:r w:rsidR="00FB62FD" w:rsidRPr="007D4AAF">
        <w:t xml:space="preserve"> (</w:t>
      </w:r>
      <w:r w:rsidR="00FB62FD">
        <w:rPr>
          <w:lang w:val="en-US"/>
        </w:rPr>
        <w:t>DR</w:t>
      </w:r>
      <w:r w:rsidR="00FB62FD" w:rsidRPr="007D4AAF">
        <w:t>)</w:t>
      </w:r>
      <w:bookmarkEnd w:id="23"/>
    </w:p>
    <w:p w14:paraId="78A1FD16" w14:textId="77777777" w:rsidR="002E5082" w:rsidRPr="00BE367B" w:rsidRDefault="002E5082" w:rsidP="007D48FA">
      <w:pPr>
        <w:pStyle w:val="af1"/>
      </w:pPr>
    </w:p>
    <w:p w14:paraId="1CD7EB57" w14:textId="011B5259" w:rsidR="00101860" w:rsidRDefault="00101860" w:rsidP="007D48FA">
      <w:pPr>
        <w:pStyle w:val="af1"/>
      </w:pPr>
      <w:r>
        <w:t xml:space="preserve">Передние рули </w:t>
      </w:r>
      <w:r w:rsidR="00BE367B">
        <w:t xml:space="preserve">принимают значения </w:t>
      </w:r>
      <w:r>
        <w:t xml:space="preserve">от -35 до 35 градусов вертикального </w:t>
      </w:r>
      <w:r w:rsidR="00BE367B">
        <w:t>отклонения</w:t>
      </w:r>
      <w:r>
        <w:t>.</w:t>
      </w:r>
    </w:p>
    <w:p w14:paraId="04E6730F" w14:textId="3EF46541" w:rsidR="00101860" w:rsidRDefault="00101860" w:rsidP="007D48FA">
      <w:pPr>
        <w:pStyle w:val="af1"/>
      </w:pPr>
      <w:r>
        <w:t xml:space="preserve">Задние рули </w:t>
      </w:r>
      <w:r w:rsidR="00BE367B">
        <w:t>принимают значения от -40 до 40 градусов вертикального отклонения.</w:t>
      </w:r>
    </w:p>
    <w:p w14:paraId="68C11CFF" w14:textId="5E03329B" w:rsidR="00A858D0" w:rsidRDefault="000D5314" w:rsidP="007D48FA">
      <w:pPr>
        <w:pStyle w:val="af1"/>
      </w:pPr>
      <w:r>
        <w:t xml:space="preserve">Скорость изменения положения руля </w:t>
      </w:r>
      <w:r w:rsidR="00A858D0">
        <w:t>равно 1 градус в секунду.</w:t>
      </w:r>
    </w:p>
    <w:p w14:paraId="01BC18C6" w14:textId="2DCA3438" w:rsidR="00E64EFC" w:rsidRPr="00410A7F" w:rsidRDefault="00E64EFC" w:rsidP="00E64EFC">
      <w:pPr>
        <w:pStyle w:val="af1"/>
      </w:pPr>
      <w:r>
        <w:t xml:space="preserve">На рисунке </w:t>
      </w:r>
      <w:r w:rsidRPr="00BA0464">
        <w:t>9</w:t>
      </w:r>
      <w:r>
        <w:t>.5 указана схема подключения</w:t>
      </w:r>
      <w:r w:rsidRPr="00057ED5">
        <w:t xml:space="preserve"> </w:t>
      </w:r>
      <w:r>
        <w:rPr>
          <w:lang w:val="en-US"/>
        </w:rPr>
        <w:t>DR</w:t>
      </w:r>
      <w:r>
        <w:t xml:space="preserve">, в таблице </w:t>
      </w:r>
      <w:r w:rsidRPr="00BA0464">
        <w:t>9</w:t>
      </w:r>
      <w:r>
        <w:t>.5 – характеристики интерфейсов</w:t>
      </w:r>
    </w:p>
    <w:p w14:paraId="280F2079" w14:textId="77777777" w:rsidR="00E64EFC" w:rsidRPr="00545B47" w:rsidRDefault="00E64EFC" w:rsidP="00E64EFC">
      <w:pPr>
        <w:pStyle w:val="af1"/>
      </w:pPr>
    </w:p>
    <w:p w14:paraId="675D92CE" w14:textId="21B8D027" w:rsidR="00E64EFC" w:rsidRPr="00BA0464" w:rsidRDefault="00E64EFC" w:rsidP="00E64EFC">
      <w:pPr>
        <w:pStyle w:val="afd"/>
        <w:rPr>
          <w:lang w:val="en-US"/>
        </w:rPr>
      </w:pPr>
      <w:r>
        <w:t xml:space="preserve">Таблица </w:t>
      </w:r>
      <w:r>
        <w:rPr>
          <w:lang w:val="en-US"/>
        </w:rPr>
        <w:t>9</w:t>
      </w:r>
      <w:r>
        <w:t>.</w:t>
      </w:r>
      <w:r>
        <w:rPr>
          <w:lang w:val="en-US"/>
        </w:rPr>
        <w:t>5</w:t>
      </w:r>
      <w:r>
        <w:t xml:space="preserve"> – Характеристика интерфейсов</w:t>
      </w:r>
      <w:r>
        <w:rPr>
          <w:lang w:val="en-US"/>
        </w:rPr>
        <w:t xml:space="preserve"> BTS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80"/>
        <w:gridCol w:w="2080"/>
        <w:gridCol w:w="1931"/>
        <w:gridCol w:w="2229"/>
        <w:gridCol w:w="2080"/>
        <w:gridCol w:w="2080"/>
        <w:gridCol w:w="2080"/>
      </w:tblGrid>
      <w:tr w:rsidR="00E64EFC" w14:paraId="618A92FD" w14:textId="77777777" w:rsidTr="003E1D87">
        <w:tc>
          <w:tcPr>
            <w:tcW w:w="2080" w:type="dxa"/>
            <w:vAlign w:val="center"/>
          </w:tcPr>
          <w:p w14:paraId="0BD5D94F" w14:textId="77777777" w:rsidR="00E64EFC" w:rsidRDefault="00E64EFC" w:rsidP="003E1D87">
            <w:pPr>
              <w:pStyle w:val="afd"/>
              <w:jc w:val="center"/>
            </w:pPr>
            <w:r>
              <w:t>Имя интерфейса</w:t>
            </w:r>
          </w:p>
        </w:tc>
        <w:tc>
          <w:tcPr>
            <w:tcW w:w="2080" w:type="dxa"/>
            <w:vAlign w:val="center"/>
          </w:tcPr>
          <w:p w14:paraId="25FE5177" w14:textId="77777777" w:rsidR="00E64EFC" w:rsidRDefault="00E64EFC" w:rsidP="003E1D87">
            <w:pPr>
              <w:pStyle w:val="afd"/>
              <w:jc w:val="center"/>
            </w:pPr>
            <w:r>
              <w:t>Тип интерфейса</w:t>
            </w:r>
          </w:p>
        </w:tc>
        <w:tc>
          <w:tcPr>
            <w:tcW w:w="1931" w:type="dxa"/>
            <w:vAlign w:val="center"/>
          </w:tcPr>
          <w:p w14:paraId="28880AB0" w14:textId="77777777" w:rsidR="00E64EFC" w:rsidRDefault="00E64EFC" w:rsidP="003E1D87">
            <w:pPr>
              <w:pStyle w:val="afd"/>
              <w:jc w:val="center"/>
            </w:pPr>
            <w:r>
              <w:t>Функции системы 1</w:t>
            </w:r>
          </w:p>
        </w:tc>
        <w:tc>
          <w:tcPr>
            <w:tcW w:w="2229" w:type="dxa"/>
            <w:vAlign w:val="center"/>
          </w:tcPr>
          <w:p w14:paraId="060ECE38" w14:textId="77777777" w:rsidR="00E64EFC" w:rsidRDefault="00E64EFC" w:rsidP="003E1D87">
            <w:pPr>
              <w:pStyle w:val="afd"/>
              <w:jc w:val="center"/>
            </w:pPr>
            <w:r>
              <w:t>Функции системы 2</w:t>
            </w:r>
          </w:p>
        </w:tc>
        <w:tc>
          <w:tcPr>
            <w:tcW w:w="2080" w:type="dxa"/>
            <w:vAlign w:val="center"/>
          </w:tcPr>
          <w:p w14:paraId="0109EA61" w14:textId="77777777" w:rsidR="00E64EFC" w:rsidRDefault="00E64EFC" w:rsidP="003E1D87">
            <w:pPr>
              <w:pStyle w:val="afd"/>
              <w:jc w:val="center"/>
            </w:pPr>
            <w:r>
              <w:t>Компонент системы 1</w:t>
            </w:r>
          </w:p>
        </w:tc>
        <w:tc>
          <w:tcPr>
            <w:tcW w:w="2080" w:type="dxa"/>
            <w:vAlign w:val="center"/>
          </w:tcPr>
          <w:p w14:paraId="747128E8" w14:textId="77777777" w:rsidR="00E64EFC" w:rsidRDefault="00E64EFC" w:rsidP="003E1D87">
            <w:pPr>
              <w:pStyle w:val="afd"/>
              <w:jc w:val="center"/>
            </w:pPr>
            <w:r>
              <w:t>Компоненты системы 2</w:t>
            </w:r>
          </w:p>
        </w:tc>
        <w:tc>
          <w:tcPr>
            <w:tcW w:w="2080" w:type="dxa"/>
            <w:vAlign w:val="center"/>
          </w:tcPr>
          <w:p w14:paraId="343B49CA" w14:textId="77777777" w:rsidR="00E64EFC" w:rsidRDefault="00E64EFC" w:rsidP="003E1D87">
            <w:pPr>
              <w:pStyle w:val="afd"/>
              <w:jc w:val="center"/>
            </w:pPr>
            <w:r>
              <w:t>Примечания</w:t>
            </w:r>
          </w:p>
        </w:tc>
      </w:tr>
      <w:tr w:rsidR="00E47122" w:rsidRPr="00EE4B40" w14:paraId="5C26AEC5" w14:textId="77777777" w:rsidTr="003E1D87">
        <w:tc>
          <w:tcPr>
            <w:tcW w:w="2080" w:type="dxa"/>
          </w:tcPr>
          <w:p w14:paraId="1C35CE20" w14:textId="7F462174" w:rsidR="00E47122" w:rsidRPr="00A82332" w:rsidRDefault="00E47122" w:rsidP="00E47122">
            <w:pPr>
              <w:pStyle w:val="afd"/>
              <w:rPr>
                <w:lang w:val="en-US"/>
              </w:rPr>
            </w:pPr>
            <w:r w:rsidRPr="00905A90">
              <w:t>front</w:t>
            </w:r>
            <w:r>
              <w:rPr>
                <w:lang w:val="en-US"/>
              </w:rPr>
              <w:t>Slant</w:t>
            </w:r>
          </w:p>
        </w:tc>
        <w:tc>
          <w:tcPr>
            <w:tcW w:w="2080" w:type="dxa"/>
          </w:tcPr>
          <w:p w14:paraId="57316FC6" w14:textId="4BBD7D79" w:rsidR="00E47122" w:rsidRPr="002144BA" w:rsidRDefault="00E47122" w:rsidP="00E47122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1E99EA14" w14:textId="7A37157E" w:rsidR="00E47122" w:rsidRPr="00715920" w:rsidRDefault="00E47122" w:rsidP="00E47122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DR </w:t>
            </w:r>
            <w:r>
              <w:t xml:space="preserve">передаёт данные </w:t>
            </w:r>
            <w:r>
              <w:rPr>
                <w:lang w:val="en-US"/>
              </w:rPr>
              <w:t>ES</w:t>
            </w:r>
          </w:p>
        </w:tc>
        <w:tc>
          <w:tcPr>
            <w:tcW w:w="2229" w:type="dxa"/>
          </w:tcPr>
          <w:p w14:paraId="11B5D15E" w14:textId="2E4076EA" w:rsidR="00E47122" w:rsidRPr="000E03EF" w:rsidRDefault="00E47122" w:rsidP="00E47122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ES </w:t>
            </w:r>
            <w:r>
              <w:t xml:space="preserve">принимает данные </w:t>
            </w:r>
            <w:r>
              <w:rPr>
                <w:lang w:val="en-US"/>
              </w:rPr>
              <w:t>DR</w:t>
            </w:r>
          </w:p>
        </w:tc>
        <w:tc>
          <w:tcPr>
            <w:tcW w:w="2080" w:type="dxa"/>
          </w:tcPr>
          <w:p w14:paraId="072DBD4C" w14:textId="7A1EB776" w:rsidR="00E47122" w:rsidRPr="00253E5C" w:rsidRDefault="00E47122" w:rsidP="00E47122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DR</w:t>
            </w:r>
          </w:p>
        </w:tc>
        <w:tc>
          <w:tcPr>
            <w:tcW w:w="2080" w:type="dxa"/>
          </w:tcPr>
          <w:p w14:paraId="00C3BE4B" w14:textId="07711C83" w:rsidR="00E47122" w:rsidRPr="00A82332" w:rsidRDefault="00E47122" w:rsidP="00E47122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ES</w:t>
            </w:r>
          </w:p>
        </w:tc>
        <w:tc>
          <w:tcPr>
            <w:tcW w:w="2080" w:type="dxa"/>
          </w:tcPr>
          <w:p w14:paraId="7067E0C4" w14:textId="13108BD9" w:rsidR="00E47122" w:rsidRPr="00946886" w:rsidRDefault="00E47122" w:rsidP="00E47122">
            <w:pPr>
              <w:pStyle w:val="afd"/>
              <w:rPr>
                <w:lang w:val="en-US"/>
              </w:rPr>
            </w:pPr>
          </w:p>
        </w:tc>
      </w:tr>
      <w:tr w:rsidR="00E47122" w:rsidRPr="00EE4B40" w14:paraId="6B0DA752" w14:textId="77777777" w:rsidTr="003E1D87">
        <w:tc>
          <w:tcPr>
            <w:tcW w:w="2080" w:type="dxa"/>
          </w:tcPr>
          <w:p w14:paraId="4DEEFED1" w14:textId="3F836AB7" w:rsidR="00E47122" w:rsidRPr="00B83A4F" w:rsidRDefault="00E47122" w:rsidP="00E47122">
            <w:pPr>
              <w:pStyle w:val="afd"/>
            </w:pPr>
            <w:r>
              <w:rPr>
                <w:lang w:val="en-US"/>
              </w:rPr>
              <w:t>rearSlant</w:t>
            </w:r>
          </w:p>
        </w:tc>
        <w:tc>
          <w:tcPr>
            <w:tcW w:w="2080" w:type="dxa"/>
          </w:tcPr>
          <w:p w14:paraId="64B27330" w14:textId="2FA1CD91" w:rsidR="00E47122" w:rsidRDefault="00E47122" w:rsidP="00E47122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2CF9DB6B" w14:textId="104CC0E7" w:rsidR="00E47122" w:rsidRDefault="00E47122" w:rsidP="00E47122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DR </w:t>
            </w:r>
            <w:r>
              <w:t xml:space="preserve">передаёт данные </w:t>
            </w:r>
            <w:r>
              <w:rPr>
                <w:lang w:val="en-US"/>
              </w:rPr>
              <w:t>ES</w:t>
            </w:r>
          </w:p>
        </w:tc>
        <w:tc>
          <w:tcPr>
            <w:tcW w:w="2229" w:type="dxa"/>
          </w:tcPr>
          <w:p w14:paraId="08636FB1" w14:textId="6B911C55" w:rsidR="00E47122" w:rsidRDefault="00E47122" w:rsidP="00E47122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ES </w:t>
            </w:r>
            <w:r>
              <w:t xml:space="preserve">принимает данные </w:t>
            </w:r>
            <w:r>
              <w:rPr>
                <w:lang w:val="en-US"/>
              </w:rPr>
              <w:t>DR</w:t>
            </w:r>
          </w:p>
        </w:tc>
        <w:tc>
          <w:tcPr>
            <w:tcW w:w="2080" w:type="dxa"/>
          </w:tcPr>
          <w:p w14:paraId="69C08847" w14:textId="38F8CE7C" w:rsidR="00E47122" w:rsidRDefault="00E47122" w:rsidP="00E47122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DR</w:t>
            </w:r>
          </w:p>
        </w:tc>
        <w:tc>
          <w:tcPr>
            <w:tcW w:w="2080" w:type="dxa"/>
          </w:tcPr>
          <w:p w14:paraId="1A3907BA" w14:textId="3C162A36" w:rsidR="00E47122" w:rsidRDefault="00E47122" w:rsidP="00E47122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ES</w:t>
            </w:r>
          </w:p>
        </w:tc>
        <w:tc>
          <w:tcPr>
            <w:tcW w:w="2080" w:type="dxa"/>
          </w:tcPr>
          <w:p w14:paraId="18EA2EAF" w14:textId="6E9DF907" w:rsidR="00E47122" w:rsidRDefault="00E47122" w:rsidP="00E47122">
            <w:pPr>
              <w:pStyle w:val="afd"/>
              <w:rPr>
                <w:lang w:val="en-US"/>
              </w:rPr>
            </w:pPr>
          </w:p>
        </w:tc>
      </w:tr>
      <w:tr w:rsidR="00E47122" w:rsidRPr="00690887" w14:paraId="6060CD4C" w14:textId="77777777" w:rsidTr="003E1D87">
        <w:trPr>
          <w:trHeight w:val="699"/>
        </w:trPr>
        <w:tc>
          <w:tcPr>
            <w:tcW w:w="2080" w:type="dxa"/>
          </w:tcPr>
          <w:p w14:paraId="0DC7C22B" w14:textId="0B1EC2A6" w:rsidR="00E47122" w:rsidRDefault="00E47122" w:rsidP="00E47122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3709535" w14:textId="1F6F47B6" w:rsidR="00E47122" w:rsidRDefault="00E47122" w:rsidP="00E47122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5118E4D3" w14:textId="7898F801" w:rsidR="00E47122" w:rsidRDefault="00E47122" w:rsidP="00E47122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430F52EF" w14:textId="2CC765CB" w:rsidR="00E47122" w:rsidRDefault="00E47122" w:rsidP="00E47122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DED8453" w14:textId="34C60C02" w:rsidR="00E47122" w:rsidRDefault="00E47122" w:rsidP="00E47122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BFA3466" w14:textId="41495170" w:rsidR="00E47122" w:rsidRDefault="00E47122" w:rsidP="00E47122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8B91B80" w14:textId="77777777" w:rsidR="00E47122" w:rsidRPr="00946886" w:rsidRDefault="00E47122" w:rsidP="00E47122">
            <w:pPr>
              <w:pStyle w:val="afd"/>
              <w:rPr>
                <w:lang w:val="en-US"/>
              </w:rPr>
            </w:pPr>
          </w:p>
        </w:tc>
      </w:tr>
      <w:tr w:rsidR="00E47122" w:rsidRPr="00690887" w14:paraId="2EA89423" w14:textId="77777777" w:rsidTr="003E1D87">
        <w:trPr>
          <w:trHeight w:val="699"/>
        </w:trPr>
        <w:tc>
          <w:tcPr>
            <w:tcW w:w="2080" w:type="dxa"/>
          </w:tcPr>
          <w:p w14:paraId="7CB0C79B" w14:textId="046F16F3" w:rsidR="00E47122" w:rsidRPr="00B83A4F" w:rsidRDefault="00E47122" w:rsidP="00E47122">
            <w:pPr>
              <w:pStyle w:val="afd"/>
            </w:pPr>
          </w:p>
        </w:tc>
        <w:tc>
          <w:tcPr>
            <w:tcW w:w="2080" w:type="dxa"/>
          </w:tcPr>
          <w:p w14:paraId="24E66DD6" w14:textId="1E24CA3C" w:rsidR="00E47122" w:rsidRDefault="00E47122" w:rsidP="00E47122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37106D34" w14:textId="08361734" w:rsidR="00E47122" w:rsidRDefault="00E47122" w:rsidP="00E47122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0C3A4227" w14:textId="6AE5AD4B" w:rsidR="00E47122" w:rsidRDefault="00E47122" w:rsidP="00E47122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20898FA" w14:textId="3A625F10" w:rsidR="00E47122" w:rsidRDefault="00E47122" w:rsidP="00E47122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EE17B40" w14:textId="361E1041" w:rsidR="00E47122" w:rsidRDefault="00E47122" w:rsidP="00E47122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B420436" w14:textId="77777777" w:rsidR="00E47122" w:rsidRPr="00946886" w:rsidRDefault="00E47122" w:rsidP="00E47122">
            <w:pPr>
              <w:pStyle w:val="afd"/>
              <w:rPr>
                <w:lang w:val="en-US"/>
              </w:rPr>
            </w:pPr>
          </w:p>
        </w:tc>
      </w:tr>
      <w:tr w:rsidR="00E47122" w:rsidRPr="00690887" w14:paraId="2FDF5933" w14:textId="77777777" w:rsidTr="003E1D87">
        <w:trPr>
          <w:trHeight w:val="699"/>
        </w:trPr>
        <w:tc>
          <w:tcPr>
            <w:tcW w:w="2080" w:type="dxa"/>
          </w:tcPr>
          <w:p w14:paraId="1447DAC2" w14:textId="34AB91A7" w:rsidR="00E47122" w:rsidRDefault="00E47122" w:rsidP="00E47122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3A0085D" w14:textId="457F033A" w:rsidR="00E47122" w:rsidRDefault="00E47122" w:rsidP="00E47122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4D6DA0FD" w14:textId="504D6DED" w:rsidR="00E47122" w:rsidRDefault="00E47122" w:rsidP="00E47122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01C5F583" w14:textId="7FB4A5E6" w:rsidR="00E47122" w:rsidRDefault="00E47122" w:rsidP="00E47122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2684FC6" w14:textId="2CF9A17B" w:rsidR="00E47122" w:rsidRDefault="00E47122" w:rsidP="00E47122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6C926B7" w14:textId="34D00FC4" w:rsidR="00E47122" w:rsidRDefault="00E47122" w:rsidP="00E47122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DDF0569" w14:textId="77777777" w:rsidR="00E47122" w:rsidRPr="00946886" w:rsidRDefault="00E47122" w:rsidP="00E47122">
            <w:pPr>
              <w:pStyle w:val="afd"/>
              <w:rPr>
                <w:lang w:val="en-US"/>
              </w:rPr>
            </w:pPr>
          </w:p>
        </w:tc>
      </w:tr>
      <w:tr w:rsidR="00E47122" w:rsidRPr="00690887" w14:paraId="167C9498" w14:textId="77777777" w:rsidTr="003E1D87">
        <w:trPr>
          <w:trHeight w:val="699"/>
        </w:trPr>
        <w:tc>
          <w:tcPr>
            <w:tcW w:w="2080" w:type="dxa"/>
          </w:tcPr>
          <w:p w14:paraId="4D893EC1" w14:textId="77777777" w:rsidR="00E47122" w:rsidRDefault="00E47122" w:rsidP="00E47122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5395C37" w14:textId="77777777" w:rsidR="00E47122" w:rsidRDefault="00E47122" w:rsidP="00E47122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24936540" w14:textId="77777777" w:rsidR="00E47122" w:rsidRDefault="00E47122" w:rsidP="00E47122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45A015BA" w14:textId="77777777" w:rsidR="00E47122" w:rsidRDefault="00E47122" w:rsidP="00E47122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96E535E" w14:textId="77777777" w:rsidR="00E47122" w:rsidRDefault="00E47122" w:rsidP="00E47122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8810BFA" w14:textId="77777777" w:rsidR="00E47122" w:rsidRDefault="00E47122" w:rsidP="00E47122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9B52C97" w14:textId="77777777" w:rsidR="00E47122" w:rsidRPr="00946886" w:rsidRDefault="00E47122" w:rsidP="00E47122">
            <w:pPr>
              <w:pStyle w:val="afd"/>
              <w:rPr>
                <w:lang w:val="en-US"/>
              </w:rPr>
            </w:pPr>
          </w:p>
        </w:tc>
      </w:tr>
    </w:tbl>
    <w:p w14:paraId="118AC47B" w14:textId="77777777" w:rsidR="00E64EFC" w:rsidRDefault="00E64EFC" w:rsidP="00E64EFC">
      <w:pPr>
        <w:pStyle w:val="af3"/>
      </w:pPr>
      <w:r>
        <w:rPr>
          <w:noProof/>
          <w14:ligatures w14:val="standardContextual"/>
        </w:rPr>
        <w:lastRenderedPageBreak/>
        <w:drawing>
          <wp:inline distT="0" distB="0" distL="0" distR="0" wp14:anchorId="0866DC75" wp14:editId="08BA853A">
            <wp:extent cx="5506816" cy="5783058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816" cy="578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5197" w14:textId="501D98DC" w:rsidR="00E64EFC" w:rsidRPr="007D4AAF" w:rsidRDefault="00E64EFC" w:rsidP="00E64EFC">
      <w:pPr>
        <w:pStyle w:val="af3"/>
      </w:pPr>
      <w:r>
        <w:t xml:space="preserve">Рисунок </w:t>
      </w:r>
      <w:r w:rsidRPr="00931D5E">
        <w:t>9</w:t>
      </w:r>
      <w:r>
        <w:t>.</w:t>
      </w:r>
      <w:r w:rsidRPr="00905A90">
        <w:t>5</w:t>
      </w:r>
      <w:r>
        <w:t xml:space="preserve"> – Схема подключения</w:t>
      </w:r>
      <w:r w:rsidRPr="008016E1">
        <w:t xml:space="preserve"> </w:t>
      </w:r>
      <w:r>
        <w:rPr>
          <w:lang w:val="en-US"/>
        </w:rPr>
        <w:t>BTS</w:t>
      </w:r>
    </w:p>
    <w:p w14:paraId="7A746A08" w14:textId="77777777" w:rsidR="00E64EFC" w:rsidRDefault="00E64EFC" w:rsidP="007D48FA">
      <w:pPr>
        <w:pStyle w:val="af1"/>
      </w:pPr>
    </w:p>
    <w:p w14:paraId="6D1008BD" w14:textId="29147935" w:rsidR="00F4275D" w:rsidRPr="00905A90" w:rsidRDefault="00F4275D" w:rsidP="00F4275D">
      <w:pPr>
        <w:pStyle w:val="23"/>
      </w:pPr>
      <w:bookmarkStart w:id="24" w:name="_Toc178651829"/>
      <w:r>
        <w:t>9.6 Машинный телеграф</w:t>
      </w:r>
      <w:r w:rsidR="00FB62FD" w:rsidRPr="00905A90">
        <w:t xml:space="preserve"> (</w:t>
      </w:r>
      <w:r w:rsidR="00FB62FD">
        <w:rPr>
          <w:lang w:val="en-US"/>
        </w:rPr>
        <w:t>MT</w:t>
      </w:r>
      <w:r w:rsidR="00FB62FD" w:rsidRPr="00905A90">
        <w:t>)</w:t>
      </w:r>
      <w:bookmarkEnd w:id="24"/>
    </w:p>
    <w:p w14:paraId="1BB6C678" w14:textId="77777777" w:rsidR="00F4275D" w:rsidRDefault="00F4275D" w:rsidP="007D48FA">
      <w:pPr>
        <w:pStyle w:val="af1"/>
      </w:pPr>
    </w:p>
    <w:p w14:paraId="6F04170A" w14:textId="4FBBABAD" w:rsidR="00F4275D" w:rsidRDefault="00F4275D" w:rsidP="007D48FA">
      <w:pPr>
        <w:pStyle w:val="af1"/>
      </w:pPr>
      <w:r>
        <w:t>Машинный телеграф имеет 11 положений.</w:t>
      </w:r>
    </w:p>
    <w:p w14:paraId="29B1FDE9" w14:textId="77777777" w:rsidR="00F4275D" w:rsidRDefault="00F4275D" w:rsidP="000324C9">
      <w:pPr>
        <w:pStyle w:val="af5"/>
        <w:numPr>
          <w:ilvl w:val="0"/>
          <w:numId w:val="2"/>
        </w:numPr>
      </w:pPr>
      <w:r>
        <w:t>Самый полный вперёд</w:t>
      </w:r>
    </w:p>
    <w:p w14:paraId="2C669236" w14:textId="77777777" w:rsidR="00F4275D" w:rsidRDefault="00F4275D" w:rsidP="000324C9">
      <w:pPr>
        <w:pStyle w:val="af5"/>
        <w:numPr>
          <w:ilvl w:val="0"/>
          <w:numId w:val="2"/>
        </w:numPr>
      </w:pPr>
      <w:r>
        <w:t>Полный вперёд</w:t>
      </w:r>
    </w:p>
    <w:p w14:paraId="7603EECA" w14:textId="77777777" w:rsidR="00F4275D" w:rsidRDefault="00F4275D" w:rsidP="000324C9">
      <w:pPr>
        <w:pStyle w:val="af5"/>
        <w:numPr>
          <w:ilvl w:val="0"/>
          <w:numId w:val="2"/>
        </w:numPr>
      </w:pPr>
      <w:r>
        <w:t>Средний вперёд</w:t>
      </w:r>
    </w:p>
    <w:p w14:paraId="0FECBF09" w14:textId="77777777" w:rsidR="00F4275D" w:rsidRDefault="00F4275D" w:rsidP="000324C9">
      <w:pPr>
        <w:pStyle w:val="af5"/>
        <w:numPr>
          <w:ilvl w:val="0"/>
          <w:numId w:val="2"/>
        </w:numPr>
      </w:pPr>
      <w:r>
        <w:t>Малый вперёд</w:t>
      </w:r>
    </w:p>
    <w:p w14:paraId="0869754B" w14:textId="77777777" w:rsidR="00F4275D" w:rsidRDefault="00F4275D" w:rsidP="000324C9">
      <w:pPr>
        <w:pStyle w:val="af5"/>
        <w:numPr>
          <w:ilvl w:val="0"/>
          <w:numId w:val="2"/>
        </w:numPr>
      </w:pPr>
      <w:r>
        <w:t>Самый малый вперёд</w:t>
      </w:r>
    </w:p>
    <w:p w14:paraId="50C57A7D" w14:textId="77777777" w:rsidR="00F4275D" w:rsidRDefault="00F4275D" w:rsidP="000324C9">
      <w:pPr>
        <w:pStyle w:val="af5"/>
        <w:numPr>
          <w:ilvl w:val="0"/>
          <w:numId w:val="2"/>
        </w:numPr>
      </w:pPr>
      <w:r>
        <w:t>Обе машины стоп</w:t>
      </w:r>
    </w:p>
    <w:p w14:paraId="42F8E8BF" w14:textId="77777777" w:rsidR="00F4275D" w:rsidRDefault="00F4275D" w:rsidP="000324C9">
      <w:pPr>
        <w:pStyle w:val="af5"/>
        <w:numPr>
          <w:ilvl w:val="0"/>
          <w:numId w:val="2"/>
        </w:numPr>
      </w:pPr>
      <w:r>
        <w:t>Зарядка батарей</w:t>
      </w:r>
    </w:p>
    <w:p w14:paraId="6205D155" w14:textId="77777777" w:rsidR="00F4275D" w:rsidRDefault="00F4275D" w:rsidP="000324C9">
      <w:pPr>
        <w:pStyle w:val="af5"/>
        <w:numPr>
          <w:ilvl w:val="0"/>
          <w:numId w:val="2"/>
        </w:numPr>
      </w:pPr>
      <w:r>
        <w:t>Самый малый назад</w:t>
      </w:r>
    </w:p>
    <w:p w14:paraId="143CA3F1" w14:textId="77777777" w:rsidR="00F4275D" w:rsidRDefault="00F4275D" w:rsidP="000324C9">
      <w:pPr>
        <w:pStyle w:val="af5"/>
        <w:numPr>
          <w:ilvl w:val="0"/>
          <w:numId w:val="2"/>
        </w:numPr>
      </w:pPr>
      <w:r>
        <w:t>Малый назад</w:t>
      </w:r>
    </w:p>
    <w:p w14:paraId="756A03E7" w14:textId="77777777" w:rsidR="00F4275D" w:rsidRDefault="00F4275D" w:rsidP="000324C9">
      <w:pPr>
        <w:pStyle w:val="af5"/>
        <w:numPr>
          <w:ilvl w:val="0"/>
          <w:numId w:val="2"/>
        </w:numPr>
      </w:pPr>
      <w:r>
        <w:t>Средний назад</w:t>
      </w:r>
    </w:p>
    <w:p w14:paraId="0690F370" w14:textId="27D3994E" w:rsidR="00F4275D" w:rsidRDefault="00F4275D" w:rsidP="000324C9">
      <w:pPr>
        <w:pStyle w:val="af5"/>
        <w:numPr>
          <w:ilvl w:val="0"/>
          <w:numId w:val="2"/>
        </w:numPr>
      </w:pPr>
      <w:r>
        <w:t>Самый полный назад</w:t>
      </w:r>
    </w:p>
    <w:p w14:paraId="36FD07C9" w14:textId="36F1387E" w:rsidR="000324C9" w:rsidRDefault="000324C9" w:rsidP="000324C9">
      <w:pPr>
        <w:pStyle w:val="af1"/>
      </w:pPr>
      <w:r>
        <w:t xml:space="preserve">И переключатель </w:t>
      </w:r>
      <w:r w:rsidR="00F54C25">
        <w:t>маршевой</w:t>
      </w:r>
      <w:r>
        <w:t xml:space="preserve"> установки.</w:t>
      </w:r>
    </w:p>
    <w:p w14:paraId="1E33F5D9" w14:textId="045C631D" w:rsidR="00417561" w:rsidRPr="00410A7F" w:rsidRDefault="00417561" w:rsidP="00417561">
      <w:pPr>
        <w:pStyle w:val="af1"/>
      </w:pPr>
      <w:r>
        <w:t xml:space="preserve">На рисунке </w:t>
      </w:r>
      <w:r w:rsidRPr="00BA0464">
        <w:t>9</w:t>
      </w:r>
      <w:r>
        <w:t>.</w:t>
      </w:r>
      <w:r w:rsidRPr="00417561">
        <w:t>6</w:t>
      </w:r>
      <w:r>
        <w:t xml:space="preserve"> указана схема подключения</w:t>
      </w:r>
      <w:r w:rsidRPr="00057ED5">
        <w:t xml:space="preserve"> </w:t>
      </w:r>
      <w:r>
        <w:rPr>
          <w:lang w:val="en-US"/>
        </w:rPr>
        <w:t>MT</w:t>
      </w:r>
      <w:r>
        <w:t xml:space="preserve">, в таблице </w:t>
      </w:r>
      <w:r w:rsidRPr="00BA0464">
        <w:t>9</w:t>
      </w:r>
      <w:r>
        <w:t>.</w:t>
      </w:r>
      <w:r w:rsidRPr="00417561">
        <w:t>6</w:t>
      </w:r>
      <w:r>
        <w:t xml:space="preserve"> – характеристики интерфейсов</w:t>
      </w:r>
    </w:p>
    <w:p w14:paraId="4A6B42E6" w14:textId="67E742BC" w:rsidR="00417561" w:rsidRPr="0000254D" w:rsidRDefault="0000254D" w:rsidP="00417561">
      <w:pPr>
        <w:pStyle w:val="af1"/>
      </w:pPr>
      <w:r>
        <w:t>Переключение режима занимает</w:t>
      </w:r>
      <w:r w:rsidR="00334CEC">
        <w:t xml:space="preserve"> примерно</w:t>
      </w:r>
      <w:r>
        <w:t xml:space="preserve"> 5 секунд.</w:t>
      </w:r>
    </w:p>
    <w:p w14:paraId="5F00BDD5" w14:textId="77777777" w:rsidR="00417561" w:rsidRPr="00417561" w:rsidRDefault="00417561" w:rsidP="00417561">
      <w:pPr>
        <w:pStyle w:val="af1"/>
      </w:pPr>
    </w:p>
    <w:p w14:paraId="12949B50" w14:textId="77777777" w:rsidR="00417561" w:rsidRPr="00417561" w:rsidRDefault="00417561" w:rsidP="00417561">
      <w:pPr>
        <w:pStyle w:val="af1"/>
      </w:pPr>
    </w:p>
    <w:p w14:paraId="0FF24CD2" w14:textId="5BEE3E80" w:rsidR="00417561" w:rsidRPr="0000254D" w:rsidRDefault="00417561" w:rsidP="00417561">
      <w:pPr>
        <w:pStyle w:val="afd"/>
      </w:pPr>
      <w:r>
        <w:lastRenderedPageBreak/>
        <w:t xml:space="preserve">Таблица </w:t>
      </w:r>
      <w:r w:rsidRPr="0000254D">
        <w:t>9</w:t>
      </w:r>
      <w:r>
        <w:t>.</w:t>
      </w:r>
      <w:r w:rsidRPr="0000254D">
        <w:t>6</w:t>
      </w:r>
      <w:r>
        <w:t xml:space="preserve"> – Характеристика интерфейсов</w:t>
      </w:r>
      <w:r w:rsidRPr="0000254D">
        <w:t xml:space="preserve"> </w:t>
      </w:r>
      <w:r>
        <w:rPr>
          <w:lang w:val="en-US"/>
        </w:rPr>
        <w:t>MT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80"/>
        <w:gridCol w:w="2080"/>
        <w:gridCol w:w="1931"/>
        <w:gridCol w:w="2229"/>
        <w:gridCol w:w="2080"/>
        <w:gridCol w:w="2080"/>
        <w:gridCol w:w="2080"/>
      </w:tblGrid>
      <w:tr w:rsidR="00417561" w14:paraId="250B751B" w14:textId="77777777" w:rsidTr="003E1D87">
        <w:tc>
          <w:tcPr>
            <w:tcW w:w="2080" w:type="dxa"/>
            <w:vAlign w:val="center"/>
          </w:tcPr>
          <w:p w14:paraId="5D79D0E8" w14:textId="77777777" w:rsidR="00417561" w:rsidRDefault="00417561" w:rsidP="003E1D87">
            <w:pPr>
              <w:pStyle w:val="afd"/>
              <w:jc w:val="center"/>
            </w:pPr>
            <w:r>
              <w:t>Имя интерфейса</w:t>
            </w:r>
          </w:p>
        </w:tc>
        <w:tc>
          <w:tcPr>
            <w:tcW w:w="2080" w:type="dxa"/>
            <w:vAlign w:val="center"/>
          </w:tcPr>
          <w:p w14:paraId="25502C19" w14:textId="77777777" w:rsidR="00417561" w:rsidRDefault="00417561" w:rsidP="003E1D87">
            <w:pPr>
              <w:pStyle w:val="afd"/>
              <w:jc w:val="center"/>
            </w:pPr>
            <w:r>
              <w:t>Тип интерфейса</w:t>
            </w:r>
          </w:p>
        </w:tc>
        <w:tc>
          <w:tcPr>
            <w:tcW w:w="1931" w:type="dxa"/>
            <w:vAlign w:val="center"/>
          </w:tcPr>
          <w:p w14:paraId="0FB8906E" w14:textId="77777777" w:rsidR="00417561" w:rsidRDefault="00417561" w:rsidP="003E1D87">
            <w:pPr>
              <w:pStyle w:val="afd"/>
              <w:jc w:val="center"/>
            </w:pPr>
            <w:r>
              <w:t>Функции системы 1</w:t>
            </w:r>
          </w:p>
        </w:tc>
        <w:tc>
          <w:tcPr>
            <w:tcW w:w="2229" w:type="dxa"/>
            <w:vAlign w:val="center"/>
          </w:tcPr>
          <w:p w14:paraId="36897B2B" w14:textId="77777777" w:rsidR="00417561" w:rsidRDefault="00417561" w:rsidP="003E1D87">
            <w:pPr>
              <w:pStyle w:val="afd"/>
              <w:jc w:val="center"/>
            </w:pPr>
            <w:r>
              <w:t>Функции системы 2</w:t>
            </w:r>
          </w:p>
        </w:tc>
        <w:tc>
          <w:tcPr>
            <w:tcW w:w="2080" w:type="dxa"/>
            <w:vAlign w:val="center"/>
          </w:tcPr>
          <w:p w14:paraId="5346E4BB" w14:textId="77777777" w:rsidR="00417561" w:rsidRDefault="00417561" w:rsidP="003E1D87">
            <w:pPr>
              <w:pStyle w:val="afd"/>
              <w:jc w:val="center"/>
            </w:pPr>
            <w:r>
              <w:t>Компонент системы 1</w:t>
            </w:r>
          </w:p>
        </w:tc>
        <w:tc>
          <w:tcPr>
            <w:tcW w:w="2080" w:type="dxa"/>
            <w:vAlign w:val="center"/>
          </w:tcPr>
          <w:p w14:paraId="61C1B80B" w14:textId="77777777" w:rsidR="00417561" w:rsidRDefault="00417561" w:rsidP="003E1D87">
            <w:pPr>
              <w:pStyle w:val="afd"/>
              <w:jc w:val="center"/>
            </w:pPr>
            <w:r>
              <w:t>Компоненты системы 2</w:t>
            </w:r>
          </w:p>
        </w:tc>
        <w:tc>
          <w:tcPr>
            <w:tcW w:w="2080" w:type="dxa"/>
            <w:vAlign w:val="center"/>
          </w:tcPr>
          <w:p w14:paraId="5FBE5D3A" w14:textId="77777777" w:rsidR="00417561" w:rsidRDefault="00417561" w:rsidP="003E1D87">
            <w:pPr>
              <w:pStyle w:val="afd"/>
              <w:jc w:val="center"/>
            </w:pPr>
            <w:r>
              <w:t>Примечания</w:t>
            </w:r>
          </w:p>
        </w:tc>
      </w:tr>
      <w:tr w:rsidR="00417561" w:rsidRPr="00EE4B40" w14:paraId="54B9CA66" w14:textId="77777777" w:rsidTr="003E1D87">
        <w:tc>
          <w:tcPr>
            <w:tcW w:w="2080" w:type="dxa"/>
          </w:tcPr>
          <w:p w14:paraId="43984A06" w14:textId="51CF3714" w:rsidR="00417561" w:rsidRPr="00A82332" w:rsidRDefault="00591FB6" w:rsidP="00417561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o</w:t>
            </w:r>
            <w:r w:rsidR="00417561" w:rsidRPr="00B841F7">
              <w:t>perating</w:t>
            </w:r>
            <w:r w:rsidR="00417561">
              <w:rPr>
                <w:lang w:val="en-US"/>
              </w:rPr>
              <w:t>M</w:t>
            </w:r>
            <w:r w:rsidR="00417561" w:rsidRPr="00B841F7">
              <w:t>ode</w:t>
            </w:r>
          </w:p>
        </w:tc>
        <w:tc>
          <w:tcPr>
            <w:tcW w:w="2080" w:type="dxa"/>
          </w:tcPr>
          <w:p w14:paraId="445CB161" w14:textId="77777777" w:rsidR="00417561" w:rsidRPr="002144BA" w:rsidRDefault="00417561" w:rsidP="00417561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330DB0FA" w14:textId="4F449C6F" w:rsidR="00417561" w:rsidRPr="00715920" w:rsidRDefault="003A2629" w:rsidP="00417561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MT</w:t>
            </w:r>
            <w:r w:rsidR="00417561">
              <w:rPr>
                <w:lang w:val="en-US"/>
              </w:rPr>
              <w:t xml:space="preserve"> </w:t>
            </w:r>
            <w:r w:rsidR="00417561">
              <w:t xml:space="preserve">передаёт данные </w:t>
            </w:r>
            <w:r>
              <w:rPr>
                <w:lang w:val="en-US"/>
              </w:rPr>
              <w:t>DE</w:t>
            </w:r>
          </w:p>
        </w:tc>
        <w:tc>
          <w:tcPr>
            <w:tcW w:w="2229" w:type="dxa"/>
          </w:tcPr>
          <w:p w14:paraId="2F4B3F63" w14:textId="7BACE4C0" w:rsidR="00417561" w:rsidRPr="000E03EF" w:rsidRDefault="003A2629" w:rsidP="00417561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</w:t>
            </w:r>
            <w:r w:rsidR="00417561">
              <w:rPr>
                <w:lang w:val="en-US"/>
              </w:rPr>
              <w:t xml:space="preserve"> </w:t>
            </w:r>
            <w:r w:rsidR="00417561">
              <w:t xml:space="preserve">принимает данные </w:t>
            </w:r>
            <w:r>
              <w:rPr>
                <w:lang w:val="en-US"/>
              </w:rPr>
              <w:t>MT</w:t>
            </w:r>
          </w:p>
        </w:tc>
        <w:tc>
          <w:tcPr>
            <w:tcW w:w="2080" w:type="dxa"/>
          </w:tcPr>
          <w:p w14:paraId="74CB8743" w14:textId="24593B9D" w:rsidR="00417561" w:rsidRPr="00253E5C" w:rsidRDefault="00417561" w:rsidP="00417561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MT</w:t>
            </w:r>
          </w:p>
        </w:tc>
        <w:tc>
          <w:tcPr>
            <w:tcW w:w="2080" w:type="dxa"/>
          </w:tcPr>
          <w:p w14:paraId="3F110E6D" w14:textId="0B37C28B" w:rsidR="00417561" w:rsidRPr="00A82332" w:rsidRDefault="00417561" w:rsidP="00417561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</w:t>
            </w:r>
          </w:p>
        </w:tc>
        <w:tc>
          <w:tcPr>
            <w:tcW w:w="2080" w:type="dxa"/>
          </w:tcPr>
          <w:p w14:paraId="0C633375" w14:textId="77777777" w:rsidR="00417561" w:rsidRPr="00946886" w:rsidRDefault="00417561" w:rsidP="00417561">
            <w:pPr>
              <w:pStyle w:val="afd"/>
              <w:rPr>
                <w:lang w:val="en-US"/>
              </w:rPr>
            </w:pPr>
          </w:p>
        </w:tc>
      </w:tr>
      <w:tr w:rsidR="00591FB6" w:rsidRPr="00EE4B40" w14:paraId="384CFE88" w14:textId="77777777" w:rsidTr="003E1D87">
        <w:tc>
          <w:tcPr>
            <w:tcW w:w="2080" w:type="dxa"/>
          </w:tcPr>
          <w:p w14:paraId="26D22F64" w14:textId="66126233" w:rsidR="00591FB6" w:rsidRDefault="00591FB6" w:rsidP="00591FB6">
            <w:pPr>
              <w:pStyle w:val="afd"/>
            </w:pPr>
            <w:r>
              <w:t>o</w:t>
            </w:r>
            <w:r w:rsidRPr="00B841F7">
              <w:t>perating</w:t>
            </w:r>
            <w:r>
              <w:rPr>
                <w:lang w:val="en-US"/>
              </w:rPr>
              <w:t>M</w:t>
            </w:r>
            <w:r w:rsidRPr="00B841F7">
              <w:t>ode</w:t>
            </w:r>
          </w:p>
        </w:tc>
        <w:tc>
          <w:tcPr>
            <w:tcW w:w="2080" w:type="dxa"/>
          </w:tcPr>
          <w:p w14:paraId="6870E006" w14:textId="5B8851F8" w:rsidR="00591FB6" w:rsidRDefault="00591FB6" w:rsidP="00591F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4D4F3812" w14:textId="17BD7608" w:rsidR="00591FB6" w:rsidRDefault="00591FB6" w:rsidP="00591F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MT </w:t>
            </w:r>
            <w:r>
              <w:t xml:space="preserve">передаёт данные </w:t>
            </w:r>
            <w:r>
              <w:rPr>
                <w:lang w:val="en-US"/>
              </w:rPr>
              <w:t>DE</w:t>
            </w:r>
          </w:p>
        </w:tc>
        <w:tc>
          <w:tcPr>
            <w:tcW w:w="2229" w:type="dxa"/>
          </w:tcPr>
          <w:p w14:paraId="7326E7F9" w14:textId="5A65C9B3" w:rsidR="00591FB6" w:rsidRDefault="00591FB6" w:rsidP="00591F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DE </w:t>
            </w:r>
            <w:r>
              <w:t xml:space="preserve">принимает данные </w:t>
            </w:r>
            <w:r>
              <w:rPr>
                <w:lang w:val="en-US"/>
              </w:rPr>
              <w:t>MT</w:t>
            </w:r>
          </w:p>
        </w:tc>
        <w:tc>
          <w:tcPr>
            <w:tcW w:w="2080" w:type="dxa"/>
          </w:tcPr>
          <w:p w14:paraId="369E28B4" w14:textId="0DF7CC18" w:rsidR="00591FB6" w:rsidRDefault="00591FB6" w:rsidP="00591F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MT</w:t>
            </w:r>
          </w:p>
        </w:tc>
        <w:tc>
          <w:tcPr>
            <w:tcW w:w="2080" w:type="dxa"/>
          </w:tcPr>
          <w:p w14:paraId="6C8C54EF" w14:textId="765D760E" w:rsidR="00591FB6" w:rsidRDefault="00591FB6" w:rsidP="00591F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5EA342F8" w14:textId="77777777" w:rsidR="00591FB6" w:rsidRPr="00946886" w:rsidRDefault="00591FB6" w:rsidP="00591FB6">
            <w:pPr>
              <w:pStyle w:val="afd"/>
              <w:rPr>
                <w:lang w:val="en-US"/>
              </w:rPr>
            </w:pPr>
          </w:p>
        </w:tc>
      </w:tr>
      <w:tr w:rsidR="00591FB6" w:rsidRPr="00690887" w14:paraId="0A04F6C4" w14:textId="77777777" w:rsidTr="003E1D87">
        <w:trPr>
          <w:trHeight w:val="699"/>
        </w:trPr>
        <w:tc>
          <w:tcPr>
            <w:tcW w:w="2080" w:type="dxa"/>
          </w:tcPr>
          <w:p w14:paraId="2E214BDF" w14:textId="0CD34D29" w:rsidR="00591FB6" w:rsidRDefault="00591FB6" w:rsidP="00591F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deEnable</w:t>
            </w:r>
          </w:p>
        </w:tc>
        <w:tc>
          <w:tcPr>
            <w:tcW w:w="2080" w:type="dxa"/>
          </w:tcPr>
          <w:p w14:paraId="4E687012" w14:textId="2B344864" w:rsidR="00591FB6" w:rsidRDefault="00591FB6" w:rsidP="00591F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17A03603" w14:textId="53A1E520" w:rsidR="00591FB6" w:rsidRDefault="00591FB6" w:rsidP="00591F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MT </w:t>
            </w:r>
            <w:r>
              <w:t xml:space="preserve">передаёт данные </w:t>
            </w:r>
            <w:r>
              <w:rPr>
                <w:lang w:val="en-US"/>
              </w:rPr>
              <w:t>DE</w:t>
            </w:r>
          </w:p>
        </w:tc>
        <w:tc>
          <w:tcPr>
            <w:tcW w:w="2229" w:type="dxa"/>
          </w:tcPr>
          <w:p w14:paraId="7844D1E6" w14:textId="04DFE12F" w:rsidR="00591FB6" w:rsidRDefault="00591FB6" w:rsidP="00591F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DE </w:t>
            </w:r>
            <w:r>
              <w:t xml:space="preserve">принимает данные </w:t>
            </w:r>
            <w:r>
              <w:rPr>
                <w:lang w:val="en-US"/>
              </w:rPr>
              <w:t>MT</w:t>
            </w:r>
          </w:p>
        </w:tc>
        <w:tc>
          <w:tcPr>
            <w:tcW w:w="2080" w:type="dxa"/>
          </w:tcPr>
          <w:p w14:paraId="03356955" w14:textId="4C076446" w:rsidR="00591FB6" w:rsidRDefault="00591FB6" w:rsidP="00591F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MT</w:t>
            </w:r>
          </w:p>
        </w:tc>
        <w:tc>
          <w:tcPr>
            <w:tcW w:w="2080" w:type="dxa"/>
          </w:tcPr>
          <w:p w14:paraId="33169043" w14:textId="2609EF0A" w:rsidR="00591FB6" w:rsidRDefault="00591FB6" w:rsidP="00591F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</w:t>
            </w:r>
          </w:p>
        </w:tc>
        <w:tc>
          <w:tcPr>
            <w:tcW w:w="2080" w:type="dxa"/>
          </w:tcPr>
          <w:p w14:paraId="03A91E88" w14:textId="77777777" w:rsidR="00591FB6" w:rsidRPr="00946886" w:rsidRDefault="00591FB6" w:rsidP="00591FB6">
            <w:pPr>
              <w:pStyle w:val="afd"/>
              <w:rPr>
                <w:lang w:val="en-US"/>
              </w:rPr>
            </w:pPr>
          </w:p>
        </w:tc>
      </w:tr>
      <w:tr w:rsidR="00591FB6" w:rsidRPr="00690887" w14:paraId="1C7B813C" w14:textId="77777777" w:rsidTr="003E1D87">
        <w:trPr>
          <w:trHeight w:val="699"/>
        </w:trPr>
        <w:tc>
          <w:tcPr>
            <w:tcW w:w="2080" w:type="dxa"/>
          </w:tcPr>
          <w:p w14:paraId="101C0F7D" w14:textId="4E100B82" w:rsidR="00591FB6" w:rsidRDefault="00591FB6" w:rsidP="00591F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emEnable</w:t>
            </w:r>
          </w:p>
        </w:tc>
        <w:tc>
          <w:tcPr>
            <w:tcW w:w="2080" w:type="dxa"/>
          </w:tcPr>
          <w:p w14:paraId="1F8AEE7A" w14:textId="52C10DF3" w:rsidR="00591FB6" w:rsidRDefault="00591FB6" w:rsidP="00591F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2FEB7D69" w14:textId="6A9176F8" w:rsidR="00591FB6" w:rsidRDefault="00591FB6" w:rsidP="00591F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MT </w:t>
            </w:r>
            <w:r>
              <w:t xml:space="preserve">передаёт данные </w:t>
            </w:r>
            <w:r>
              <w:rPr>
                <w:lang w:val="en-US"/>
              </w:rPr>
              <w:t>DE</w:t>
            </w:r>
          </w:p>
        </w:tc>
        <w:tc>
          <w:tcPr>
            <w:tcW w:w="2229" w:type="dxa"/>
          </w:tcPr>
          <w:p w14:paraId="7836FCBC" w14:textId="698E08E5" w:rsidR="00591FB6" w:rsidRDefault="00591FB6" w:rsidP="00591F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DE </w:t>
            </w:r>
            <w:r>
              <w:t xml:space="preserve">принимает данные </w:t>
            </w:r>
            <w:r>
              <w:rPr>
                <w:lang w:val="en-US"/>
              </w:rPr>
              <w:t>MT</w:t>
            </w:r>
          </w:p>
        </w:tc>
        <w:tc>
          <w:tcPr>
            <w:tcW w:w="2080" w:type="dxa"/>
          </w:tcPr>
          <w:p w14:paraId="708A9F19" w14:textId="052427AD" w:rsidR="00591FB6" w:rsidRDefault="00591FB6" w:rsidP="00591F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MT</w:t>
            </w:r>
          </w:p>
        </w:tc>
        <w:tc>
          <w:tcPr>
            <w:tcW w:w="2080" w:type="dxa"/>
          </w:tcPr>
          <w:p w14:paraId="11066404" w14:textId="16D501CB" w:rsidR="00591FB6" w:rsidRDefault="00591FB6" w:rsidP="00591F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3D37B084" w14:textId="77777777" w:rsidR="00591FB6" w:rsidRPr="00946886" w:rsidRDefault="00591FB6" w:rsidP="00591FB6">
            <w:pPr>
              <w:pStyle w:val="afd"/>
              <w:rPr>
                <w:lang w:val="en-US"/>
              </w:rPr>
            </w:pPr>
          </w:p>
        </w:tc>
      </w:tr>
      <w:tr w:rsidR="00591FB6" w:rsidRPr="00690887" w14:paraId="1F7A0BC9" w14:textId="77777777" w:rsidTr="003E1D87">
        <w:trPr>
          <w:trHeight w:val="699"/>
        </w:trPr>
        <w:tc>
          <w:tcPr>
            <w:tcW w:w="2080" w:type="dxa"/>
          </w:tcPr>
          <w:p w14:paraId="5D3E1E62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32085FF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01C15844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7163C6E6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BD2471E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CFF011E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DDAD715" w14:textId="77777777" w:rsidR="00591FB6" w:rsidRPr="00946886" w:rsidRDefault="00591FB6" w:rsidP="00591FB6">
            <w:pPr>
              <w:pStyle w:val="afd"/>
              <w:rPr>
                <w:lang w:val="en-US"/>
              </w:rPr>
            </w:pPr>
          </w:p>
        </w:tc>
      </w:tr>
      <w:tr w:rsidR="00591FB6" w:rsidRPr="00690887" w14:paraId="2FB62E35" w14:textId="77777777" w:rsidTr="003E1D87">
        <w:trPr>
          <w:trHeight w:val="699"/>
        </w:trPr>
        <w:tc>
          <w:tcPr>
            <w:tcW w:w="2080" w:type="dxa"/>
          </w:tcPr>
          <w:p w14:paraId="54C2B985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D53F417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28C7E8DA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183CCC83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F7E84D8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3BB48B4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2E11382" w14:textId="77777777" w:rsidR="00591FB6" w:rsidRPr="00946886" w:rsidRDefault="00591FB6" w:rsidP="00591FB6">
            <w:pPr>
              <w:pStyle w:val="afd"/>
              <w:rPr>
                <w:lang w:val="en-US"/>
              </w:rPr>
            </w:pPr>
          </w:p>
        </w:tc>
      </w:tr>
      <w:tr w:rsidR="00591FB6" w:rsidRPr="00690887" w14:paraId="59367660" w14:textId="77777777" w:rsidTr="003E1D87">
        <w:trPr>
          <w:trHeight w:val="699"/>
        </w:trPr>
        <w:tc>
          <w:tcPr>
            <w:tcW w:w="2080" w:type="dxa"/>
          </w:tcPr>
          <w:p w14:paraId="081BD285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E67FD07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6662BEAC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7539B11C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14C7D34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E6BFB73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F9A3028" w14:textId="77777777" w:rsidR="00591FB6" w:rsidRPr="00946886" w:rsidRDefault="00591FB6" w:rsidP="00591FB6">
            <w:pPr>
              <w:pStyle w:val="afd"/>
              <w:rPr>
                <w:lang w:val="en-US"/>
              </w:rPr>
            </w:pPr>
          </w:p>
        </w:tc>
      </w:tr>
      <w:tr w:rsidR="00591FB6" w:rsidRPr="00690887" w14:paraId="329658B2" w14:textId="77777777" w:rsidTr="003E1D87">
        <w:trPr>
          <w:trHeight w:val="699"/>
        </w:trPr>
        <w:tc>
          <w:tcPr>
            <w:tcW w:w="2080" w:type="dxa"/>
          </w:tcPr>
          <w:p w14:paraId="54B91ED1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CE01B94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1C8EECF0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32246371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907BEFE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936E10C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9649434" w14:textId="77777777" w:rsidR="00591FB6" w:rsidRPr="00946886" w:rsidRDefault="00591FB6" w:rsidP="00591FB6">
            <w:pPr>
              <w:pStyle w:val="afd"/>
              <w:rPr>
                <w:lang w:val="en-US"/>
              </w:rPr>
            </w:pPr>
          </w:p>
        </w:tc>
      </w:tr>
      <w:tr w:rsidR="00591FB6" w:rsidRPr="00690887" w14:paraId="575B514B" w14:textId="77777777" w:rsidTr="003E1D87">
        <w:trPr>
          <w:trHeight w:val="699"/>
        </w:trPr>
        <w:tc>
          <w:tcPr>
            <w:tcW w:w="2080" w:type="dxa"/>
          </w:tcPr>
          <w:p w14:paraId="4CD57B48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4E75219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294553DD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63AF0366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C225026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B699174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BFDEC33" w14:textId="77777777" w:rsidR="00591FB6" w:rsidRPr="00946886" w:rsidRDefault="00591FB6" w:rsidP="00591FB6">
            <w:pPr>
              <w:pStyle w:val="afd"/>
              <w:rPr>
                <w:lang w:val="en-US"/>
              </w:rPr>
            </w:pPr>
          </w:p>
        </w:tc>
      </w:tr>
      <w:tr w:rsidR="00591FB6" w:rsidRPr="00690887" w14:paraId="7512FBF7" w14:textId="77777777" w:rsidTr="003E1D87">
        <w:trPr>
          <w:trHeight w:val="699"/>
        </w:trPr>
        <w:tc>
          <w:tcPr>
            <w:tcW w:w="2080" w:type="dxa"/>
          </w:tcPr>
          <w:p w14:paraId="654A9252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8DC3917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33871760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609886A1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671B6A3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378777C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F8CBBF2" w14:textId="77777777" w:rsidR="00591FB6" w:rsidRPr="00946886" w:rsidRDefault="00591FB6" w:rsidP="00591FB6">
            <w:pPr>
              <w:pStyle w:val="afd"/>
              <w:rPr>
                <w:lang w:val="en-US"/>
              </w:rPr>
            </w:pPr>
          </w:p>
        </w:tc>
      </w:tr>
    </w:tbl>
    <w:p w14:paraId="4919A700" w14:textId="77777777" w:rsidR="00417561" w:rsidRDefault="00417561" w:rsidP="00417561">
      <w:pPr>
        <w:pStyle w:val="af3"/>
      </w:pPr>
      <w:r>
        <w:rPr>
          <w:noProof/>
          <w14:ligatures w14:val="standardContextual"/>
        </w:rPr>
        <w:lastRenderedPageBreak/>
        <w:drawing>
          <wp:inline distT="0" distB="0" distL="0" distR="0" wp14:anchorId="43ED6FC1" wp14:editId="59AC57BF">
            <wp:extent cx="5506816" cy="5783057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816" cy="578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7A6C" w14:textId="355FD720" w:rsidR="00417561" w:rsidRPr="007D4AAF" w:rsidRDefault="00417561" w:rsidP="00417561">
      <w:pPr>
        <w:pStyle w:val="af3"/>
      </w:pPr>
      <w:r>
        <w:t xml:space="preserve">Рисунок </w:t>
      </w:r>
      <w:r w:rsidRPr="00931D5E">
        <w:t>9</w:t>
      </w:r>
      <w:r>
        <w:t>.</w:t>
      </w:r>
      <w:r w:rsidRPr="00E47122">
        <w:t>6</w:t>
      </w:r>
      <w:r>
        <w:t xml:space="preserve"> – Схема подключения</w:t>
      </w:r>
      <w:r w:rsidRPr="008016E1">
        <w:t xml:space="preserve"> </w:t>
      </w:r>
      <w:r>
        <w:rPr>
          <w:lang w:val="en-US"/>
        </w:rPr>
        <w:t>MT</w:t>
      </w:r>
    </w:p>
    <w:p w14:paraId="447E89B6" w14:textId="40FE9623" w:rsidR="00A858D0" w:rsidRPr="00417561" w:rsidRDefault="00A858D0" w:rsidP="00A858D0">
      <w:pPr>
        <w:pStyle w:val="23"/>
      </w:pPr>
      <w:bookmarkStart w:id="25" w:name="_Toc178651830"/>
      <w:r>
        <w:lastRenderedPageBreak/>
        <w:t>9.</w:t>
      </w:r>
      <w:r w:rsidR="00F4275D">
        <w:t>7</w:t>
      </w:r>
      <w:r>
        <w:t xml:space="preserve"> Аксиометр</w:t>
      </w:r>
      <w:r w:rsidR="00FB62FD" w:rsidRPr="00417561">
        <w:t xml:space="preserve"> (</w:t>
      </w:r>
      <w:r w:rsidR="00FB62FD">
        <w:rPr>
          <w:lang w:val="en-US"/>
        </w:rPr>
        <w:t>A</w:t>
      </w:r>
      <w:r w:rsidR="00FB62FD" w:rsidRPr="00417561">
        <w:t>)</w:t>
      </w:r>
      <w:bookmarkEnd w:id="25"/>
    </w:p>
    <w:p w14:paraId="4575E6C1" w14:textId="77777777" w:rsidR="00A858D0" w:rsidRPr="00A858D0" w:rsidRDefault="00A858D0" w:rsidP="00A858D0">
      <w:pPr>
        <w:pStyle w:val="af1"/>
      </w:pPr>
    </w:p>
    <w:p w14:paraId="5BD31F9D" w14:textId="011E1BBC" w:rsidR="00A858D0" w:rsidRDefault="00A858D0" w:rsidP="00A858D0">
      <w:pPr>
        <w:pStyle w:val="af1"/>
      </w:pPr>
      <w:r>
        <w:t>Аксиометр принимает значения от -35 до 35 горизонтального отклонения.</w:t>
      </w:r>
    </w:p>
    <w:p w14:paraId="4D70A140" w14:textId="48CEC2B1" w:rsidR="00A858D0" w:rsidRPr="00E47122" w:rsidRDefault="000D5314" w:rsidP="00A858D0">
      <w:pPr>
        <w:pStyle w:val="af1"/>
      </w:pPr>
      <w:r>
        <w:t xml:space="preserve">Скорость изменения положения руля равно </w:t>
      </w:r>
      <w:r w:rsidR="00A858D0">
        <w:t>1 градус в секунду.</w:t>
      </w:r>
    </w:p>
    <w:p w14:paraId="3F9D5645" w14:textId="331C7CE2" w:rsidR="00A429A8" w:rsidRPr="00410A7F" w:rsidRDefault="00A429A8" w:rsidP="00A429A8">
      <w:pPr>
        <w:pStyle w:val="af1"/>
      </w:pPr>
      <w:r>
        <w:t xml:space="preserve">На рисунке </w:t>
      </w:r>
      <w:r w:rsidRPr="00BA0464">
        <w:t>9</w:t>
      </w:r>
      <w:r>
        <w:t>.</w:t>
      </w:r>
      <w:r w:rsidRPr="00A429A8">
        <w:t>7</w:t>
      </w:r>
      <w:r>
        <w:t xml:space="preserve"> указана схема подключения</w:t>
      </w:r>
      <w:r w:rsidRPr="00057ED5">
        <w:t xml:space="preserve"> </w:t>
      </w:r>
      <w:r>
        <w:rPr>
          <w:lang w:val="en-US"/>
        </w:rPr>
        <w:t>A</w:t>
      </w:r>
      <w:r>
        <w:t xml:space="preserve">, в таблице </w:t>
      </w:r>
      <w:r w:rsidRPr="00BA0464">
        <w:t>9</w:t>
      </w:r>
      <w:r>
        <w:t>.</w:t>
      </w:r>
      <w:r w:rsidRPr="00A429A8">
        <w:t>7</w:t>
      </w:r>
      <w:r>
        <w:t xml:space="preserve"> – характеристики интерфейсов</w:t>
      </w:r>
    </w:p>
    <w:p w14:paraId="6DC3FD65" w14:textId="77777777" w:rsidR="00A429A8" w:rsidRPr="00417561" w:rsidRDefault="00A429A8" w:rsidP="00A429A8">
      <w:pPr>
        <w:pStyle w:val="af1"/>
      </w:pPr>
    </w:p>
    <w:p w14:paraId="12DD07B3" w14:textId="58611F9A" w:rsidR="00A429A8" w:rsidRPr="00BA0464" w:rsidRDefault="00A429A8" w:rsidP="00A429A8">
      <w:pPr>
        <w:pStyle w:val="afd"/>
        <w:rPr>
          <w:lang w:val="en-US"/>
        </w:rPr>
      </w:pPr>
      <w:r>
        <w:t xml:space="preserve">Таблица </w:t>
      </w:r>
      <w:r>
        <w:rPr>
          <w:lang w:val="en-US"/>
        </w:rPr>
        <w:t>9</w:t>
      </w:r>
      <w:r>
        <w:t>.</w:t>
      </w:r>
      <w:r>
        <w:rPr>
          <w:lang w:val="en-US"/>
        </w:rPr>
        <w:t>7</w:t>
      </w:r>
      <w:r>
        <w:t xml:space="preserve"> – Характеристика интерфейсов</w:t>
      </w:r>
      <w:r>
        <w:rPr>
          <w:lang w:val="en-US"/>
        </w:rPr>
        <w:t xml:space="preserve"> A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80"/>
        <w:gridCol w:w="2080"/>
        <w:gridCol w:w="1931"/>
        <w:gridCol w:w="2229"/>
        <w:gridCol w:w="2080"/>
        <w:gridCol w:w="2080"/>
        <w:gridCol w:w="2080"/>
      </w:tblGrid>
      <w:tr w:rsidR="00A429A8" w14:paraId="0FB94995" w14:textId="77777777" w:rsidTr="003E1D87">
        <w:tc>
          <w:tcPr>
            <w:tcW w:w="2080" w:type="dxa"/>
            <w:vAlign w:val="center"/>
          </w:tcPr>
          <w:p w14:paraId="447D292E" w14:textId="77777777" w:rsidR="00A429A8" w:rsidRDefault="00A429A8" w:rsidP="003E1D87">
            <w:pPr>
              <w:pStyle w:val="afd"/>
              <w:jc w:val="center"/>
            </w:pPr>
            <w:r>
              <w:t>Имя интерфейса</w:t>
            </w:r>
          </w:p>
        </w:tc>
        <w:tc>
          <w:tcPr>
            <w:tcW w:w="2080" w:type="dxa"/>
            <w:vAlign w:val="center"/>
          </w:tcPr>
          <w:p w14:paraId="10A1AAAC" w14:textId="77777777" w:rsidR="00A429A8" w:rsidRDefault="00A429A8" w:rsidP="003E1D87">
            <w:pPr>
              <w:pStyle w:val="afd"/>
              <w:jc w:val="center"/>
            </w:pPr>
            <w:r>
              <w:t>Тип интерфейса</w:t>
            </w:r>
          </w:p>
        </w:tc>
        <w:tc>
          <w:tcPr>
            <w:tcW w:w="1931" w:type="dxa"/>
            <w:vAlign w:val="center"/>
          </w:tcPr>
          <w:p w14:paraId="251D3D9C" w14:textId="77777777" w:rsidR="00A429A8" w:rsidRDefault="00A429A8" w:rsidP="003E1D87">
            <w:pPr>
              <w:pStyle w:val="afd"/>
              <w:jc w:val="center"/>
            </w:pPr>
            <w:r>
              <w:t>Функции системы 1</w:t>
            </w:r>
          </w:p>
        </w:tc>
        <w:tc>
          <w:tcPr>
            <w:tcW w:w="2229" w:type="dxa"/>
            <w:vAlign w:val="center"/>
          </w:tcPr>
          <w:p w14:paraId="6DD15B31" w14:textId="77777777" w:rsidR="00A429A8" w:rsidRDefault="00A429A8" w:rsidP="003E1D87">
            <w:pPr>
              <w:pStyle w:val="afd"/>
              <w:jc w:val="center"/>
            </w:pPr>
            <w:r>
              <w:t>Функции системы 2</w:t>
            </w:r>
          </w:p>
        </w:tc>
        <w:tc>
          <w:tcPr>
            <w:tcW w:w="2080" w:type="dxa"/>
            <w:vAlign w:val="center"/>
          </w:tcPr>
          <w:p w14:paraId="13A4589F" w14:textId="77777777" w:rsidR="00A429A8" w:rsidRDefault="00A429A8" w:rsidP="003E1D87">
            <w:pPr>
              <w:pStyle w:val="afd"/>
              <w:jc w:val="center"/>
            </w:pPr>
            <w:r>
              <w:t>Компонент системы 1</w:t>
            </w:r>
          </w:p>
        </w:tc>
        <w:tc>
          <w:tcPr>
            <w:tcW w:w="2080" w:type="dxa"/>
            <w:vAlign w:val="center"/>
          </w:tcPr>
          <w:p w14:paraId="22E87BF1" w14:textId="77777777" w:rsidR="00A429A8" w:rsidRDefault="00A429A8" w:rsidP="003E1D87">
            <w:pPr>
              <w:pStyle w:val="afd"/>
              <w:jc w:val="center"/>
            </w:pPr>
            <w:r>
              <w:t>Компоненты системы 2</w:t>
            </w:r>
          </w:p>
        </w:tc>
        <w:tc>
          <w:tcPr>
            <w:tcW w:w="2080" w:type="dxa"/>
            <w:vAlign w:val="center"/>
          </w:tcPr>
          <w:p w14:paraId="4BE79E86" w14:textId="77777777" w:rsidR="00A429A8" w:rsidRDefault="00A429A8" w:rsidP="003E1D87">
            <w:pPr>
              <w:pStyle w:val="afd"/>
              <w:jc w:val="center"/>
            </w:pPr>
            <w:r>
              <w:t>Примечания</w:t>
            </w:r>
          </w:p>
        </w:tc>
      </w:tr>
      <w:tr w:rsidR="00A429A8" w:rsidRPr="00EE4B40" w14:paraId="4C7765DD" w14:textId="77777777" w:rsidTr="003E1D87">
        <w:tc>
          <w:tcPr>
            <w:tcW w:w="2080" w:type="dxa"/>
          </w:tcPr>
          <w:p w14:paraId="524896DE" w14:textId="38BF67FD" w:rsidR="00A429A8" w:rsidRPr="00E47122" w:rsidRDefault="00FB0963" w:rsidP="003E1D87">
            <w:pPr>
              <w:pStyle w:val="afd"/>
            </w:pPr>
            <w:r>
              <w:rPr>
                <w:lang w:val="en-US"/>
              </w:rPr>
              <w:t>axio</w:t>
            </w:r>
          </w:p>
        </w:tc>
        <w:tc>
          <w:tcPr>
            <w:tcW w:w="2080" w:type="dxa"/>
          </w:tcPr>
          <w:p w14:paraId="45D0B643" w14:textId="77777777" w:rsidR="00A429A8" w:rsidRPr="002144BA" w:rsidRDefault="00A429A8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72ED0C97" w14:textId="5319F0C3" w:rsidR="00A429A8" w:rsidRPr="00715920" w:rsidRDefault="00D209EF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A429A8">
              <w:rPr>
                <w:lang w:val="en-US"/>
              </w:rPr>
              <w:t xml:space="preserve"> </w:t>
            </w:r>
            <w:r w:rsidR="00A429A8">
              <w:t xml:space="preserve">передаёт данные </w:t>
            </w:r>
            <w:r>
              <w:rPr>
                <w:lang w:val="en-US"/>
              </w:rPr>
              <w:t>G</w:t>
            </w:r>
          </w:p>
        </w:tc>
        <w:tc>
          <w:tcPr>
            <w:tcW w:w="2229" w:type="dxa"/>
          </w:tcPr>
          <w:p w14:paraId="0B08FE69" w14:textId="48270B06" w:rsidR="00A429A8" w:rsidRPr="000E03EF" w:rsidRDefault="00D209EF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="00A429A8">
              <w:rPr>
                <w:lang w:val="en-US"/>
              </w:rPr>
              <w:t xml:space="preserve"> </w:t>
            </w:r>
            <w:r w:rsidR="00A429A8">
              <w:t xml:space="preserve">принимает данные </w:t>
            </w:r>
            <w:r>
              <w:rPr>
                <w:lang w:val="en-US"/>
              </w:rPr>
              <w:t>A</w:t>
            </w:r>
          </w:p>
        </w:tc>
        <w:tc>
          <w:tcPr>
            <w:tcW w:w="2080" w:type="dxa"/>
          </w:tcPr>
          <w:p w14:paraId="7314B7DE" w14:textId="433A23E9" w:rsidR="00A429A8" w:rsidRPr="00253E5C" w:rsidRDefault="00D209EF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2080" w:type="dxa"/>
          </w:tcPr>
          <w:p w14:paraId="7CDEA28D" w14:textId="7646BB24" w:rsidR="00A429A8" w:rsidRPr="00A82332" w:rsidRDefault="00D209EF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2080" w:type="dxa"/>
          </w:tcPr>
          <w:p w14:paraId="040EF270" w14:textId="77777777" w:rsidR="00A429A8" w:rsidRPr="00946886" w:rsidRDefault="00A429A8" w:rsidP="003E1D87">
            <w:pPr>
              <w:pStyle w:val="afd"/>
              <w:rPr>
                <w:lang w:val="en-US"/>
              </w:rPr>
            </w:pPr>
          </w:p>
        </w:tc>
      </w:tr>
      <w:tr w:rsidR="00A429A8" w:rsidRPr="00690887" w14:paraId="7C7BDDA5" w14:textId="77777777" w:rsidTr="003E1D87">
        <w:trPr>
          <w:trHeight w:val="699"/>
        </w:trPr>
        <w:tc>
          <w:tcPr>
            <w:tcW w:w="2080" w:type="dxa"/>
          </w:tcPr>
          <w:p w14:paraId="1B8BAB73" w14:textId="715B2E0B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83D1E49" w14:textId="48B20AF5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3BBFC99C" w14:textId="5E3C41B8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47A63F83" w14:textId="47713CF4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FDF5643" w14:textId="3C8EA589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5FD21BB" w14:textId="22053352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B03D129" w14:textId="77777777" w:rsidR="00A429A8" w:rsidRPr="00946886" w:rsidRDefault="00A429A8" w:rsidP="003E1D87">
            <w:pPr>
              <w:pStyle w:val="afd"/>
              <w:rPr>
                <w:lang w:val="en-US"/>
              </w:rPr>
            </w:pPr>
          </w:p>
        </w:tc>
      </w:tr>
      <w:tr w:rsidR="00A429A8" w:rsidRPr="00690887" w14:paraId="113043ED" w14:textId="77777777" w:rsidTr="003E1D87">
        <w:trPr>
          <w:trHeight w:val="699"/>
        </w:trPr>
        <w:tc>
          <w:tcPr>
            <w:tcW w:w="2080" w:type="dxa"/>
          </w:tcPr>
          <w:p w14:paraId="36F2F548" w14:textId="29542FB2" w:rsidR="00A429A8" w:rsidRPr="00B83A4F" w:rsidRDefault="00A429A8" w:rsidP="003E1D87">
            <w:pPr>
              <w:pStyle w:val="afd"/>
            </w:pPr>
          </w:p>
        </w:tc>
        <w:tc>
          <w:tcPr>
            <w:tcW w:w="2080" w:type="dxa"/>
          </w:tcPr>
          <w:p w14:paraId="21B8AC31" w14:textId="1BF88D5F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44B28FE5" w14:textId="1894B536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11471198" w14:textId="01A7AC96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E7AC00B" w14:textId="4086779E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6265F4D" w14:textId="5202626B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923102C" w14:textId="77777777" w:rsidR="00A429A8" w:rsidRPr="00946886" w:rsidRDefault="00A429A8" w:rsidP="003E1D87">
            <w:pPr>
              <w:pStyle w:val="afd"/>
              <w:rPr>
                <w:lang w:val="en-US"/>
              </w:rPr>
            </w:pPr>
          </w:p>
        </w:tc>
      </w:tr>
      <w:tr w:rsidR="00A429A8" w:rsidRPr="00690887" w14:paraId="0E753456" w14:textId="77777777" w:rsidTr="003E1D87">
        <w:trPr>
          <w:trHeight w:val="699"/>
        </w:trPr>
        <w:tc>
          <w:tcPr>
            <w:tcW w:w="2080" w:type="dxa"/>
          </w:tcPr>
          <w:p w14:paraId="03AA89B5" w14:textId="3CB0DB98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071977B" w14:textId="5717875D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60CD2266" w14:textId="61E2DBCF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38AD7F4B" w14:textId="708CBAB0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2F92AB9" w14:textId="7E8C89BB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BE8EA2D" w14:textId="1DB68802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16C9AA4" w14:textId="77777777" w:rsidR="00A429A8" w:rsidRPr="00946886" w:rsidRDefault="00A429A8" w:rsidP="003E1D87">
            <w:pPr>
              <w:pStyle w:val="afd"/>
              <w:rPr>
                <w:lang w:val="en-US"/>
              </w:rPr>
            </w:pPr>
          </w:p>
        </w:tc>
      </w:tr>
      <w:tr w:rsidR="00A429A8" w:rsidRPr="00690887" w14:paraId="7D89C055" w14:textId="77777777" w:rsidTr="003E1D87">
        <w:trPr>
          <w:trHeight w:val="699"/>
        </w:trPr>
        <w:tc>
          <w:tcPr>
            <w:tcW w:w="2080" w:type="dxa"/>
          </w:tcPr>
          <w:p w14:paraId="416587E8" w14:textId="77777777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F1B9FC0" w14:textId="77777777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11CC8C1A" w14:textId="77777777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6F2784F4" w14:textId="77777777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A2477BB" w14:textId="77777777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4121AC6" w14:textId="77777777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599EF9B" w14:textId="77777777" w:rsidR="00A429A8" w:rsidRPr="00946886" w:rsidRDefault="00A429A8" w:rsidP="003E1D87">
            <w:pPr>
              <w:pStyle w:val="afd"/>
              <w:rPr>
                <w:lang w:val="en-US"/>
              </w:rPr>
            </w:pPr>
          </w:p>
        </w:tc>
      </w:tr>
      <w:tr w:rsidR="00A429A8" w:rsidRPr="00690887" w14:paraId="670A380C" w14:textId="77777777" w:rsidTr="003E1D87">
        <w:trPr>
          <w:trHeight w:val="699"/>
        </w:trPr>
        <w:tc>
          <w:tcPr>
            <w:tcW w:w="2080" w:type="dxa"/>
          </w:tcPr>
          <w:p w14:paraId="28A47178" w14:textId="77777777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7A1D459" w14:textId="77777777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265C2650" w14:textId="77777777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38368595" w14:textId="77777777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EAF79A6" w14:textId="77777777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CDAAAF3" w14:textId="77777777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BDCF75A" w14:textId="77777777" w:rsidR="00A429A8" w:rsidRPr="00946886" w:rsidRDefault="00A429A8" w:rsidP="003E1D87">
            <w:pPr>
              <w:pStyle w:val="afd"/>
              <w:rPr>
                <w:lang w:val="en-US"/>
              </w:rPr>
            </w:pPr>
          </w:p>
        </w:tc>
      </w:tr>
      <w:tr w:rsidR="00A429A8" w:rsidRPr="00690887" w14:paraId="0DA7DE7C" w14:textId="77777777" w:rsidTr="003E1D87">
        <w:trPr>
          <w:trHeight w:val="699"/>
        </w:trPr>
        <w:tc>
          <w:tcPr>
            <w:tcW w:w="2080" w:type="dxa"/>
          </w:tcPr>
          <w:p w14:paraId="0E15040C" w14:textId="77777777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748F21C" w14:textId="77777777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247D0D64" w14:textId="77777777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6C777A69" w14:textId="77777777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E9FFA1E" w14:textId="77777777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A4B2100" w14:textId="77777777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F3DB725" w14:textId="77777777" w:rsidR="00A429A8" w:rsidRPr="00946886" w:rsidRDefault="00A429A8" w:rsidP="003E1D87">
            <w:pPr>
              <w:pStyle w:val="afd"/>
              <w:rPr>
                <w:lang w:val="en-US"/>
              </w:rPr>
            </w:pPr>
          </w:p>
        </w:tc>
      </w:tr>
    </w:tbl>
    <w:p w14:paraId="4FF9A30C" w14:textId="77777777" w:rsidR="00A429A8" w:rsidRDefault="00A429A8" w:rsidP="00A429A8">
      <w:pPr>
        <w:pStyle w:val="af3"/>
      </w:pPr>
      <w:r>
        <w:rPr>
          <w:noProof/>
          <w14:ligatures w14:val="standardContextual"/>
        </w:rPr>
        <w:lastRenderedPageBreak/>
        <w:drawing>
          <wp:inline distT="0" distB="0" distL="0" distR="0" wp14:anchorId="52A1D0D8" wp14:editId="39510F52">
            <wp:extent cx="5506816" cy="577705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816" cy="577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950C" w14:textId="0925172E" w:rsidR="002E5082" w:rsidRDefault="00A429A8" w:rsidP="00A429A8">
      <w:pPr>
        <w:pStyle w:val="af3"/>
      </w:pPr>
      <w:r>
        <w:t xml:space="preserve">Рисунок </w:t>
      </w:r>
      <w:r w:rsidRPr="00931D5E">
        <w:t>9</w:t>
      </w:r>
      <w:r>
        <w:t>.</w:t>
      </w:r>
      <w:r w:rsidRPr="00E47122">
        <w:t>6</w:t>
      </w:r>
      <w:r>
        <w:t xml:space="preserve"> – Схема подключения</w:t>
      </w:r>
      <w:r w:rsidRPr="008016E1">
        <w:t xml:space="preserve"> </w:t>
      </w:r>
      <w:r>
        <w:rPr>
          <w:lang w:val="en-US"/>
        </w:rPr>
        <w:t>A</w:t>
      </w:r>
    </w:p>
    <w:p w14:paraId="377F4D00" w14:textId="77777777" w:rsidR="002E5082" w:rsidRDefault="002E5082" w:rsidP="007D48FA">
      <w:pPr>
        <w:pStyle w:val="af1"/>
        <w:sectPr w:rsidR="002E5082" w:rsidSect="009B684B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</w:p>
    <w:p w14:paraId="57B78BE9" w14:textId="5CE0E1B7" w:rsidR="007D48FA" w:rsidRPr="00E47122" w:rsidRDefault="007D48FA" w:rsidP="007D48FA">
      <w:pPr>
        <w:pStyle w:val="11"/>
      </w:pPr>
      <w:bookmarkStart w:id="26" w:name="_Toc178651831"/>
      <w:r>
        <w:lastRenderedPageBreak/>
        <w:t>10 НОСОВОЙ ЖИЛОЙ ОТСЕК</w:t>
      </w:r>
      <w:r w:rsidR="0072404D" w:rsidRPr="00E47122">
        <w:t xml:space="preserve"> (</w:t>
      </w:r>
      <w:r w:rsidR="0072404D">
        <w:rPr>
          <w:lang w:val="en-US"/>
        </w:rPr>
        <w:t>FLC</w:t>
      </w:r>
      <w:r w:rsidR="0072404D" w:rsidRPr="00E47122">
        <w:t>)</w:t>
      </w:r>
      <w:bookmarkEnd w:id="26"/>
    </w:p>
    <w:p w14:paraId="4636D5CF" w14:textId="77777777" w:rsidR="007D48FA" w:rsidRDefault="007D48FA" w:rsidP="007D48FA">
      <w:pPr>
        <w:pStyle w:val="af1"/>
      </w:pPr>
    </w:p>
    <w:p w14:paraId="43395964" w14:textId="5CABAF16" w:rsidR="007D48FA" w:rsidRDefault="00830979" w:rsidP="007D48FA">
      <w:pPr>
        <w:pStyle w:val="af1"/>
      </w:pPr>
      <w:r>
        <w:t>Не моделируется в данной ревизии.</w:t>
      </w:r>
    </w:p>
    <w:p w14:paraId="1B11C969" w14:textId="77777777" w:rsidR="00830979" w:rsidRDefault="00830979" w:rsidP="007D48FA">
      <w:pPr>
        <w:pStyle w:val="af1"/>
      </w:pPr>
    </w:p>
    <w:p w14:paraId="7E35AF77" w14:textId="77777777" w:rsidR="00830979" w:rsidRDefault="00830979" w:rsidP="007D48FA">
      <w:pPr>
        <w:pStyle w:val="af1"/>
        <w:sectPr w:rsidR="00830979" w:rsidSect="009B684B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</w:p>
    <w:p w14:paraId="03443E5F" w14:textId="0BC46D59" w:rsidR="007D48FA" w:rsidRPr="00E47122" w:rsidRDefault="007D48FA" w:rsidP="007D48FA">
      <w:pPr>
        <w:pStyle w:val="11"/>
      </w:pPr>
      <w:bookmarkStart w:id="27" w:name="_Toc178651832"/>
      <w:r>
        <w:lastRenderedPageBreak/>
        <w:t>11 НОСОВОЙ ОТСЕК</w:t>
      </w:r>
      <w:r w:rsidR="0072404D" w:rsidRPr="00E47122">
        <w:t xml:space="preserve"> (</w:t>
      </w:r>
      <w:r w:rsidR="0072404D">
        <w:rPr>
          <w:lang w:val="en-US"/>
        </w:rPr>
        <w:t>BOWC</w:t>
      </w:r>
      <w:r w:rsidR="0072404D" w:rsidRPr="00E47122">
        <w:t>)</w:t>
      </w:r>
      <w:bookmarkEnd w:id="27"/>
    </w:p>
    <w:p w14:paraId="4B55BAA9" w14:textId="77777777" w:rsidR="007D48FA" w:rsidRDefault="007D48FA" w:rsidP="007D48FA">
      <w:pPr>
        <w:pStyle w:val="af1"/>
      </w:pPr>
    </w:p>
    <w:p w14:paraId="6A790A2F" w14:textId="6DBE86BA" w:rsidR="00830979" w:rsidRDefault="00830979" w:rsidP="007D48FA">
      <w:pPr>
        <w:pStyle w:val="af1"/>
      </w:pPr>
      <w:r>
        <w:t>Не моделируется в данной ревизии.</w:t>
      </w:r>
    </w:p>
    <w:sectPr w:rsidR="00830979" w:rsidSect="009B684B">
      <w:pgSz w:w="16838" w:h="11906" w:orient="landscape"/>
      <w:pgMar w:top="1701" w:right="1134" w:bottom="567" w:left="1134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37A442" w14:textId="77777777" w:rsidR="00BE676D" w:rsidRDefault="00BE676D">
      <w:pPr>
        <w:spacing w:line="240" w:lineRule="auto"/>
      </w:pPr>
      <w:r>
        <w:separator/>
      </w:r>
    </w:p>
  </w:endnote>
  <w:endnote w:type="continuationSeparator" w:id="0">
    <w:p w14:paraId="63403993" w14:textId="77777777" w:rsidR="00BE676D" w:rsidRDefault="00BE67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7A7970" w14:textId="77777777" w:rsidR="00BE676D" w:rsidRDefault="00BE676D">
      <w:pPr>
        <w:spacing w:line="240" w:lineRule="auto"/>
      </w:pPr>
      <w:r>
        <w:separator/>
      </w:r>
    </w:p>
  </w:footnote>
  <w:footnote w:type="continuationSeparator" w:id="0">
    <w:p w14:paraId="2CD7681F" w14:textId="77777777" w:rsidR="00BE676D" w:rsidRDefault="00BE676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888276"/>
      <w:docPartObj>
        <w:docPartGallery w:val="Page Numbers (Top of Page)"/>
        <w:docPartUnique/>
      </w:docPartObj>
    </w:sdtPr>
    <w:sdtContent>
      <w:p w14:paraId="0D3F6A7F" w14:textId="77777777" w:rsidR="00106153" w:rsidRDefault="00000000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E54302" w14:textId="77777777" w:rsidR="00106153" w:rsidRDefault="00106153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1501EE"/>
    <w:multiLevelType w:val="hybridMultilevel"/>
    <w:tmpl w:val="BEA40F66"/>
    <w:lvl w:ilvl="0" w:tplc="8C54DD22">
      <w:start w:val="1"/>
      <w:numFmt w:val="decimal"/>
      <w:suff w:val="space"/>
      <w:lvlText w:val="%1)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6EA33B84"/>
    <w:multiLevelType w:val="hybridMultilevel"/>
    <w:tmpl w:val="B2027270"/>
    <w:lvl w:ilvl="0" w:tplc="A0F8F126">
      <w:start w:val="1"/>
      <w:numFmt w:val="decimal"/>
      <w:suff w:val="space"/>
      <w:lvlText w:val="%1)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372269255">
    <w:abstractNumId w:val="0"/>
  </w:num>
  <w:num w:numId="2" w16cid:durableId="16521745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357"/>
    <w:rsid w:val="0000254D"/>
    <w:rsid w:val="000041B6"/>
    <w:rsid w:val="00012D41"/>
    <w:rsid w:val="000206F9"/>
    <w:rsid w:val="000216F6"/>
    <w:rsid w:val="00023854"/>
    <w:rsid w:val="00023F92"/>
    <w:rsid w:val="00025E95"/>
    <w:rsid w:val="00026B5A"/>
    <w:rsid w:val="00030CA5"/>
    <w:rsid w:val="000324C9"/>
    <w:rsid w:val="00036F4F"/>
    <w:rsid w:val="00041B3D"/>
    <w:rsid w:val="00044C9F"/>
    <w:rsid w:val="00057ED5"/>
    <w:rsid w:val="000722F4"/>
    <w:rsid w:val="0007248D"/>
    <w:rsid w:val="00074BCF"/>
    <w:rsid w:val="00075242"/>
    <w:rsid w:val="00083C1D"/>
    <w:rsid w:val="00087DD5"/>
    <w:rsid w:val="000923BA"/>
    <w:rsid w:val="00097C15"/>
    <w:rsid w:val="000B341C"/>
    <w:rsid w:val="000B7DBA"/>
    <w:rsid w:val="000C4A3E"/>
    <w:rsid w:val="000D5314"/>
    <w:rsid w:val="000E03EF"/>
    <w:rsid w:val="000E1FB8"/>
    <w:rsid w:val="000E4582"/>
    <w:rsid w:val="000F5F10"/>
    <w:rsid w:val="00101860"/>
    <w:rsid w:val="00106153"/>
    <w:rsid w:val="00115093"/>
    <w:rsid w:val="001158B7"/>
    <w:rsid w:val="001159C9"/>
    <w:rsid w:val="001225F9"/>
    <w:rsid w:val="001311AB"/>
    <w:rsid w:val="00134C80"/>
    <w:rsid w:val="001406A1"/>
    <w:rsid w:val="00157213"/>
    <w:rsid w:val="001577E4"/>
    <w:rsid w:val="00162D65"/>
    <w:rsid w:val="001648D8"/>
    <w:rsid w:val="001705FF"/>
    <w:rsid w:val="00174A5E"/>
    <w:rsid w:val="0019154D"/>
    <w:rsid w:val="001A026D"/>
    <w:rsid w:val="001A6E30"/>
    <w:rsid w:val="001A7080"/>
    <w:rsid w:val="001A7724"/>
    <w:rsid w:val="001B38F1"/>
    <w:rsid w:val="001E054F"/>
    <w:rsid w:val="001F105A"/>
    <w:rsid w:val="00213247"/>
    <w:rsid w:val="00213BF3"/>
    <w:rsid w:val="002144BA"/>
    <w:rsid w:val="002147EB"/>
    <w:rsid w:val="00237DE3"/>
    <w:rsid w:val="0024077F"/>
    <w:rsid w:val="0024642E"/>
    <w:rsid w:val="00253E5C"/>
    <w:rsid w:val="00255B68"/>
    <w:rsid w:val="00255C82"/>
    <w:rsid w:val="00255E21"/>
    <w:rsid w:val="00260384"/>
    <w:rsid w:val="00262F50"/>
    <w:rsid w:val="00271EBA"/>
    <w:rsid w:val="002860C9"/>
    <w:rsid w:val="00286B45"/>
    <w:rsid w:val="00290980"/>
    <w:rsid w:val="00294DF2"/>
    <w:rsid w:val="002A010E"/>
    <w:rsid w:val="002A16EB"/>
    <w:rsid w:val="002C1C42"/>
    <w:rsid w:val="002C726B"/>
    <w:rsid w:val="002D0053"/>
    <w:rsid w:val="002D6B0A"/>
    <w:rsid w:val="002D72FC"/>
    <w:rsid w:val="002E39E4"/>
    <w:rsid w:val="002E5082"/>
    <w:rsid w:val="002F0706"/>
    <w:rsid w:val="00306243"/>
    <w:rsid w:val="00314982"/>
    <w:rsid w:val="00324CF1"/>
    <w:rsid w:val="00325769"/>
    <w:rsid w:val="00326DB8"/>
    <w:rsid w:val="0033284A"/>
    <w:rsid w:val="0033431D"/>
    <w:rsid w:val="00334CEC"/>
    <w:rsid w:val="00340405"/>
    <w:rsid w:val="003449B9"/>
    <w:rsid w:val="00354AA6"/>
    <w:rsid w:val="00364838"/>
    <w:rsid w:val="00377429"/>
    <w:rsid w:val="00377B0E"/>
    <w:rsid w:val="00377FFE"/>
    <w:rsid w:val="003801C0"/>
    <w:rsid w:val="00380212"/>
    <w:rsid w:val="00380B06"/>
    <w:rsid w:val="003A2629"/>
    <w:rsid w:val="003A350F"/>
    <w:rsid w:val="003A7288"/>
    <w:rsid w:val="003A7A4D"/>
    <w:rsid w:val="003C4521"/>
    <w:rsid w:val="003D401C"/>
    <w:rsid w:val="003E3E02"/>
    <w:rsid w:val="003E729E"/>
    <w:rsid w:val="003F4585"/>
    <w:rsid w:val="00401BFE"/>
    <w:rsid w:val="004042C8"/>
    <w:rsid w:val="00410A7F"/>
    <w:rsid w:val="004137F2"/>
    <w:rsid w:val="00417561"/>
    <w:rsid w:val="0042374B"/>
    <w:rsid w:val="00425251"/>
    <w:rsid w:val="004450B2"/>
    <w:rsid w:val="00467B71"/>
    <w:rsid w:val="00480C64"/>
    <w:rsid w:val="0049053B"/>
    <w:rsid w:val="00495E67"/>
    <w:rsid w:val="004A4016"/>
    <w:rsid w:val="004B0A92"/>
    <w:rsid w:val="004C18FE"/>
    <w:rsid w:val="004D38C3"/>
    <w:rsid w:val="004E6A36"/>
    <w:rsid w:val="004F6139"/>
    <w:rsid w:val="005027AC"/>
    <w:rsid w:val="005051F5"/>
    <w:rsid w:val="005126EC"/>
    <w:rsid w:val="00515C50"/>
    <w:rsid w:val="0052730A"/>
    <w:rsid w:val="00535DDA"/>
    <w:rsid w:val="0053716F"/>
    <w:rsid w:val="00541A23"/>
    <w:rsid w:val="005433D0"/>
    <w:rsid w:val="00545B47"/>
    <w:rsid w:val="0054629D"/>
    <w:rsid w:val="00571832"/>
    <w:rsid w:val="00571AAE"/>
    <w:rsid w:val="00575F44"/>
    <w:rsid w:val="00582B9F"/>
    <w:rsid w:val="005872E1"/>
    <w:rsid w:val="00587921"/>
    <w:rsid w:val="00591FB6"/>
    <w:rsid w:val="005B15E6"/>
    <w:rsid w:val="005B33B4"/>
    <w:rsid w:val="005D5EDA"/>
    <w:rsid w:val="005F0A9E"/>
    <w:rsid w:val="00607C08"/>
    <w:rsid w:val="00620D5E"/>
    <w:rsid w:val="00635181"/>
    <w:rsid w:val="0064262A"/>
    <w:rsid w:val="006641F1"/>
    <w:rsid w:val="00665E52"/>
    <w:rsid w:val="00667239"/>
    <w:rsid w:val="00681DFB"/>
    <w:rsid w:val="00684C28"/>
    <w:rsid w:val="00686AD9"/>
    <w:rsid w:val="00687109"/>
    <w:rsid w:val="00690887"/>
    <w:rsid w:val="006972DB"/>
    <w:rsid w:val="006A3260"/>
    <w:rsid w:val="006A5465"/>
    <w:rsid w:val="006B06AC"/>
    <w:rsid w:val="006B1055"/>
    <w:rsid w:val="006D16BA"/>
    <w:rsid w:val="006D3A6C"/>
    <w:rsid w:val="006D3E63"/>
    <w:rsid w:val="006E35D8"/>
    <w:rsid w:val="006E77C0"/>
    <w:rsid w:val="006F3779"/>
    <w:rsid w:val="00702E8A"/>
    <w:rsid w:val="00715920"/>
    <w:rsid w:val="0072404D"/>
    <w:rsid w:val="007276C5"/>
    <w:rsid w:val="007357C4"/>
    <w:rsid w:val="00750297"/>
    <w:rsid w:val="0075352D"/>
    <w:rsid w:val="00766976"/>
    <w:rsid w:val="00783429"/>
    <w:rsid w:val="007B47EE"/>
    <w:rsid w:val="007C6F36"/>
    <w:rsid w:val="007D48FA"/>
    <w:rsid w:val="007D4AAF"/>
    <w:rsid w:val="007D60D6"/>
    <w:rsid w:val="007F6B57"/>
    <w:rsid w:val="008016E1"/>
    <w:rsid w:val="00805A1C"/>
    <w:rsid w:val="008132C7"/>
    <w:rsid w:val="00816BFA"/>
    <w:rsid w:val="00823C47"/>
    <w:rsid w:val="008308E4"/>
    <w:rsid w:val="00830979"/>
    <w:rsid w:val="0083750B"/>
    <w:rsid w:val="0084582C"/>
    <w:rsid w:val="00852F37"/>
    <w:rsid w:val="0086004B"/>
    <w:rsid w:val="00865ADB"/>
    <w:rsid w:val="00867EEA"/>
    <w:rsid w:val="00870B03"/>
    <w:rsid w:val="0087285A"/>
    <w:rsid w:val="00880697"/>
    <w:rsid w:val="00881B14"/>
    <w:rsid w:val="00886F82"/>
    <w:rsid w:val="00897E99"/>
    <w:rsid w:val="008A5030"/>
    <w:rsid w:val="008A60C2"/>
    <w:rsid w:val="008F1341"/>
    <w:rsid w:val="008F39F8"/>
    <w:rsid w:val="00905A90"/>
    <w:rsid w:val="009066FC"/>
    <w:rsid w:val="00907429"/>
    <w:rsid w:val="009253C5"/>
    <w:rsid w:val="0093143C"/>
    <w:rsid w:val="00931D5E"/>
    <w:rsid w:val="009334C4"/>
    <w:rsid w:val="009342A5"/>
    <w:rsid w:val="00934447"/>
    <w:rsid w:val="0093473F"/>
    <w:rsid w:val="00935C1E"/>
    <w:rsid w:val="00946355"/>
    <w:rsid w:val="00946886"/>
    <w:rsid w:val="00967E15"/>
    <w:rsid w:val="009710F7"/>
    <w:rsid w:val="00971A3A"/>
    <w:rsid w:val="009734F1"/>
    <w:rsid w:val="00982DBA"/>
    <w:rsid w:val="00994E95"/>
    <w:rsid w:val="009A27A7"/>
    <w:rsid w:val="009B05DC"/>
    <w:rsid w:val="009B203D"/>
    <w:rsid w:val="009B48CA"/>
    <w:rsid w:val="009B684B"/>
    <w:rsid w:val="009C401A"/>
    <w:rsid w:val="009C66CE"/>
    <w:rsid w:val="009C71F9"/>
    <w:rsid w:val="009D502F"/>
    <w:rsid w:val="009D6050"/>
    <w:rsid w:val="009D7CE9"/>
    <w:rsid w:val="009E13E3"/>
    <w:rsid w:val="009F06CA"/>
    <w:rsid w:val="009F6456"/>
    <w:rsid w:val="00A04187"/>
    <w:rsid w:val="00A078EE"/>
    <w:rsid w:val="00A1109E"/>
    <w:rsid w:val="00A156AB"/>
    <w:rsid w:val="00A15BC8"/>
    <w:rsid w:val="00A20AA1"/>
    <w:rsid w:val="00A21B08"/>
    <w:rsid w:val="00A24590"/>
    <w:rsid w:val="00A25928"/>
    <w:rsid w:val="00A30B3C"/>
    <w:rsid w:val="00A34795"/>
    <w:rsid w:val="00A35357"/>
    <w:rsid w:val="00A3797A"/>
    <w:rsid w:val="00A429A8"/>
    <w:rsid w:val="00A43976"/>
    <w:rsid w:val="00A4575E"/>
    <w:rsid w:val="00A46DDB"/>
    <w:rsid w:val="00A65186"/>
    <w:rsid w:val="00A74426"/>
    <w:rsid w:val="00A82332"/>
    <w:rsid w:val="00A82944"/>
    <w:rsid w:val="00A858D0"/>
    <w:rsid w:val="00A90D6D"/>
    <w:rsid w:val="00AB1B71"/>
    <w:rsid w:val="00AC2F70"/>
    <w:rsid w:val="00AD1D95"/>
    <w:rsid w:val="00AD51E5"/>
    <w:rsid w:val="00AD5CF3"/>
    <w:rsid w:val="00AE054A"/>
    <w:rsid w:val="00AE154F"/>
    <w:rsid w:val="00B01726"/>
    <w:rsid w:val="00B027AE"/>
    <w:rsid w:val="00B04D09"/>
    <w:rsid w:val="00B2292C"/>
    <w:rsid w:val="00B2421C"/>
    <w:rsid w:val="00B25370"/>
    <w:rsid w:val="00B2667E"/>
    <w:rsid w:val="00B34D22"/>
    <w:rsid w:val="00B46326"/>
    <w:rsid w:val="00B67CCD"/>
    <w:rsid w:val="00B80404"/>
    <w:rsid w:val="00B819D0"/>
    <w:rsid w:val="00B83A4F"/>
    <w:rsid w:val="00B841F7"/>
    <w:rsid w:val="00B9134B"/>
    <w:rsid w:val="00B948B4"/>
    <w:rsid w:val="00B95D46"/>
    <w:rsid w:val="00B97BB5"/>
    <w:rsid w:val="00BA0464"/>
    <w:rsid w:val="00BA1564"/>
    <w:rsid w:val="00BB0A71"/>
    <w:rsid w:val="00BE0D38"/>
    <w:rsid w:val="00BE304E"/>
    <w:rsid w:val="00BE3624"/>
    <w:rsid w:val="00BE367B"/>
    <w:rsid w:val="00BE3D30"/>
    <w:rsid w:val="00BE41F5"/>
    <w:rsid w:val="00BE676D"/>
    <w:rsid w:val="00BF21D8"/>
    <w:rsid w:val="00BF62F1"/>
    <w:rsid w:val="00C04A86"/>
    <w:rsid w:val="00C200E8"/>
    <w:rsid w:val="00C2205B"/>
    <w:rsid w:val="00C34920"/>
    <w:rsid w:val="00C35B03"/>
    <w:rsid w:val="00C40C17"/>
    <w:rsid w:val="00C676F1"/>
    <w:rsid w:val="00C73084"/>
    <w:rsid w:val="00C90288"/>
    <w:rsid w:val="00C93301"/>
    <w:rsid w:val="00CA36D9"/>
    <w:rsid w:val="00CA7A7C"/>
    <w:rsid w:val="00CC1E00"/>
    <w:rsid w:val="00CC347C"/>
    <w:rsid w:val="00CC4FFF"/>
    <w:rsid w:val="00CE310E"/>
    <w:rsid w:val="00CF1E73"/>
    <w:rsid w:val="00CF2308"/>
    <w:rsid w:val="00CF2E6A"/>
    <w:rsid w:val="00CF3B45"/>
    <w:rsid w:val="00D00B40"/>
    <w:rsid w:val="00D062D3"/>
    <w:rsid w:val="00D077CB"/>
    <w:rsid w:val="00D11C01"/>
    <w:rsid w:val="00D14BF5"/>
    <w:rsid w:val="00D209EF"/>
    <w:rsid w:val="00D2472F"/>
    <w:rsid w:val="00D34210"/>
    <w:rsid w:val="00D40893"/>
    <w:rsid w:val="00D44881"/>
    <w:rsid w:val="00D513C6"/>
    <w:rsid w:val="00D542E8"/>
    <w:rsid w:val="00D74390"/>
    <w:rsid w:val="00D80ADB"/>
    <w:rsid w:val="00D820B7"/>
    <w:rsid w:val="00D84037"/>
    <w:rsid w:val="00D8406F"/>
    <w:rsid w:val="00D868C5"/>
    <w:rsid w:val="00D90A9E"/>
    <w:rsid w:val="00D90EBF"/>
    <w:rsid w:val="00DA07F2"/>
    <w:rsid w:val="00DA2453"/>
    <w:rsid w:val="00DC08BA"/>
    <w:rsid w:val="00DC0BCD"/>
    <w:rsid w:val="00DC107D"/>
    <w:rsid w:val="00DD1586"/>
    <w:rsid w:val="00DE0BD6"/>
    <w:rsid w:val="00DE45E3"/>
    <w:rsid w:val="00DF2275"/>
    <w:rsid w:val="00DF76A7"/>
    <w:rsid w:val="00E0688F"/>
    <w:rsid w:val="00E06CFF"/>
    <w:rsid w:val="00E126E5"/>
    <w:rsid w:val="00E155E9"/>
    <w:rsid w:val="00E20DBA"/>
    <w:rsid w:val="00E211EE"/>
    <w:rsid w:val="00E46555"/>
    <w:rsid w:val="00E47122"/>
    <w:rsid w:val="00E50EB6"/>
    <w:rsid w:val="00E52423"/>
    <w:rsid w:val="00E55B4A"/>
    <w:rsid w:val="00E625A6"/>
    <w:rsid w:val="00E64EFC"/>
    <w:rsid w:val="00E665F9"/>
    <w:rsid w:val="00E67126"/>
    <w:rsid w:val="00E920DE"/>
    <w:rsid w:val="00E94254"/>
    <w:rsid w:val="00E97979"/>
    <w:rsid w:val="00EA70A2"/>
    <w:rsid w:val="00EB1CDD"/>
    <w:rsid w:val="00EB5947"/>
    <w:rsid w:val="00EC6F40"/>
    <w:rsid w:val="00ED27E2"/>
    <w:rsid w:val="00ED5F8A"/>
    <w:rsid w:val="00ED656B"/>
    <w:rsid w:val="00ED7967"/>
    <w:rsid w:val="00EE4B40"/>
    <w:rsid w:val="00EE4C08"/>
    <w:rsid w:val="00EE5C3D"/>
    <w:rsid w:val="00EE7548"/>
    <w:rsid w:val="00EE7DFF"/>
    <w:rsid w:val="00F02EDB"/>
    <w:rsid w:val="00F03FA8"/>
    <w:rsid w:val="00F22BC0"/>
    <w:rsid w:val="00F271F1"/>
    <w:rsid w:val="00F42466"/>
    <w:rsid w:val="00F4275D"/>
    <w:rsid w:val="00F45016"/>
    <w:rsid w:val="00F534B7"/>
    <w:rsid w:val="00F54C25"/>
    <w:rsid w:val="00F5559D"/>
    <w:rsid w:val="00F62F34"/>
    <w:rsid w:val="00F64886"/>
    <w:rsid w:val="00F65A9D"/>
    <w:rsid w:val="00F66A06"/>
    <w:rsid w:val="00F71D7E"/>
    <w:rsid w:val="00F731AB"/>
    <w:rsid w:val="00F76208"/>
    <w:rsid w:val="00F77626"/>
    <w:rsid w:val="00F9094A"/>
    <w:rsid w:val="00F92878"/>
    <w:rsid w:val="00F93E16"/>
    <w:rsid w:val="00F95FCE"/>
    <w:rsid w:val="00F97346"/>
    <w:rsid w:val="00FB0963"/>
    <w:rsid w:val="00FB18AA"/>
    <w:rsid w:val="00FB5A5C"/>
    <w:rsid w:val="00FB62FD"/>
    <w:rsid w:val="00FC2DF9"/>
    <w:rsid w:val="00FC55D6"/>
    <w:rsid w:val="00FC701B"/>
    <w:rsid w:val="00FF19F6"/>
    <w:rsid w:val="00FF255E"/>
    <w:rsid w:val="00FF4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A53950"/>
  <w15:chartTrackingRefBased/>
  <w15:docId w15:val="{849700D9-7589-48B4-BA0F-90DC5ECA9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29A8"/>
    <w:pPr>
      <w:spacing w:after="0" w:line="360" w:lineRule="auto"/>
      <w:ind w:firstLine="708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67B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67B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67B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7B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67B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67B7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67B7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67B7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67B7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67B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67B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67B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67B7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67B7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67B7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67B7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67B7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67B7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67B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67B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67B71"/>
    <w:pPr>
      <w:numPr>
        <w:ilvl w:val="1"/>
      </w:numPr>
      <w:ind w:firstLine="708"/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467B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67B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67B7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67B7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67B7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67B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67B7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67B71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467B7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71">
    <w:name w:val="Основной текст7"/>
    <w:basedOn w:val="a"/>
    <w:rsid w:val="00467B71"/>
    <w:pPr>
      <w:widowControl w:val="0"/>
      <w:shd w:val="clear" w:color="auto" w:fill="FFFFFF"/>
      <w:spacing w:before="600" w:line="413" w:lineRule="exact"/>
      <w:ind w:firstLine="0"/>
    </w:pPr>
    <w:rPr>
      <w:color w:val="000000"/>
      <w:sz w:val="22"/>
      <w:szCs w:val="22"/>
      <w:lang w:bidi="ru-RU"/>
    </w:rPr>
  </w:style>
  <w:style w:type="paragraph" w:styleId="ad">
    <w:name w:val="header"/>
    <w:basedOn w:val="a"/>
    <w:link w:val="ae"/>
    <w:uiPriority w:val="99"/>
    <w:unhideWhenUsed/>
    <w:rsid w:val="00467B71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0"/>
      <w:szCs w:val="20"/>
    </w:rPr>
  </w:style>
  <w:style w:type="character" w:customStyle="1" w:styleId="ae">
    <w:name w:val="Верхний колонтитул Знак"/>
    <w:basedOn w:val="a0"/>
    <w:link w:val="ad"/>
    <w:uiPriority w:val="99"/>
    <w:rsid w:val="00467B71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af">
    <w:name w:val="footer"/>
    <w:basedOn w:val="a"/>
    <w:link w:val="af0"/>
    <w:uiPriority w:val="99"/>
    <w:unhideWhenUsed/>
    <w:rsid w:val="00467B71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0"/>
      <w:szCs w:val="20"/>
    </w:rPr>
  </w:style>
  <w:style w:type="character" w:customStyle="1" w:styleId="af0">
    <w:name w:val="Нижний колонтитул Знак"/>
    <w:basedOn w:val="a0"/>
    <w:link w:val="af"/>
    <w:uiPriority w:val="99"/>
    <w:rsid w:val="00467B71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customStyle="1" w:styleId="af1">
    <w:name w:val="А Основной текст"/>
    <w:basedOn w:val="a"/>
    <w:link w:val="af2"/>
    <w:qFormat/>
    <w:rsid w:val="00467B71"/>
    <w:pPr>
      <w:ind w:firstLine="567"/>
    </w:pPr>
    <w:rPr>
      <w:color w:val="000000" w:themeColor="text1"/>
    </w:rPr>
  </w:style>
  <w:style w:type="character" w:customStyle="1" w:styleId="af2">
    <w:name w:val="А Основной текст Знак"/>
    <w:basedOn w:val="a0"/>
    <w:link w:val="af1"/>
    <w:rsid w:val="00467B71"/>
    <w:rPr>
      <w:rFonts w:ascii="Times New Roman" w:eastAsia="Times New Roman" w:hAnsi="Times New Roman" w:cs="Times New Roman"/>
      <w:color w:val="000000" w:themeColor="text1"/>
      <w:kern w:val="0"/>
      <w:sz w:val="28"/>
      <w:szCs w:val="28"/>
      <w:lang w:eastAsia="ru-RU"/>
      <w14:ligatures w14:val="none"/>
    </w:rPr>
  </w:style>
  <w:style w:type="paragraph" w:customStyle="1" w:styleId="11">
    <w:name w:val="Б Уровень 1"/>
    <w:basedOn w:val="af1"/>
    <w:link w:val="12"/>
    <w:qFormat/>
    <w:rsid w:val="00467B71"/>
    <w:pPr>
      <w:suppressAutoHyphens/>
      <w:ind w:firstLine="0"/>
      <w:jc w:val="center"/>
      <w:outlineLvl w:val="0"/>
    </w:pPr>
    <w:rPr>
      <w:b/>
      <w:bCs/>
    </w:rPr>
  </w:style>
  <w:style w:type="character" w:customStyle="1" w:styleId="12">
    <w:name w:val="Б Уровень 1 Знак"/>
    <w:basedOn w:val="af2"/>
    <w:link w:val="11"/>
    <w:rsid w:val="00467B71"/>
    <w:rPr>
      <w:rFonts w:ascii="Times New Roman" w:eastAsia="Times New Roman" w:hAnsi="Times New Roman" w:cs="Times New Roman"/>
      <w:b/>
      <w:bCs/>
      <w:color w:val="000000" w:themeColor="text1"/>
      <w:kern w:val="0"/>
      <w:sz w:val="28"/>
      <w:szCs w:val="28"/>
      <w:lang w:eastAsia="ru-RU"/>
      <w14:ligatures w14:val="none"/>
    </w:rPr>
  </w:style>
  <w:style w:type="paragraph" w:customStyle="1" w:styleId="23">
    <w:name w:val="В Уровень 2"/>
    <w:basedOn w:val="af1"/>
    <w:link w:val="24"/>
    <w:qFormat/>
    <w:rsid w:val="00467B71"/>
    <w:pPr>
      <w:suppressAutoHyphens/>
      <w:outlineLvl w:val="1"/>
    </w:pPr>
    <w:rPr>
      <w:b/>
      <w:bCs/>
    </w:rPr>
  </w:style>
  <w:style w:type="character" w:customStyle="1" w:styleId="24">
    <w:name w:val="В Уровень 2 Знак"/>
    <w:basedOn w:val="af2"/>
    <w:link w:val="23"/>
    <w:rsid w:val="00467B71"/>
    <w:rPr>
      <w:rFonts w:ascii="Times New Roman" w:eastAsia="Times New Roman" w:hAnsi="Times New Roman" w:cs="Times New Roman"/>
      <w:b/>
      <w:bCs/>
      <w:color w:val="000000" w:themeColor="text1"/>
      <w:kern w:val="0"/>
      <w:sz w:val="28"/>
      <w:szCs w:val="28"/>
      <w:lang w:eastAsia="ru-RU"/>
      <w14:ligatures w14:val="none"/>
    </w:rPr>
  </w:style>
  <w:style w:type="paragraph" w:customStyle="1" w:styleId="af3">
    <w:name w:val="Е Рисунок"/>
    <w:basedOn w:val="af1"/>
    <w:link w:val="af4"/>
    <w:qFormat/>
    <w:rsid w:val="00467B71"/>
    <w:pPr>
      <w:suppressAutoHyphens/>
      <w:ind w:firstLine="0"/>
      <w:jc w:val="center"/>
    </w:pPr>
  </w:style>
  <w:style w:type="character" w:customStyle="1" w:styleId="af4">
    <w:name w:val="Е Рисунок Знак"/>
    <w:basedOn w:val="af2"/>
    <w:link w:val="af3"/>
    <w:rsid w:val="00467B71"/>
    <w:rPr>
      <w:rFonts w:ascii="Times New Roman" w:eastAsia="Times New Roman" w:hAnsi="Times New Roman" w:cs="Times New Roman"/>
      <w:color w:val="000000" w:themeColor="text1"/>
      <w:kern w:val="0"/>
      <w:sz w:val="28"/>
      <w:szCs w:val="28"/>
      <w:lang w:eastAsia="ru-RU"/>
      <w14:ligatures w14:val="none"/>
    </w:rPr>
  </w:style>
  <w:style w:type="paragraph" w:customStyle="1" w:styleId="31">
    <w:name w:val="Г Уровень 3"/>
    <w:basedOn w:val="af1"/>
    <w:link w:val="32"/>
    <w:qFormat/>
    <w:rsid w:val="00467B71"/>
    <w:pPr>
      <w:suppressAutoHyphens/>
      <w:outlineLvl w:val="2"/>
    </w:pPr>
    <w:rPr>
      <w:b/>
      <w:bCs/>
    </w:rPr>
  </w:style>
  <w:style w:type="character" w:customStyle="1" w:styleId="32">
    <w:name w:val="Г Уровень 3 Знак"/>
    <w:basedOn w:val="af2"/>
    <w:link w:val="31"/>
    <w:rsid w:val="00467B71"/>
    <w:rPr>
      <w:rFonts w:ascii="Times New Roman" w:eastAsia="Times New Roman" w:hAnsi="Times New Roman" w:cs="Times New Roman"/>
      <w:b/>
      <w:bCs/>
      <w:color w:val="000000" w:themeColor="text1"/>
      <w:kern w:val="0"/>
      <w:sz w:val="28"/>
      <w:szCs w:val="28"/>
      <w:lang w:eastAsia="ru-RU"/>
      <w14:ligatures w14:val="none"/>
    </w:rPr>
  </w:style>
  <w:style w:type="paragraph" w:customStyle="1" w:styleId="af5">
    <w:name w:val="Д Список"/>
    <w:basedOn w:val="af1"/>
    <w:link w:val="af6"/>
    <w:qFormat/>
    <w:rsid w:val="00467B71"/>
    <w:pPr>
      <w:suppressAutoHyphens/>
    </w:pPr>
  </w:style>
  <w:style w:type="character" w:customStyle="1" w:styleId="af6">
    <w:name w:val="Д Список Знак"/>
    <w:basedOn w:val="af2"/>
    <w:link w:val="af5"/>
    <w:rsid w:val="00467B71"/>
    <w:rPr>
      <w:rFonts w:ascii="Times New Roman" w:eastAsia="Times New Roman" w:hAnsi="Times New Roman" w:cs="Times New Roman"/>
      <w:color w:val="000000" w:themeColor="text1"/>
      <w:kern w:val="0"/>
      <w:sz w:val="28"/>
      <w:szCs w:val="28"/>
      <w:lang w:eastAsia="ru-RU"/>
      <w14:ligatures w14:val="none"/>
    </w:rPr>
  </w:style>
  <w:style w:type="paragraph" w:customStyle="1" w:styleId="af7">
    <w:name w:val="Ж Код"/>
    <w:basedOn w:val="af1"/>
    <w:link w:val="af8"/>
    <w:qFormat/>
    <w:rsid w:val="00467B71"/>
    <w:pPr>
      <w:suppressAutoHyphens/>
      <w:spacing w:line="240" w:lineRule="auto"/>
      <w:ind w:firstLine="0"/>
      <w:jc w:val="left"/>
    </w:pPr>
    <w:rPr>
      <w:rFonts w:ascii="Arial" w:hAnsi="Arial" w:cs="Arial"/>
      <w:b/>
      <w:bCs/>
      <w:sz w:val="24"/>
      <w:szCs w:val="24"/>
    </w:rPr>
  </w:style>
  <w:style w:type="character" w:customStyle="1" w:styleId="af8">
    <w:name w:val="Ж Код Знак"/>
    <w:basedOn w:val="af2"/>
    <w:link w:val="af7"/>
    <w:rsid w:val="00467B71"/>
    <w:rPr>
      <w:rFonts w:ascii="Arial" w:eastAsia="Times New Roman" w:hAnsi="Arial" w:cs="Arial"/>
      <w:b/>
      <w:bCs/>
      <w:color w:val="000000" w:themeColor="text1"/>
      <w:kern w:val="0"/>
      <w:sz w:val="24"/>
      <w:szCs w:val="24"/>
      <w:lang w:eastAsia="ru-RU"/>
      <w14:ligatures w14:val="none"/>
    </w:rPr>
  </w:style>
  <w:style w:type="paragraph" w:customStyle="1" w:styleId="af9">
    <w:name w:val="З Комментарий"/>
    <w:basedOn w:val="af7"/>
    <w:link w:val="afa"/>
    <w:qFormat/>
    <w:rsid w:val="00467B71"/>
    <w:rPr>
      <w:i/>
      <w:iCs/>
      <w:lang w:val="en-US"/>
    </w:rPr>
  </w:style>
  <w:style w:type="character" w:customStyle="1" w:styleId="afa">
    <w:name w:val="З Комментарий Знак"/>
    <w:basedOn w:val="af8"/>
    <w:link w:val="af9"/>
    <w:rsid w:val="00467B71"/>
    <w:rPr>
      <w:rFonts w:ascii="Arial" w:eastAsia="Times New Roman" w:hAnsi="Arial" w:cs="Arial"/>
      <w:b/>
      <w:bCs/>
      <w:i/>
      <w:iCs/>
      <w:color w:val="000000" w:themeColor="text1"/>
      <w:kern w:val="0"/>
      <w:sz w:val="24"/>
      <w:szCs w:val="24"/>
      <w:lang w:val="en-US" w:eastAsia="ru-RU"/>
      <w14:ligatures w14:val="none"/>
    </w:rPr>
  </w:style>
  <w:style w:type="paragraph" w:styleId="afb">
    <w:name w:val="TOC Heading"/>
    <w:basedOn w:val="1"/>
    <w:next w:val="a"/>
    <w:uiPriority w:val="39"/>
    <w:unhideWhenUsed/>
    <w:qFormat/>
    <w:rsid w:val="00467B71"/>
    <w:pPr>
      <w:spacing w:before="240" w:after="0"/>
      <w:outlineLvl w:val="9"/>
    </w:pPr>
    <w:rPr>
      <w:sz w:val="32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467B71"/>
    <w:pPr>
      <w:spacing w:after="100" w:line="240" w:lineRule="auto"/>
      <w:ind w:firstLine="0"/>
      <w:jc w:val="left"/>
    </w:pPr>
    <w:rPr>
      <w:sz w:val="20"/>
      <w:szCs w:val="20"/>
    </w:rPr>
  </w:style>
  <w:style w:type="paragraph" w:styleId="25">
    <w:name w:val="toc 2"/>
    <w:basedOn w:val="a"/>
    <w:next w:val="a"/>
    <w:autoRedefine/>
    <w:uiPriority w:val="39"/>
    <w:unhideWhenUsed/>
    <w:rsid w:val="00467B71"/>
    <w:pPr>
      <w:spacing w:after="100" w:line="240" w:lineRule="auto"/>
      <w:ind w:left="200" w:firstLine="0"/>
      <w:jc w:val="left"/>
    </w:pPr>
    <w:rPr>
      <w:sz w:val="20"/>
      <w:szCs w:val="20"/>
    </w:rPr>
  </w:style>
  <w:style w:type="paragraph" w:styleId="33">
    <w:name w:val="toc 3"/>
    <w:basedOn w:val="a"/>
    <w:next w:val="a"/>
    <w:autoRedefine/>
    <w:uiPriority w:val="39"/>
    <w:unhideWhenUsed/>
    <w:rsid w:val="00467B71"/>
    <w:pPr>
      <w:spacing w:after="100" w:line="240" w:lineRule="auto"/>
      <w:ind w:left="400" w:firstLine="0"/>
      <w:jc w:val="left"/>
    </w:pPr>
    <w:rPr>
      <w:sz w:val="20"/>
      <w:szCs w:val="20"/>
    </w:rPr>
  </w:style>
  <w:style w:type="character" w:styleId="afc">
    <w:name w:val="Hyperlink"/>
    <w:basedOn w:val="a0"/>
    <w:uiPriority w:val="99"/>
    <w:unhideWhenUsed/>
    <w:rsid w:val="00467B71"/>
    <w:rPr>
      <w:color w:val="467886" w:themeColor="hyperlink"/>
      <w:u w:val="single"/>
    </w:rPr>
  </w:style>
  <w:style w:type="paragraph" w:customStyle="1" w:styleId="afd">
    <w:name w:val="Ё Таблица"/>
    <w:basedOn w:val="af1"/>
    <w:link w:val="afe"/>
    <w:qFormat/>
    <w:rsid w:val="00467B71"/>
    <w:pPr>
      <w:suppressAutoHyphens/>
      <w:ind w:firstLine="0"/>
      <w:jc w:val="left"/>
    </w:pPr>
  </w:style>
  <w:style w:type="character" w:customStyle="1" w:styleId="afe">
    <w:name w:val="Ё Таблица Знак"/>
    <w:basedOn w:val="af2"/>
    <w:link w:val="afd"/>
    <w:rsid w:val="00467B71"/>
    <w:rPr>
      <w:rFonts w:ascii="Times New Roman" w:eastAsia="Times New Roman" w:hAnsi="Times New Roman" w:cs="Times New Roman"/>
      <w:color w:val="000000" w:themeColor="text1"/>
      <w:kern w:val="0"/>
      <w:sz w:val="28"/>
      <w:szCs w:val="28"/>
      <w:lang w:eastAsia="ru-RU"/>
      <w14:ligatures w14:val="none"/>
    </w:rPr>
  </w:style>
  <w:style w:type="character" w:styleId="aff">
    <w:name w:val="Unresolved Mention"/>
    <w:basedOn w:val="a0"/>
    <w:uiPriority w:val="99"/>
    <w:semiHidden/>
    <w:unhideWhenUsed/>
    <w:rsid w:val="00467B71"/>
    <w:rPr>
      <w:color w:val="605E5C"/>
      <w:shd w:val="clear" w:color="auto" w:fill="E1DFDD"/>
    </w:rPr>
  </w:style>
  <w:style w:type="character" w:styleId="aff0">
    <w:name w:val="FollowedHyperlink"/>
    <w:basedOn w:val="a0"/>
    <w:uiPriority w:val="99"/>
    <w:semiHidden/>
    <w:unhideWhenUsed/>
    <w:rsid w:val="00467B7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07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9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&#1048;&#1085;&#1092;&#1086;&#1088;&#1084;&#1072;&#1094;&#1080;&#1103;\&#1064;&#1072;&#1073;&#1083;&#1086;&#1085;&#1099;\Word\nvs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EF9B61-FFFE-4378-8FBB-A41413B9D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nvs.dotm</Template>
  <TotalTime>720</TotalTime>
  <Pages>52</Pages>
  <Words>2980</Words>
  <Characters>16990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Nicolaus Sukharev</dc:creator>
  <cp:keywords/>
  <dc:description/>
  <cp:lastModifiedBy>Nicolaus Sukharev</cp:lastModifiedBy>
  <cp:revision>410</cp:revision>
  <cp:lastPrinted>2024-10-10T15:50:00Z</cp:lastPrinted>
  <dcterms:created xsi:type="dcterms:W3CDTF">2024-09-25T19:35:00Z</dcterms:created>
  <dcterms:modified xsi:type="dcterms:W3CDTF">2024-11-21T09:34:00Z</dcterms:modified>
</cp:coreProperties>
</file>