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64367363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1605F29F" w14:textId="62AD745D" w:rsidR="00467B71" w:rsidRPr="0093473F" w:rsidRDefault="00467B71" w:rsidP="00B027AE">
          <w:pPr>
            <w:pStyle w:val="afb"/>
            <w:tabs>
              <w:tab w:val="center" w:pos="4819"/>
              <w:tab w:val="left" w:pos="7395"/>
            </w:tabs>
            <w:spacing w:before="0"/>
            <w:ind w:firstLine="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3473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BC2B61D" w14:textId="77777777" w:rsidR="00380212" w:rsidRPr="00B027AE" w:rsidRDefault="00380212" w:rsidP="00B027AE">
          <w:pPr>
            <w:ind w:firstLine="0"/>
            <w:rPr>
              <w:lang w:val="en-US"/>
            </w:rPr>
          </w:pPr>
        </w:p>
        <w:p w14:paraId="34D6C6D3" w14:textId="5CF75885" w:rsidR="00B027AE" w:rsidRPr="00B027AE" w:rsidRDefault="00467B71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B027AE">
            <w:rPr>
              <w:sz w:val="28"/>
              <w:szCs w:val="28"/>
            </w:rPr>
            <w:fldChar w:fldCharType="begin"/>
          </w:r>
          <w:r w:rsidRPr="00B027AE">
            <w:rPr>
              <w:sz w:val="28"/>
              <w:szCs w:val="28"/>
            </w:rPr>
            <w:instrText xml:space="preserve"> TOC \o "1-3" \h \z \u </w:instrText>
          </w:r>
          <w:r w:rsidRPr="00B027AE">
            <w:rPr>
              <w:sz w:val="28"/>
              <w:szCs w:val="28"/>
            </w:rPr>
            <w:fldChar w:fldCharType="separate"/>
          </w:r>
          <w:hyperlink w:anchor="_Toc178651805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1 ХАРАКТЕРИСТИКИ ПЛАВАТЕЛЬНОГО СРЕДСТВА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_Toc178651805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65DE0" w14:textId="1E9653D1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06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2 ВНЕШНЯЯ ПАЛУБА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(OD)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_Toc178651806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5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C3051" w14:textId="727916CE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07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3 КОМАНДНАЯ РУБКА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(CR)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_Toc178651807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6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67A60" w14:textId="2E824DB5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08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4 ГЛАВНАЯ БАЛЛАСТНАЯ ЦИСТЕРНА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MBS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_Toc178651808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7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1A4BF" w14:textId="0FB87A8F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09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 КОРМОВОЙ ОТСЕК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AFTC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_Toc178651809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10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9EE22" w14:textId="1B0A6377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0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5.1 Электронный компрессор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EC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_Toc178651810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10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1516A" w14:textId="432957D8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1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5.2 Дизель-компрессор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DC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_Toc178651811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13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D18CA" w14:textId="5BF63ED1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2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5.3 Электромоторы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EM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_Toc178651812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16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CC996" w14:textId="4C132E19" w:rsidR="00B027AE" w:rsidRPr="00B027AE" w:rsidRDefault="00000000" w:rsidP="00B027AE">
          <w:pPr>
            <w:pStyle w:val="3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3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5.3.1 Заряд батарей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BC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_Toc178651813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20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E4EEB" w14:textId="1C200D2B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4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 ДИЗЕЛЬНЫЙ ОТСЕК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DIEC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_Toc178651814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65586" w14:textId="3CC45A0B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5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6.1 Дизеля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DE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_Toc178651815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BF2D0" w14:textId="69B6A71A" w:rsidR="00B027AE" w:rsidRPr="00B027AE" w:rsidRDefault="00000000" w:rsidP="00B027AE">
          <w:pPr>
            <w:pStyle w:val="3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6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6.1.1 Топливо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F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_Toc178651816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22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ED63A" w14:textId="60B0F361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7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6.2 Шноркель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S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_Toc178651817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25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D3F8C" w14:textId="602D1162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8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6.3 Вентиляция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V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_Toc178651818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27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B947C" w14:textId="066EB02B" w:rsidR="00B027AE" w:rsidRPr="00B027AE" w:rsidRDefault="00000000" w:rsidP="00B027AE">
          <w:pPr>
            <w:pStyle w:val="3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19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6.3.1 Качество воздуха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AQ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_Toc178651819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27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C1C7C" w14:textId="5F2CDCCD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0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7 КАМБУЗ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(GAL)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_Toc178651820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30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D86CF" w14:textId="719BEDEF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1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8 КОРМОВОЙ ЖИЛОЙ ОТСЕК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(AFTLC)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_Toc178651821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981CA" w14:textId="5DD73011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2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 ЦЕНТРАЛЬНЫЙ ОТСЕК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CC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_Toc178651822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32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501B1" w14:textId="16C376E5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3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9.1 Помпа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P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_Toc178651823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32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EBEF1" w14:textId="2C7FB645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4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9.2 Эхолот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ES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_Toc178651824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34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FDCA6" w14:textId="6596E084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5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9.3 Гирокомпас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G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_Toc178651825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38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08F83" w14:textId="152635E5" w:rsidR="00B027AE" w:rsidRPr="00B027AE" w:rsidRDefault="00000000" w:rsidP="00B027AE">
          <w:pPr>
            <w:pStyle w:val="3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6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9.3.1 Координаты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(CS)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_Toc178651826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38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E922B" w14:textId="5243D3A9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7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9.4 Вентили балластных цистерн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BTS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_Toc178651827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41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A65F1" w14:textId="3C16B789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8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9.5 Рули глубины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DR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_Toc178651828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44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5C517" w14:textId="655EEC91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29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9.6 Машинный телеграф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MT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_Toc178651829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46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6C49F" w14:textId="5D0BF457" w:rsidR="00B027AE" w:rsidRPr="00B027AE" w:rsidRDefault="00000000" w:rsidP="00B027AE">
          <w:pPr>
            <w:pStyle w:val="25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30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9.7 Аксиометр (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>A</w:t>
            </w:r>
            <w:r w:rsidR="00B027AE" w:rsidRPr="00B027AE">
              <w:rPr>
                <w:rStyle w:val="afc"/>
                <w:noProof/>
                <w:sz w:val="28"/>
                <w:szCs w:val="28"/>
              </w:rPr>
              <w:t>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_Toc178651830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49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1C341" w14:textId="3CF101B8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31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10 НОСОВОЙ ЖИЛОЙ ОТСЕК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(FLC)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_Toc178651831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51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C76FF" w14:textId="7DC11CA8" w:rsidR="00B027AE" w:rsidRPr="00B027AE" w:rsidRDefault="00000000" w:rsidP="00B027AE">
          <w:pPr>
            <w:pStyle w:val="13"/>
            <w:tabs>
              <w:tab w:val="right" w:leader="dot" w:pos="14560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78651832" w:history="1">
            <w:r w:rsidR="00B027AE" w:rsidRPr="00B027AE">
              <w:rPr>
                <w:rStyle w:val="afc"/>
                <w:noProof/>
                <w:sz w:val="28"/>
                <w:szCs w:val="28"/>
              </w:rPr>
              <w:t>11 НОСОВОЙ ОТСЕК</w:t>
            </w:r>
            <w:r w:rsidR="00B027AE" w:rsidRPr="00B027AE">
              <w:rPr>
                <w:rStyle w:val="afc"/>
                <w:noProof/>
                <w:sz w:val="28"/>
                <w:szCs w:val="28"/>
                <w:lang w:val="en-US"/>
              </w:rPr>
              <w:t xml:space="preserve"> (BOWC)</w:t>
            </w:r>
            <w:r w:rsidR="00B027AE" w:rsidRPr="00B027AE">
              <w:rPr>
                <w:noProof/>
                <w:webHidden/>
                <w:sz w:val="28"/>
                <w:szCs w:val="28"/>
              </w:rPr>
              <w:tab/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begin"/>
            </w:r>
            <w:r w:rsidR="00B027AE" w:rsidRPr="00B027AE">
              <w:rPr>
                <w:noProof/>
                <w:webHidden/>
                <w:sz w:val="28"/>
                <w:szCs w:val="28"/>
              </w:rPr>
              <w:instrText xml:space="preserve"> PAGEREF _Toc178651832 \h </w:instrText>
            </w:r>
            <w:r w:rsidR="00B027AE" w:rsidRPr="00B027AE">
              <w:rPr>
                <w:noProof/>
                <w:webHidden/>
                <w:sz w:val="28"/>
                <w:szCs w:val="28"/>
              </w:rPr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5F44">
              <w:rPr>
                <w:noProof/>
                <w:webHidden/>
                <w:sz w:val="28"/>
                <w:szCs w:val="28"/>
              </w:rPr>
              <w:t>52</w:t>
            </w:r>
            <w:r w:rsidR="00B027AE" w:rsidRPr="00B027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0BA85" w14:textId="2A1DDB12" w:rsidR="00467B71" w:rsidRPr="00F74E67" w:rsidRDefault="00467B71" w:rsidP="00B027AE">
          <w:pPr>
            <w:pStyle w:val="13"/>
            <w:tabs>
              <w:tab w:val="right" w:leader="dot" w:pos="9628"/>
            </w:tabs>
            <w:spacing w:after="0" w:line="360" w:lineRule="auto"/>
            <w:sectPr w:rsidR="00467B71" w:rsidRPr="00F74E67" w:rsidSect="009B684B">
              <w:headerReference w:type="default" r:id="rId8"/>
              <w:type w:val="continuous"/>
              <w:pgSz w:w="16838" w:h="11906" w:orient="landscape"/>
              <w:pgMar w:top="1701" w:right="1134" w:bottom="567" w:left="1134" w:header="709" w:footer="709" w:gutter="0"/>
              <w:pgNumType w:start="1"/>
              <w:cols w:space="708"/>
              <w:docGrid w:linePitch="381"/>
            </w:sectPr>
          </w:pPr>
          <w:r w:rsidRPr="00B027A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9C0548A" w14:textId="1E40CE29" w:rsidR="00467B71" w:rsidRPr="00F271F1" w:rsidRDefault="00377FFE" w:rsidP="00467B71">
      <w:pPr>
        <w:pStyle w:val="11"/>
      </w:pPr>
      <w:bookmarkStart w:id="0" w:name="_Toc178651805"/>
      <w:r>
        <w:lastRenderedPageBreak/>
        <w:t xml:space="preserve">1 </w:t>
      </w:r>
      <w:r w:rsidR="00F271F1">
        <w:t>ХАРАКТЕРИСТИКИ ПЛАВАТЕЛЬНОГО СРЕДСТВА</w:t>
      </w:r>
      <w:bookmarkEnd w:id="0"/>
    </w:p>
    <w:p w14:paraId="0277EBE8" w14:textId="77777777" w:rsidR="00467B71" w:rsidRDefault="00467B71" w:rsidP="00467B71">
      <w:pPr>
        <w:pStyle w:val="af1"/>
      </w:pPr>
    </w:p>
    <w:p w14:paraId="71BB9ED1" w14:textId="4139D96C" w:rsidR="00F271F1" w:rsidRDefault="00F271F1" w:rsidP="00467B71">
      <w:pPr>
        <w:pStyle w:val="af1"/>
      </w:pPr>
      <w:r>
        <w:t xml:space="preserve">Подводная лодка оснащена </w:t>
      </w:r>
      <w:r w:rsidR="00881B14">
        <w:t xml:space="preserve">командной </w:t>
      </w:r>
      <w:r>
        <w:t xml:space="preserve">рубкой. </w:t>
      </w:r>
      <w:r w:rsidR="00881B14">
        <w:t xml:space="preserve">Низкая масса за счёт продуманной схемы энергетической установки позволила использовать прочный корпус толщиной 21,5 </w:t>
      </w:r>
      <w:r w:rsidR="00DD1586">
        <w:t>миллиметров.</w:t>
      </w:r>
      <w:r w:rsidR="00881B14">
        <w:t xml:space="preserve"> Рабочая глубина погружения подводной лодки составляет 120 метров, а предельная глубина – 180 метров. Расчётн</w:t>
      </w:r>
      <w:r w:rsidR="00075242">
        <w:t>ой</w:t>
      </w:r>
      <w:r w:rsidR="00881B14">
        <w:t xml:space="preserve"> глубин</w:t>
      </w:r>
      <w:r w:rsidR="00075242">
        <w:t>ой</w:t>
      </w:r>
      <w:r w:rsidR="00881B14">
        <w:t xml:space="preserve"> разрушения корпуса является 300 метров. Общая низкая масса приводит к </w:t>
      </w:r>
      <w:r w:rsidR="00D062D3">
        <w:t>повышенной</w:t>
      </w:r>
      <w:r w:rsidR="00881B14">
        <w:t xml:space="preserve"> маневренности и скорости. </w:t>
      </w:r>
      <w:r w:rsidR="00D062D3">
        <w:t>Кроме того, подводная лодка оснащена дополнительным инклинометром в центральном отсеке.</w:t>
      </w:r>
    </w:p>
    <w:p w14:paraId="3FA7A95C" w14:textId="321F36CC" w:rsidR="00DD1586" w:rsidRDefault="00DD1586" w:rsidP="00467B71">
      <w:pPr>
        <w:pStyle w:val="af1"/>
      </w:pPr>
      <w:r>
        <w:t>Водоизмещение: 769 тонн.</w:t>
      </w:r>
    </w:p>
    <w:p w14:paraId="1B1322A2" w14:textId="2A2B8701" w:rsidR="00DD1586" w:rsidRDefault="00DD1586" w:rsidP="00467B71">
      <w:pPr>
        <w:pStyle w:val="af1"/>
      </w:pPr>
      <w:r>
        <w:t>Мощность 3200 лошадиные силы.</w:t>
      </w:r>
    </w:p>
    <w:p w14:paraId="3BD543D4" w14:textId="00220DE1" w:rsidR="00DD1586" w:rsidRDefault="00DD1586" w:rsidP="00DD1586">
      <w:pPr>
        <w:pStyle w:val="af1"/>
      </w:pPr>
      <w:r>
        <w:t xml:space="preserve">Скорость: 17,7 узлов </w:t>
      </w:r>
      <w:r w:rsidRPr="00DD1586">
        <w:t>|</w:t>
      </w:r>
      <w:r>
        <w:t xml:space="preserve"> 32 километра в час.</w:t>
      </w:r>
    </w:p>
    <w:p w14:paraId="4DBC3F96" w14:textId="288B0A91" w:rsidR="00DD1586" w:rsidRDefault="00DD1586" w:rsidP="00DD1586">
      <w:pPr>
        <w:pStyle w:val="af1"/>
      </w:pPr>
      <w:r>
        <w:t>Глубина погружения: 250 метров.</w:t>
      </w:r>
    </w:p>
    <w:p w14:paraId="080FD45B" w14:textId="6D69609D" w:rsidR="00DD1586" w:rsidRDefault="00DD1586" w:rsidP="00DD1586">
      <w:pPr>
        <w:pStyle w:val="af1"/>
      </w:pPr>
      <w:r>
        <w:t xml:space="preserve">Дальность хода: 8500 морских миль </w:t>
      </w:r>
      <w:r w:rsidRPr="00DD1586">
        <w:t xml:space="preserve">| </w:t>
      </w:r>
      <w:r>
        <w:t>15740 километров.</w:t>
      </w:r>
    </w:p>
    <w:p w14:paraId="3488FD5C" w14:textId="367C9D03" w:rsidR="00DD1586" w:rsidRDefault="00DD1586" w:rsidP="00DD1586">
      <w:pPr>
        <w:pStyle w:val="af1"/>
      </w:pPr>
      <w:r>
        <w:t>Длина: 67,10 метров.</w:t>
      </w:r>
    </w:p>
    <w:p w14:paraId="1AD6B42C" w14:textId="163CD323" w:rsidR="00DD1586" w:rsidRDefault="00DD1586" w:rsidP="00DD1586">
      <w:pPr>
        <w:pStyle w:val="af1"/>
      </w:pPr>
      <w:r>
        <w:t>Ширина: 6,20 метров.</w:t>
      </w:r>
    </w:p>
    <w:p w14:paraId="535819C5" w14:textId="57032F8D" w:rsidR="00DD1586" w:rsidRDefault="00DD1586" w:rsidP="00DD1586">
      <w:pPr>
        <w:pStyle w:val="af1"/>
      </w:pPr>
      <w:r>
        <w:t>Осадка: 4,74 метра.</w:t>
      </w:r>
    </w:p>
    <w:p w14:paraId="400CD444" w14:textId="1010E308" w:rsidR="00DD1586" w:rsidRDefault="00DD1586" w:rsidP="00DD1586">
      <w:pPr>
        <w:pStyle w:val="af1"/>
      </w:pPr>
      <w:r>
        <w:t>Высота: 9,60 метров.</w:t>
      </w:r>
    </w:p>
    <w:p w14:paraId="38232285" w14:textId="55A534B1" w:rsidR="007D48FA" w:rsidRDefault="00DD1586" w:rsidP="00DD1586">
      <w:pPr>
        <w:pStyle w:val="af1"/>
      </w:pPr>
      <w:r>
        <w:t>Экипаж: 27.</w:t>
      </w:r>
    </w:p>
    <w:p w14:paraId="0B14FB5B" w14:textId="7E3288F5" w:rsidR="00157213" w:rsidRDefault="00157213" w:rsidP="00DD1586">
      <w:pPr>
        <w:pStyle w:val="af1"/>
      </w:pPr>
      <w:r>
        <w:t>Все зависимости в данной ревизии считаются линейными.</w:t>
      </w:r>
      <w:r w:rsidR="00F54C25">
        <w:t xml:space="preserve"> На рисунке 1.1 указана структурно-функциональная модель</w:t>
      </w:r>
      <w:r w:rsidR="00535DDA">
        <w:t xml:space="preserve"> (без управляющих связей)</w:t>
      </w:r>
      <w:r w:rsidR="00F54C25">
        <w:t>.</w:t>
      </w:r>
    </w:p>
    <w:p w14:paraId="12826F0C" w14:textId="77777777" w:rsidR="00F54C25" w:rsidRDefault="00F54C25" w:rsidP="00DD1586">
      <w:pPr>
        <w:pStyle w:val="af1"/>
      </w:pPr>
    </w:p>
    <w:p w14:paraId="3BC9ABDD" w14:textId="7E24F59D" w:rsidR="00F54C25" w:rsidRDefault="00F54C25" w:rsidP="00F54C25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6AEF8636" wp14:editId="65630721">
            <wp:extent cx="5517201" cy="5787948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201" cy="57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4309" w14:textId="390FA3BD" w:rsidR="007D48FA" w:rsidRDefault="00F54C25" w:rsidP="00377B0E">
      <w:pPr>
        <w:pStyle w:val="af3"/>
      </w:pPr>
      <w:r>
        <w:t>Рисунок 1.1 – Структурно функциональная модель</w:t>
      </w:r>
    </w:p>
    <w:p w14:paraId="587764E6" w14:textId="77777777" w:rsidR="007D48FA" w:rsidRDefault="007D48FA" w:rsidP="00DD1586">
      <w:pPr>
        <w:pStyle w:val="af1"/>
        <w:sectPr w:rsidR="007D48FA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FEBF85E" w14:textId="7AFA5254" w:rsidR="00DD1586" w:rsidRPr="00FF255E" w:rsidRDefault="007D48FA" w:rsidP="007D48FA">
      <w:pPr>
        <w:pStyle w:val="11"/>
      </w:pPr>
      <w:bookmarkStart w:id="1" w:name="_Toc178651806"/>
      <w:r>
        <w:lastRenderedPageBreak/>
        <w:t>2 ВНЕШНЯЯ ПАЛУБА</w:t>
      </w:r>
      <w:r w:rsidR="00401BFE" w:rsidRPr="00FF255E">
        <w:t xml:space="preserve"> (</w:t>
      </w:r>
      <w:r w:rsidR="00401BFE">
        <w:rPr>
          <w:lang w:val="en-US"/>
        </w:rPr>
        <w:t>OD</w:t>
      </w:r>
      <w:r w:rsidR="00401BFE" w:rsidRPr="00FF255E">
        <w:t>)</w:t>
      </w:r>
      <w:bookmarkEnd w:id="1"/>
    </w:p>
    <w:p w14:paraId="4353926B" w14:textId="77777777" w:rsidR="007D48FA" w:rsidRDefault="007D48FA" w:rsidP="007D48FA">
      <w:pPr>
        <w:pStyle w:val="af1"/>
      </w:pPr>
    </w:p>
    <w:p w14:paraId="4DD2F781" w14:textId="778A7E45" w:rsidR="001648D8" w:rsidRDefault="001648D8" w:rsidP="007D48FA">
      <w:pPr>
        <w:pStyle w:val="af1"/>
      </w:pPr>
      <w:r>
        <w:t>Не моделируется в данной ревизии.</w:t>
      </w:r>
    </w:p>
    <w:p w14:paraId="7C8F2033" w14:textId="77777777" w:rsidR="007D48FA" w:rsidRDefault="007D48FA" w:rsidP="007D48FA">
      <w:pPr>
        <w:pStyle w:val="af1"/>
      </w:pPr>
    </w:p>
    <w:p w14:paraId="1BB79F55" w14:textId="77777777" w:rsidR="001A026D" w:rsidRDefault="001A026D" w:rsidP="007D48FA">
      <w:pPr>
        <w:pStyle w:val="af1"/>
        <w:sectPr w:rsidR="001A026D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7BDEDCCF" w14:textId="67F585A4" w:rsidR="007D48FA" w:rsidRPr="00FF255E" w:rsidRDefault="007D48FA" w:rsidP="007D48FA">
      <w:pPr>
        <w:pStyle w:val="11"/>
      </w:pPr>
      <w:bookmarkStart w:id="2" w:name="_Toc178651807"/>
      <w:r>
        <w:lastRenderedPageBreak/>
        <w:t>3 КОМАНДНАЯ РУБКА</w:t>
      </w:r>
      <w:r w:rsidR="00401BFE" w:rsidRPr="00FF255E">
        <w:t xml:space="preserve"> (</w:t>
      </w:r>
      <w:r w:rsidR="00401BFE">
        <w:rPr>
          <w:lang w:val="en-US"/>
        </w:rPr>
        <w:t>CR</w:t>
      </w:r>
      <w:r w:rsidR="00401BFE" w:rsidRPr="00FF255E">
        <w:t>)</w:t>
      </w:r>
      <w:bookmarkEnd w:id="2"/>
    </w:p>
    <w:p w14:paraId="596E7649" w14:textId="77777777" w:rsidR="007D48FA" w:rsidRDefault="007D48FA" w:rsidP="007D48FA">
      <w:pPr>
        <w:pStyle w:val="af1"/>
      </w:pPr>
    </w:p>
    <w:p w14:paraId="15B4E417" w14:textId="71E8277C" w:rsidR="001648D8" w:rsidRDefault="001648D8" w:rsidP="007D48FA">
      <w:pPr>
        <w:pStyle w:val="af1"/>
      </w:pPr>
      <w:r>
        <w:t>Не моделируется в данной ревизии.</w:t>
      </w:r>
    </w:p>
    <w:p w14:paraId="28A2F616" w14:textId="77777777" w:rsidR="007D48FA" w:rsidRDefault="007D48FA" w:rsidP="007D48FA">
      <w:pPr>
        <w:pStyle w:val="af1"/>
      </w:pPr>
    </w:p>
    <w:p w14:paraId="35694C16" w14:textId="77777777" w:rsidR="001648D8" w:rsidRDefault="001648D8" w:rsidP="007D48FA">
      <w:pPr>
        <w:pStyle w:val="af1"/>
        <w:sectPr w:rsidR="001648D8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4D64F71F" w14:textId="54E96161" w:rsidR="007D48FA" w:rsidRDefault="007D48FA" w:rsidP="007D48FA">
      <w:pPr>
        <w:pStyle w:val="11"/>
      </w:pPr>
      <w:bookmarkStart w:id="3" w:name="_Toc178651808"/>
      <w:r>
        <w:lastRenderedPageBreak/>
        <w:t>4 ГЛАВНАЯ БАЛЛАСТНАЯ ЦИСТЕРНА</w:t>
      </w:r>
      <w:r w:rsidR="00CF2E6A">
        <w:t xml:space="preserve"> (</w:t>
      </w:r>
      <w:r w:rsidR="00CF2E6A">
        <w:rPr>
          <w:lang w:val="en-US"/>
        </w:rPr>
        <w:t>MBS</w:t>
      </w:r>
      <w:r w:rsidR="00CF2E6A">
        <w:t>)</w:t>
      </w:r>
      <w:bookmarkEnd w:id="3"/>
    </w:p>
    <w:p w14:paraId="2EC2D67F" w14:textId="77777777" w:rsidR="007D48FA" w:rsidRDefault="007D48FA" w:rsidP="007D48FA">
      <w:pPr>
        <w:pStyle w:val="af1"/>
      </w:pPr>
    </w:p>
    <w:p w14:paraId="76534EB6" w14:textId="4D23735D" w:rsidR="00750297" w:rsidRDefault="00750297" w:rsidP="00750297">
      <w:pPr>
        <w:pStyle w:val="af1"/>
      </w:pPr>
      <w:r>
        <w:t>Существует 5 независимых друг от друга балластных цистерн.</w:t>
      </w:r>
    </w:p>
    <w:p w14:paraId="754754C1" w14:textId="42A243A1" w:rsidR="00750297" w:rsidRDefault="00750297" w:rsidP="00750297">
      <w:pPr>
        <w:pStyle w:val="af1"/>
      </w:pPr>
      <w:r>
        <w:t>Каждая балластная</w:t>
      </w:r>
      <w:r w:rsidR="0083750B">
        <w:t xml:space="preserve"> цистерна</w:t>
      </w:r>
      <w:r>
        <w:t xml:space="preserve"> может изменить уровень затопления с 0 до 100% примерно за 12,5 секунд</w:t>
      </w:r>
      <w:r w:rsidR="0083750B">
        <w:t xml:space="preserve"> при 1 атмосфере</w:t>
      </w:r>
      <w:r>
        <w:t>.</w:t>
      </w:r>
    </w:p>
    <w:p w14:paraId="4396A0E2" w14:textId="4C3B33F1" w:rsidR="00BF21D8" w:rsidRDefault="00BF21D8" w:rsidP="00750297">
      <w:pPr>
        <w:pStyle w:val="af1"/>
      </w:pPr>
      <w:r>
        <w:t xml:space="preserve">Главная балластная цистерна может изменить уровень затопления с 100% до 0% примерно за 30 секунд, потратив </w:t>
      </w:r>
      <w:r w:rsidR="001E054F">
        <w:t>7</w:t>
      </w:r>
      <w:r w:rsidR="006D3A6C">
        <w:t>0 атмосфер сжатого воздуха при 1 атмосфере.</w:t>
      </w:r>
    </w:p>
    <w:p w14:paraId="09567EC3" w14:textId="62E63AF7" w:rsidR="00EA70A2" w:rsidRDefault="00EA70A2" w:rsidP="00750297">
      <w:pPr>
        <w:pStyle w:val="af1"/>
      </w:pPr>
      <w:r>
        <w:t>При 0% заполнении балластных цистерн подводная лодка имеет положительную плавучесть</w:t>
      </w:r>
      <w:r w:rsidR="009342A5" w:rsidRPr="009342A5">
        <w:t xml:space="preserve"> (</w:t>
      </w:r>
      <w:r w:rsidR="009342A5">
        <w:t>1,66 метров в секунду к поверхности</w:t>
      </w:r>
      <w:r w:rsidR="009342A5" w:rsidRPr="009342A5">
        <w:t>)</w:t>
      </w:r>
      <w:r>
        <w:t>.</w:t>
      </w:r>
    </w:p>
    <w:p w14:paraId="4D9F3634" w14:textId="35E48794" w:rsidR="00FC2DF9" w:rsidRDefault="00FC2DF9" w:rsidP="00750297">
      <w:pPr>
        <w:pStyle w:val="af1"/>
      </w:pPr>
      <w:r>
        <w:t xml:space="preserve">При 100% заполнении балластных цистерн подводная лодка имеет </w:t>
      </w:r>
      <w:r w:rsidR="00EA70A2">
        <w:t>нейтральную</w:t>
      </w:r>
      <w:r>
        <w:t xml:space="preserve"> плавучесть.</w:t>
      </w:r>
    </w:p>
    <w:p w14:paraId="73C81A71" w14:textId="5897AC5E" w:rsidR="00F62F34" w:rsidRPr="00FF255E" w:rsidRDefault="00F62F34" w:rsidP="00F62F34">
      <w:pPr>
        <w:pStyle w:val="af1"/>
      </w:pPr>
      <w:r>
        <w:t>В данной ревизии хранит запас сжатого воздуха</w:t>
      </w:r>
      <w:r w:rsidR="00354AA6">
        <w:t>.</w:t>
      </w:r>
    </w:p>
    <w:p w14:paraId="2EF738A0" w14:textId="2B99E031" w:rsidR="00410A7F" w:rsidRPr="00410A7F" w:rsidRDefault="00410A7F" w:rsidP="00F62F34">
      <w:pPr>
        <w:pStyle w:val="af1"/>
      </w:pPr>
      <w:r>
        <w:t>На рисунке 4.1 указана схема подключения</w:t>
      </w:r>
      <w:r w:rsidR="00057ED5" w:rsidRPr="00057ED5">
        <w:t xml:space="preserve"> </w:t>
      </w:r>
      <w:r w:rsidR="00057ED5">
        <w:rPr>
          <w:lang w:val="en-US"/>
        </w:rPr>
        <w:t>MBS</w:t>
      </w:r>
      <w:r>
        <w:t>, в таблице 4.1 – характеристики интерфейсов</w:t>
      </w:r>
    </w:p>
    <w:p w14:paraId="3D085DEE" w14:textId="77777777" w:rsidR="00A30B3C" w:rsidRDefault="00A30B3C" w:rsidP="00F62F34">
      <w:pPr>
        <w:pStyle w:val="af1"/>
      </w:pPr>
    </w:p>
    <w:p w14:paraId="295B1241" w14:textId="5B6DB7D2" w:rsidR="00A30B3C" w:rsidRPr="00057ED5" w:rsidRDefault="00A30B3C" w:rsidP="00A30B3C">
      <w:pPr>
        <w:pStyle w:val="afd"/>
        <w:rPr>
          <w:lang w:val="en-US"/>
        </w:rPr>
      </w:pPr>
      <w:r>
        <w:t xml:space="preserve">Таблица 4.1 </w:t>
      </w:r>
      <w:r w:rsidR="00087DD5">
        <w:t>–</w:t>
      </w:r>
      <w:r>
        <w:t xml:space="preserve"> </w:t>
      </w:r>
      <w:r w:rsidR="00087DD5">
        <w:t>Характеристика интерфейсов</w:t>
      </w:r>
      <w:r w:rsidR="00057ED5">
        <w:rPr>
          <w:lang w:val="en-US"/>
        </w:rPr>
        <w:t xml:space="preserve"> MBS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53716F" w14:paraId="0F642CB5" w14:textId="77777777" w:rsidTr="001B38F1">
        <w:tc>
          <w:tcPr>
            <w:tcW w:w="2080" w:type="dxa"/>
            <w:vAlign w:val="center"/>
          </w:tcPr>
          <w:p w14:paraId="0401E5AB" w14:textId="64042E6B" w:rsidR="0053716F" w:rsidRDefault="0053716F" w:rsidP="0053716F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57D494DB" w14:textId="47B01868" w:rsidR="0053716F" w:rsidRDefault="0053716F" w:rsidP="0053716F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115F7731" w14:textId="58320248" w:rsidR="0053716F" w:rsidRDefault="0053716F" w:rsidP="0053716F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166C6048" w14:textId="0487CC72" w:rsidR="0053716F" w:rsidRDefault="0053716F" w:rsidP="0053716F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56B65696" w14:textId="2DB0E0A9" w:rsidR="0053716F" w:rsidRDefault="0053716F" w:rsidP="0053716F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2C24ADAE" w14:textId="7F303F47" w:rsidR="0053716F" w:rsidRDefault="0053716F" w:rsidP="0053716F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1627C95A" w14:textId="7E3A65DA" w:rsidR="0053716F" w:rsidRDefault="0053716F" w:rsidP="0053716F">
            <w:pPr>
              <w:pStyle w:val="afd"/>
              <w:jc w:val="center"/>
            </w:pPr>
            <w:r>
              <w:t>Примечания</w:t>
            </w:r>
          </w:p>
        </w:tc>
      </w:tr>
      <w:tr w:rsidR="0053716F" w:rsidRPr="00575F44" w14:paraId="267E4FD6" w14:textId="77777777" w:rsidTr="001B38F1">
        <w:tc>
          <w:tcPr>
            <w:tcW w:w="2080" w:type="dxa"/>
          </w:tcPr>
          <w:p w14:paraId="1113D946" w14:textId="4DC5E461" w:rsidR="0053716F" w:rsidRPr="009066FC" w:rsidRDefault="009066FC" w:rsidP="00A30B3C">
            <w:pPr>
              <w:pStyle w:val="afd"/>
              <w:rPr>
                <w:lang w:val="en-US"/>
              </w:rPr>
            </w:pPr>
            <w:r w:rsidRPr="009066FC">
              <w:t>flooding</w:t>
            </w:r>
            <w:r>
              <w:rPr>
                <w:lang w:val="en-US"/>
              </w:rPr>
              <w:t>Level</w:t>
            </w:r>
          </w:p>
        </w:tc>
        <w:tc>
          <w:tcPr>
            <w:tcW w:w="2080" w:type="dxa"/>
          </w:tcPr>
          <w:p w14:paraId="41830AC7" w14:textId="566A6121" w:rsidR="0053716F" w:rsidRPr="00C2205B" w:rsidRDefault="00C2205B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B413E8C" w14:textId="253D0DF2" w:rsidR="0053716F" w:rsidRPr="003A7288" w:rsidRDefault="003A7288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71095AEC" w14:textId="544A080B" w:rsidR="0053716F" w:rsidRPr="003A7288" w:rsidRDefault="003A7288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EF1F651" w14:textId="174AFA02" w:rsidR="0053716F" w:rsidRPr="00C2205B" w:rsidRDefault="00C2205B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73832829" w14:textId="49776BA4" w:rsidR="0053716F" w:rsidRPr="00C2205B" w:rsidRDefault="00C2205B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09A8A994" w14:textId="5E87F1DF" w:rsidR="0053716F" w:rsidRPr="00025E95" w:rsidRDefault="00946886" w:rsidP="00A30B3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025E95">
              <w:rPr>
                <w:lang w:val="en-US"/>
              </w:rPr>
              <w:t>(</w:t>
            </w:r>
            <w:r>
              <w:rPr>
                <w:lang w:val="en-US"/>
              </w:rPr>
              <w:t>fv1, fv2, fv3, fv4, fv5, pv,</w:t>
            </w:r>
            <w:r w:rsidR="00A3797A">
              <w:rPr>
                <w:lang w:val="en-US"/>
              </w:rPr>
              <w:t xml:space="preserve"> d</w:t>
            </w:r>
            <w:r w:rsidR="0054629D">
              <w:rPr>
                <w:lang w:val="en-US"/>
              </w:rPr>
              <w:t>, c</w:t>
            </w:r>
            <w:r w:rsidR="00025E95">
              <w:rPr>
                <w:lang w:val="en-US"/>
              </w:rPr>
              <w:t>)</w:t>
            </w:r>
          </w:p>
        </w:tc>
      </w:tr>
      <w:tr w:rsidR="00C2205B" w14:paraId="4ABD077C" w14:textId="77777777" w:rsidTr="001B38F1">
        <w:tc>
          <w:tcPr>
            <w:tcW w:w="2080" w:type="dxa"/>
          </w:tcPr>
          <w:p w14:paraId="56C979A4" w14:textId="234ABB94" w:rsidR="00C2205B" w:rsidRPr="00F02EDB" w:rsidRDefault="00F02EDB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fillingValve1</w:t>
            </w:r>
          </w:p>
        </w:tc>
        <w:tc>
          <w:tcPr>
            <w:tcW w:w="2080" w:type="dxa"/>
          </w:tcPr>
          <w:p w14:paraId="0A4C6B90" w14:textId="42456763" w:rsidR="00C2205B" w:rsidRPr="00F77626" w:rsidRDefault="00F77626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0C724C4" w14:textId="5EB15686" w:rsidR="00C2205B" w:rsidRPr="00F77626" w:rsidRDefault="00F77626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62DA488B" w14:textId="4A0B0F81" w:rsidR="00C2205B" w:rsidRPr="00F77626" w:rsidRDefault="00F77626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6B1DF86D" w14:textId="033F32D8" w:rsidR="00C2205B" w:rsidRPr="00C2205B" w:rsidRDefault="00B25370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77D05811" w14:textId="3F15AF30" w:rsidR="00C2205B" w:rsidRDefault="00C2205B" w:rsidP="00C2205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ECF88BA" w14:textId="2B5805D0" w:rsidR="00C2205B" w:rsidRPr="00025E95" w:rsidRDefault="00946886" w:rsidP="00C2205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fv1</w:t>
            </w:r>
          </w:p>
        </w:tc>
      </w:tr>
      <w:tr w:rsidR="00F02EDB" w14:paraId="6BDD555D" w14:textId="77777777" w:rsidTr="001B38F1">
        <w:tc>
          <w:tcPr>
            <w:tcW w:w="2080" w:type="dxa"/>
          </w:tcPr>
          <w:p w14:paraId="50D4F790" w14:textId="2D062A35" w:rsidR="00F02EDB" w:rsidRDefault="00F02EDB" w:rsidP="00F02EDB">
            <w:pPr>
              <w:pStyle w:val="afd"/>
            </w:pPr>
            <w:r>
              <w:rPr>
                <w:lang w:val="en-US"/>
              </w:rPr>
              <w:t>fillingValve2</w:t>
            </w:r>
          </w:p>
        </w:tc>
        <w:tc>
          <w:tcPr>
            <w:tcW w:w="2080" w:type="dxa"/>
          </w:tcPr>
          <w:p w14:paraId="152A2F26" w14:textId="1E7B2CAA" w:rsidR="00F02EDB" w:rsidRDefault="00F02EDB" w:rsidP="00F02EDB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E5F847F" w14:textId="766D3658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016ABEC1" w14:textId="56CABDD6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77249195" w14:textId="3AE19BED" w:rsidR="00F02EDB" w:rsidRPr="00C2205B" w:rsidRDefault="00F02EDB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50F1E60F" w14:textId="16C3C026" w:rsidR="00F02EDB" w:rsidRDefault="00F02EDB" w:rsidP="00F02ED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6B13A63D" w14:textId="51095561" w:rsidR="00F02EDB" w:rsidRPr="00025E95" w:rsidRDefault="00946886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fv2</w:t>
            </w:r>
          </w:p>
        </w:tc>
      </w:tr>
      <w:tr w:rsidR="00F02EDB" w14:paraId="560A340B" w14:textId="77777777" w:rsidTr="001B38F1">
        <w:tc>
          <w:tcPr>
            <w:tcW w:w="2080" w:type="dxa"/>
          </w:tcPr>
          <w:p w14:paraId="2520BD82" w14:textId="40B0D065" w:rsidR="00F02EDB" w:rsidRDefault="00F02EDB" w:rsidP="00F02EDB">
            <w:pPr>
              <w:pStyle w:val="afd"/>
            </w:pPr>
            <w:r>
              <w:rPr>
                <w:lang w:val="en-US"/>
              </w:rPr>
              <w:t>fillingValve3</w:t>
            </w:r>
          </w:p>
        </w:tc>
        <w:tc>
          <w:tcPr>
            <w:tcW w:w="2080" w:type="dxa"/>
          </w:tcPr>
          <w:p w14:paraId="7412ED47" w14:textId="21D5DB21" w:rsidR="00F02EDB" w:rsidRDefault="00F02EDB" w:rsidP="00F02EDB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525C0D2" w14:textId="24443990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6462EDDC" w14:textId="6861021B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424C0C41" w14:textId="6C9AB9DF" w:rsidR="00F02EDB" w:rsidRPr="00C2205B" w:rsidRDefault="00F02EDB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7A7EF2B3" w14:textId="623839F1" w:rsidR="00F02EDB" w:rsidRDefault="00F02EDB" w:rsidP="00F02ED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7331BC1A" w14:textId="7B863611" w:rsidR="00F02EDB" w:rsidRPr="00946886" w:rsidRDefault="00946886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fv3</w:t>
            </w:r>
          </w:p>
        </w:tc>
      </w:tr>
      <w:tr w:rsidR="00F02EDB" w14:paraId="5E5E2B84" w14:textId="77777777" w:rsidTr="001B38F1">
        <w:tc>
          <w:tcPr>
            <w:tcW w:w="2080" w:type="dxa"/>
          </w:tcPr>
          <w:p w14:paraId="607B7AE9" w14:textId="22393682" w:rsidR="00F02EDB" w:rsidRDefault="00F02EDB" w:rsidP="00F02EDB">
            <w:pPr>
              <w:pStyle w:val="afd"/>
            </w:pPr>
            <w:r>
              <w:rPr>
                <w:lang w:val="en-US"/>
              </w:rPr>
              <w:t>fillingValve4</w:t>
            </w:r>
          </w:p>
        </w:tc>
        <w:tc>
          <w:tcPr>
            <w:tcW w:w="2080" w:type="dxa"/>
          </w:tcPr>
          <w:p w14:paraId="7C273294" w14:textId="198C6721" w:rsidR="00F02EDB" w:rsidRDefault="00F02EDB" w:rsidP="00F02EDB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6CC543A" w14:textId="3A5D1F13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67C7DD4E" w14:textId="217DFDB0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7981E7ED" w14:textId="7979FDFC" w:rsidR="00F02EDB" w:rsidRPr="00C2205B" w:rsidRDefault="00F02EDB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07AB7333" w14:textId="36D2ADE1" w:rsidR="00F02EDB" w:rsidRDefault="00F02EDB" w:rsidP="00F02ED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76F27FE" w14:textId="722D18B6" w:rsidR="00F02EDB" w:rsidRPr="00946886" w:rsidRDefault="00946886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fv4</w:t>
            </w:r>
          </w:p>
        </w:tc>
      </w:tr>
      <w:tr w:rsidR="00F02EDB" w14:paraId="7037D83C" w14:textId="77777777" w:rsidTr="001B38F1">
        <w:tc>
          <w:tcPr>
            <w:tcW w:w="2080" w:type="dxa"/>
          </w:tcPr>
          <w:p w14:paraId="5DB84489" w14:textId="25C8C0C9" w:rsidR="00F02EDB" w:rsidRPr="003D401C" w:rsidRDefault="00F02EDB" w:rsidP="00F02EDB">
            <w:pPr>
              <w:pStyle w:val="afd"/>
            </w:pPr>
            <w:r>
              <w:rPr>
                <w:lang w:val="en-US"/>
              </w:rPr>
              <w:t>fillingValve5</w:t>
            </w:r>
          </w:p>
        </w:tc>
        <w:tc>
          <w:tcPr>
            <w:tcW w:w="2080" w:type="dxa"/>
          </w:tcPr>
          <w:p w14:paraId="012A36F5" w14:textId="6AB2F757" w:rsidR="00F02EDB" w:rsidRDefault="00F02EDB" w:rsidP="00F02EDB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B8AF9CB" w14:textId="6EC7A33D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2D9DC1B5" w14:textId="7BCE44CE" w:rsidR="00F02EDB" w:rsidRDefault="00F02EDB" w:rsidP="00F02EDB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181CFD58" w14:textId="33329789" w:rsidR="00F02EDB" w:rsidRPr="00C2205B" w:rsidRDefault="00F02EDB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2B2FE27A" w14:textId="1E12130A" w:rsidR="00F02EDB" w:rsidRDefault="00F02EDB" w:rsidP="00F02EDB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67101D10" w14:textId="50949D46" w:rsidR="00F02EDB" w:rsidRPr="00946886" w:rsidRDefault="00946886" w:rsidP="00F02ED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fv5</w:t>
            </w:r>
          </w:p>
        </w:tc>
      </w:tr>
      <w:tr w:rsidR="002144BA" w14:paraId="40B2CDCD" w14:textId="77777777" w:rsidTr="001B38F1">
        <w:tc>
          <w:tcPr>
            <w:tcW w:w="2080" w:type="dxa"/>
          </w:tcPr>
          <w:p w14:paraId="296F6571" w14:textId="0D06495C" w:rsidR="002144BA" w:rsidRPr="003D401C" w:rsidRDefault="002144BA" w:rsidP="002144B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purgingValves</w:t>
            </w:r>
          </w:p>
        </w:tc>
        <w:tc>
          <w:tcPr>
            <w:tcW w:w="2080" w:type="dxa"/>
          </w:tcPr>
          <w:p w14:paraId="31936C67" w14:textId="01B7FC77" w:rsidR="002144BA" w:rsidRPr="002144BA" w:rsidRDefault="002144BA" w:rsidP="002144B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FB288C6" w14:textId="294F7418" w:rsidR="002144BA" w:rsidRDefault="002144BA" w:rsidP="002144BA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7F362091" w14:textId="68259043" w:rsidR="002144BA" w:rsidRDefault="002144BA" w:rsidP="002144BA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>принимает данные BTS</w:t>
            </w:r>
          </w:p>
        </w:tc>
        <w:tc>
          <w:tcPr>
            <w:tcW w:w="2080" w:type="dxa"/>
          </w:tcPr>
          <w:p w14:paraId="5A8C58A1" w14:textId="75B495A2" w:rsidR="002144BA" w:rsidRPr="00C2205B" w:rsidRDefault="00F45016" w:rsidP="002144B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5530FF5D" w14:textId="52216432" w:rsidR="002144BA" w:rsidRDefault="002144BA" w:rsidP="002144BA">
            <w:pPr>
              <w:pStyle w:val="afd"/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3C17BAF" w14:textId="3A96751D" w:rsidR="002144BA" w:rsidRPr="00946886" w:rsidRDefault="00946886" w:rsidP="002144B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pv</w:t>
            </w:r>
          </w:p>
        </w:tc>
      </w:tr>
      <w:tr w:rsidR="00D868C5" w14:paraId="6E37E56A" w14:textId="77777777" w:rsidTr="001B38F1">
        <w:tc>
          <w:tcPr>
            <w:tcW w:w="2080" w:type="dxa"/>
          </w:tcPr>
          <w:p w14:paraId="00E2A92D" w14:textId="6A9DE6E6" w:rsidR="00D868C5" w:rsidRDefault="00255B68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1280DD45" w14:textId="3726ECEE" w:rsidR="00D868C5" w:rsidRDefault="00255B68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4B56333" w14:textId="056152E3" w:rsidR="00D868C5" w:rsidRDefault="00D868C5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6DAB9DA3" w14:textId="058D963D" w:rsidR="00D868C5" w:rsidRPr="00D868C5" w:rsidRDefault="00D868C5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BCB736B" w14:textId="23921C9A" w:rsidR="00D868C5" w:rsidRDefault="00D868C5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7717BDCA" w14:textId="0E9856E7" w:rsidR="00D868C5" w:rsidRDefault="00D868C5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9B48CA">
              <w:rPr>
                <w:lang w:val="en-US"/>
              </w:rPr>
              <w:t>BS</w:t>
            </w:r>
          </w:p>
        </w:tc>
        <w:tc>
          <w:tcPr>
            <w:tcW w:w="2080" w:type="dxa"/>
          </w:tcPr>
          <w:p w14:paraId="64D8DA34" w14:textId="35B08252" w:rsidR="00D868C5" w:rsidRPr="003A7A4D" w:rsidRDefault="003A7A4D" w:rsidP="00D868C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9B05DC" w14:paraId="78D623EC" w14:textId="77777777" w:rsidTr="001B38F1">
        <w:tc>
          <w:tcPr>
            <w:tcW w:w="2080" w:type="dxa"/>
          </w:tcPr>
          <w:p w14:paraId="0E094B9F" w14:textId="5E3B9813" w:rsidR="009B05DC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="00324CF1">
              <w:rPr>
                <w:lang w:val="en-US"/>
              </w:rPr>
              <w:t>Activate</w:t>
            </w:r>
          </w:p>
        </w:tc>
        <w:tc>
          <w:tcPr>
            <w:tcW w:w="2080" w:type="dxa"/>
          </w:tcPr>
          <w:p w14:paraId="15A6DD51" w14:textId="75453F60" w:rsidR="009B05DC" w:rsidRDefault="009B05DC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3D853C00" w14:textId="6D5806F3" w:rsidR="009B05DC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="009B05DC">
              <w:rPr>
                <w:lang w:val="en-US"/>
              </w:rPr>
              <w:t xml:space="preserve"> </w:t>
            </w:r>
            <w:r w:rsidR="009B05DC">
              <w:t xml:space="preserve">передаёт данные </w:t>
            </w:r>
            <w:r w:rsidR="009B05DC"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3B5BA218" w14:textId="4C11B588" w:rsidR="009B05DC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="009B05DC">
              <w:rPr>
                <w:lang w:val="en-US"/>
              </w:rPr>
              <w:t xml:space="preserve"> </w:t>
            </w:r>
            <w:r w:rsidR="009B05DC">
              <w:t xml:space="preserve">принимает данные </w:t>
            </w:r>
            <w:r w:rsidR="009B05DC"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4566413E" w14:textId="68829665" w:rsidR="009B05DC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7EE1CF25" w14:textId="29E3A31F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37D4C6A9" w14:textId="54898075" w:rsidR="009B05DC" w:rsidRPr="003A7A4D" w:rsidRDefault="0007248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="00681DFB">
              <w:rPr>
                <w:lang w:val="en-US"/>
              </w:rPr>
              <w:t>a</w:t>
            </w:r>
          </w:p>
        </w:tc>
      </w:tr>
      <w:tr w:rsidR="009B05DC" w14:paraId="28D119F6" w14:textId="77777777" w:rsidTr="001B38F1">
        <w:tc>
          <w:tcPr>
            <w:tcW w:w="2080" w:type="dxa"/>
          </w:tcPr>
          <w:p w14:paraId="4FCA2604" w14:textId="6D572630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  <w:r w:rsidR="00324CF1">
              <w:rPr>
                <w:lang w:val="en-US"/>
              </w:rPr>
              <w:t>Activate</w:t>
            </w:r>
          </w:p>
        </w:tc>
        <w:tc>
          <w:tcPr>
            <w:tcW w:w="2080" w:type="dxa"/>
          </w:tcPr>
          <w:p w14:paraId="192141F8" w14:textId="0F6D4DD7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2BEC8AC1" w14:textId="4E0160F9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DC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2C93E8C7" w14:textId="08ECEE87" w:rsidR="009B05DC" w:rsidRPr="006E35D8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>принимает данные D</w:t>
            </w:r>
            <w:r>
              <w:rPr>
                <w:lang w:val="en-US"/>
              </w:rPr>
              <w:t>C</w:t>
            </w:r>
          </w:p>
        </w:tc>
        <w:tc>
          <w:tcPr>
            <w:tcW w:w="2080" w:type="dxa"/>
          </w:tcPr>
          <w:p w14:paraId="4155EBE4" w14:textId="53874000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18475C41" w14:textId="35AAB92A" w:rsidR="009B05DC" w:rsidRDefault="006E35D8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4AAD59A" w14:textId="264621E5" w:rsidR="009B05DC" w:rsidRPr="003A7A4D" w:rsidRDefault="003A7A4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  <w:r w:rsidR="00681DFB">
              <w:rPr>
                <w:lang w:val="en-US"/>
              </w:rPr>
              <w:t>a</w:t>
            </w:r>
          </w:p>
        </w:tc>
      </w:tr>
      <w:tr w:rsidR="003A7A4D" w:rsidRPr="00823C47" w14:paraId="4F66A2D4" w14:textId="77777777" w:rsidTr="002E09AF">
        <w:tc>
          <w:tcPr>
            <w:tcW w:w="2080" w:type="dxa"/>
          </w:tcPr>
          <w:p w14:paraId="78DDC1DD" w14:textId="6AE05194" w:rsidR="003A7A4D" w:rsidRDefault="003A7A4D" w:rsidP="009B05DC">
            <w:pPr>
              <w:pStyle w:val="afd"/>
              <w:rPr>
                <w:lang w:val="en-US"/>
              </w:rPr>
            </w:pPr>
            <w:r w:rsidRPr="003A7A4D">
              <w:t>compressed</w:t>
            </w:r>
            <w:r>
              <w:rPr>
                <w:lang w:val="en-US"/>
              </w:rPr>
              <w:t>A</w:t>
            </w:r>
            <w:r w:rsidRPr="003A7A4D">
              <w:t>ir</w:t>
            </w:r>
          </w:p>
        </w:tc>
        <w:tc>
          <w:tcPr>
            <w:tcW w:w="2080" w:type="dxa"/>
          </w:tcPr>
          <w:p w14:paraId="6E6330C5" w14:textId="496A5F52" w:rsidR="003A7A4D" w:rsidRDefault="003A7A4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4160" w:type="dxa"/>
            <w:gridSpan w:val="2"/>
          </w:tcPr>
          <w:p w14:paraId="7E9764BA" w14:textId="3FB6987F" w:rsidR="003A7A4D" w:rsidRPr="003A7A4D" w:rsidRDefault="003A7A4D" w:rsidP="009B05DC">
            <w:pPr>
              <w:pStyle w:val="afd"/>
            </w:pPr>
            <w:r>
              <w:t>Внутренний сигнал</w:t>
            </w:r>
          </w:p>
        </w:tc>
        <w:tc>
          <w:tcPr>
            <w:tcW w:w="4160" w:type="dxa"/>
            <w:gridSpan w:val="2"/>
          </w:tcPr>
          <w:p w14:paraId="4CD826D1" w14:textId="256BE506" w:rsidR="003A7A4D" w:rsidRDefault="003A7A4D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1B560E13" w14:textId="24A4F878" w:rsidR="003A7A4D" w:rsidRPr="00A3797A" w:rsidRDefault="00A3797A" w:rsidP="009B05DC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f(pv, </w:t>
            </w:r>
            <w:r w:rsidR="0007248D">
              <w:rPr>
                <w:lang w:val="en-US"/>
              </w:rPr>
              <w:t>ec</w:t>
            </w:r>
            <w:r w:rsidR="00EE7548">
              <w:rPr>
                <w:lang w:val="en-US"/>
              </w:rPr>
              <w:t>, dc</w:t>
            </w:r>
            <w:r w:rsidR="00681DFB">
              <w:rPr>
                <w:lang w:val="en-US"/>
              </w:rPr>
              <w:t>a</w:t>
            </w:r>
            <w:r>
              <w:rPr>
                <w:lang w:val="en-US"/>
              </w:rPr>
              <w:t>)</w:t>
            </w:r>
            <w:r w:rsidR="0007248D">
              <w:rPr>
                <w:lang w:val="en-US"/>
              </w:rPr>
              <w:t>=c</w:t>
            </w:r>
          </w:p>
        </w:tc>
      </w:tr>
    </w:tbl>
    <w:p w14:paraId="5478F5F7" w14:textId="53936026" w:rsidR="00750297" w:rsidRDefault="00E94254" w:rsidP="00E94254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57DC62BA" wp14:editId="4B08FE60">
            <wp:extent cx="5536065" cy="5807736"/>
            <wp:effectExtent l="0" t="0" r="762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65" cy="58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1B4" w14:textId="003A144D" w:rsidR="00E94254" w:rsidRPr="00057ED5" w:rsidRDefault="00E94254" w:rsidP="00E94254">
      <w:pPr>
        <w:pStyle w:val="af3"/>
      </w:pPr>
      <w:r>
        <w:t>Рисунок 4.1 – Схема подключения</w:t>
      </w:r>
      <w:r w:rsidR="00057ED5" w:rsidRPr="00057ED5">
        <w:t xml:space="preserve"> </w:t>
      </w:r>
      <w:r w:rsidR="00057ED5">
        <w:rPr>
          <w:lang w:val="en-US"/>
        </w:rPr>
        <w:t>MBS</w:t>
      </w:r>
    </w:p>
    <w:p w14:paraId="113EEB1F" w14:textId="77777777" w:rsidR="00E94254" w:rsidRPr="00057ED5" w:rsidRDefault="00E94254" w:rsidP="007D48FA">
      <w:pPr>
        <w:pStyle w:val="af1"/>
        <w:sectPr w:rsidR="00E94254" w:rsidRPr="00057ED5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6597734" w14:textId="2B3C4778" w:rsidR="007D48FA" w:rsidRPr="00EE5C3D" w:rsidRDefault="007D48FA" w:rsidP="007D48FA">
      <w:pPr>
        <w:pStyle w:val="11"/>
      </w:pPr>
      <w:bookmarkStart w:id="4" w:name="_Toc178651809"/>
      <w:r>
        <w:lastRenderedPageBreak/>
        <w:t>5 КОРМОВОЙ ОТСЕК</w:t>
      </w:r>
      <w:r w:rsidR="00CF2E6A" w:rsidRPr="00EE5C3D">
        <w:t xml:space="preserve"> (</w:t>
      </w:r>
      <w:r w:rsidR="00CF2E6A">
        <w:rPr>
          <w:lang w:val="en-US"/>
        </w:rPr>
        <w:t>AFTC</w:t>
      </w:r>
      <w:r w:rsidR="00CF2E6A" w:rsidRPr="00EE5C3D">
        <w:t>)</w:t>
      </w:r>
      <w:bookmarkEnd w:id="4"/>
    </w:p>
    <w:p w14:paraId="158E6384" w14:textId="77777777" w:rsidR="001A026D" w:rsidRDefault="001A026D" w:rsidP="007D48FA">
      <w:pPr>
        <w:pStyle w:val="af1"/>
      </w:pPr>
    </w:p>
    <w:p w14:paraId="7AEE039B" w14:textId="39517862" w:rsidR="007D48FA" w:rsidRPr="00EE5C3D" w:rsidRDefault="001E054F" w:rsidP="001E054F">
      <w:pPr>
        <w:pStyle w:val="23"/>
      </w:pPr>
      <w:bookmarkStart w:id="5" w:name="_Toc178651810"/>
      <w:r>
        <w:t>5.1 Электронный компрессор</w:t>
      </w:r>
      <w:r w:rsidR="00EE5C3D" w:rsidRPr="00EE5C3D">
        <w:t xml:space="preserve"> (</w:t>
      </w:r>
      <w:r w:rsidR="00EE5C3D">
        <w:rPr>
          <w:lang w:val="en-US"/>
        </w:rPr>
        <w:t>EC</w:t>
      </w:r>
      <w:r w:rsidR="00EE5C3D" w:rsidRPr="00057ED5">
        <w:t>)</w:t>
      </w:r>
      <w:bookmarkEnd w:id="5"/>
    </w:p>
    <w:p w14:paraId="7981DC6B" w14:textId="77777777" w:rsidR="001E054F" w:rsidRDefault="001E054F" w:rsidP="00FC2DF9">
      <w:pPr>
        <w:pStyle w:val="af1"/>
      </w:pPr>
    </w:p>
    <w:p w14:paraId="7BC8B246" w14:textId="6249EB39" w:rsidR="00CC4FFF" w:rsidRDefault="00CC4FFF" w:rsidP="00FC2DF9">
      <w:pPr>
        <w:pStyle w:val="af1"/>
      </w:pPr>
      <w:r>
        <w:t xml:space="preserve">Пополняет запасы </w:t>
      </w:r>
      <w:r>
        <w:tab/>
        <w:t>сжатого воздуха.</w:t>
      </w:r>
    </w:p>
    <w:p w14:paraId="2ABA0B57" w14:textId="6491F15F" w:rsidR="00FC2DF9" w:rsidRDefault="00FC2DF9" w:rsidP="00FC2DF9">
      <w:pPr>
        <w:pStyle w:val="af1"/>
      </w:pPr>
      <w:r>
        <w:t xml:space="preserve">Может изменить </w:t>
      </w:r>
      <w:r w:rsidR="0033431D">
        <w:t xml:space="preserve">запас сжатого воздуха с 0% (0 атмосфер) до 100% (240 атмосфер) за </w:t>
      </w:r>
      <w:r w:rsidR="00994E95">
        <w:t>20 минут</w:t>
      </w:r>
      <w:r w:rsidR="0033431D">
        <w:t>.</w:t>
      </w:r>
    </w:p>
    <w:p w14:paraId="3C8939A7" w14:textId="2EA0D705" w:rsidR="0033431D" w:rsidRDefault="0033431D" w:rsidP="00FC2DF9">
      <w:pPr>
        <w:pStyle w:val="af1"/>
      </w:pPr>
      <w:r>
        <w:t>Потребляет 12 условных единиц заряда батарей в минуту.</w:t>
      </w:r>
    </w:p>
    <w:p w14:paraId="3649744B" w14:textId="25881459" w:rsidR="0033431D" w:rsidRDefault="0033431D" w:rsidP="00FC2DF9">
      <w:pPr>
        <w:pStyle w:val="af1"/>
      </w:pPr>
      <w:r>
        <w:t>Потребляет 62 условных единиц качества воздуха в минуту.</w:t>
      </w:r>
    </w:p>
    <w:p w14:paraId="48ECC089" w14:textId="002665A0" w:rsidR="005051F5" w:rsidRPr="00410A7F" w:rsidRDefault="005051F5" w:rsidP="005051F5">
      <w:pPr>
        <w:pStyle w:val="af1"/>
      </w:pPr>
      <w:r>
        <w:t xml:space="preserve">На рисунке </w:t>
      </w:r>
      <w:r w:rsidRPr="005051F5">
        <w:t>5</w:t>
      </w:r>
      <w:r>
        <w:t>.1 указана схема подключения</w:t>
      </w:r>
      <w:r w:rsidR="00057ED5" w:rsidRPr="00057ED5">
        <w:t xml:space="preserve"> </w:t>
      </w:r>
      <w:r w:rsidR="00057ED5">
        <w:rPr>
          <w:lang w:val="en-US"/>
        </w:rPr>
        <w:t>EC</w:t>
      </w:r>
      <w:r>
        <w:t xml:space="preserve">, в таблице </w:t>
      </w:r>
      <w:r w:rsidRPr="005051F5">
        <w:t>5</w:t>
      </w:r>
      <w:r>
        <w:t>.1 – характеристики интерфейсов</w:t>
      </w:r>
    </w:p>
    <w:p w14:paraId="53782268" w14:textId="77777777" w:rsidR="00852F37" w:rsidRPr="00057ED5" w:rsidRDefault="00852F37" w:rsidP="00FC2DF9">
      <w:pPr>
        <w:pStyle w:val="af1"/>
      </w:pPr>
    </w:p>
    <w:p w14:paraId="284FB55E" w14:textId="07D7C9CF" w:rsidR="005051F5" w:rsidRPr="00057ED5" w:rsidRDefault="005051F5" w:rsidP="005051F5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5</w:t>
      </w:r>
      <w:r>
        <w:t>.1 – Характеристика интерфейсов</w:t>
      </w:r>
      <w:r w:rsidR="00057ED5">
        <w:rPr>
          <w:lang w:val="en-US"/>
        </w:rPr>
        <w:t xml:space="preserve"> EC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87285A" w14:paraId="2FFCBB7E" w14:textId="77777777" w:rsidTr="00F42466">
        <w:tc>
          <w:tcPr>
            <w:tcW w:w="2080" w:type="dxa"/>
            <w:vAlign w:val="center"/>
          </w:tcPr>
          <w:p w14:paraId="14ED9305" w14:textId="3B0636E9" w:rsidR="0087285A" w:rsidRDefault="0087285A" w:rsidP="0087285A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792DDF4F" w14:textId="78755CB6" w:rsidR="0087285A" w:rsidRDefault="0087285A" w:rsidP="0087285A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6FDCD840" w14:textId="4972AAAD" w:rsidR="0087285A" w:rsidRDefault="0087285A" w:rsidP="0087285A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06610784" w14:textId="4F0A92BA" w:rsidR="0087285A" w:rsidRDefault="0087285A" w:rsidP="0087285A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5369F498" w14:textId="63ABC847" w:rsidR="0087285A" w:rsidRDefault="0087285A" w:rsidP="0087285A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22D95A6A" w14:textId="502F3C69" w:rsidR="0087285A" w:rsidRDefault="0087285A" w:rsidP="0087285A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076E5D44" w14:textId="3F2D6235" w:rsidR="0087285A" w:rsidRDefault="0087285A" w:rsidP="0087285A">
            <w:pPr>
              <w:pStyle w:val="afd"/>
              <w:jc w:val="center"/>
            </w:pPr>
            <w:r>
              <w:t>Примечания</w:t>
            </w:r>
          </w:p>
        </w:tc>
      </w:tr>
      <w:tr w:rsidR="001B38F1" w14:paraId="63E88C1F" w14:textId="77777777" w:rsidTr="00F42466">
        <w:tc>
          <w:tcPr>
            <w:tcW w:w="2080" w:type="dxa"/>
          </w:tcPr>
          <w:p w14:paraId="44C8A641" w14:textId="05BD9A3B" w:rsidR="001B38F1" w:rsidRPr="008016E1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609ED3C4" w14:textId="06EE063A" w:rsidR="001B38F1" w:rsidRPr="00F77626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482F0355" w14:textId="0332B2E6" w:rsidR="001B38F1" w:rsidRPr="00515C50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EC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4E9FBAC1" w14:textId="75C264D1" w:rsidR="001B38F1" w:rsidRPr="00515C50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MBC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60CC6703" w14:textId="41DBB7E9" w:rsidR="001B38F1" w:rsidRPr="00C2205B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1C98C352" w14:textId="3FF2B2DC" w:rsidR="001B38F1" w:rsidRPr="008016E1" w:rsidRDefault="001B38F1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  <w:vMerge w:val="restart"/>
          </w:tcPr>
          <w:p w14:paraId="2B89E37A" w14:textId="307AC12B" w:rsidR="001B38F1" w:rsidRPr="00025E95" w:rsidRDefault="004137F2" w:rsidP="0087285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1B38F1">
              <w:rPr>
                <w:lang w:val="en-US"/>
              </w:rPr>
              <w:t>(</w:t>
            </w:r>
            <w:r w:rsidR="00CA7A7C">
              <w:rPr>
                <w:lang w:val="en-US"/>
              </w:rPr>
              <w:t>bc, ece</w:t>
            </w:r>
            <w:r w:rsidR="001B38F1">
              <w:rPr>
                <w:lang w:val="en-US"/>
              </w:rPr>
              <w:t>)</w:t>
            </w:r>
          </w:p>
        </w:tc>
      </w:tr>
      <w:tr w:rsidR="001B38F1" w14:paraId="7AA961B2" w14:textId="77777777" w:rsidTr="00F42466">
        <w:tc>
          <w:tcPr>
            <w:tcW w:w="2080" w:type="dxa"/>
          </w:tcPr>
          <w:p w14:paraId="6B546211" w14:textId="5883C3D8" w:rsidR="001B38F1" w:rsidRDefault="001B38F1" w:rsidP="00515C50">
            <w:pPr>
              <w:pStyle w:val="afd"/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1F431A18" w14:textId="4DE66292" w:rsidR="001B38F1" w:rsidRDefault="001B38F1" w:rsidP="00515C50">
            <w:pPr>
              <w:pStyle w:val="afd"/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C4CBE31" w14:textId="4BCC1192" w:rsidR="001B38F1" w:rsidRPr="00515C50" w:rsidRDefault="001B38F1" w:rsidP="00515C5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EC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572955D6" w14:textId="47282B91" w:rsidR="001B38F1" w:rsidRDefault="001B38F1" w:rsidP="00515C50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67CECC48" w14:textId="7CA7ED47" w:rsidR="001B38F1" w:rsidRPr="00C2205B" w:rsidRDefault="001B38F1" w:rsidP="00515C5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37FC252" w14:textId="211DFC59" w:rsidR="001B38F1" w:rsidRPr="008016E1" w:rsidRDefault="001B38F1" w:rsidP="00515C5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  <w:vMerge/>
          </w:tcPr>
          <w:p w14:paraId="574E874C" w14:textId="39C6E0D8" w:rsidR="001B38F1" w:rsidRPr="00025E95" w:rsidRDefault="001B38F1" w:rsidP="00515C50">
            <w:pPr>
              <w:pStyle w:val="afd"/>
              <w:rPr>
                <w:lang w:val="en-US"/>
              </w:rPr>
            </w:pPr>
          </w:p>
        </w:tc>
      </w:tr>
      <w:tr w:rsidR="001B38F1" w14:paraId="1548FD59" w14:textId="77777777" w:rsidTr="00F42466">
        <w:tc>
          <w:tcPr>
            <w:tcW w:w="2080" w:type="dxa"/>
          </w:tcPr>
          <w:p w14:paraId="4F15E9DE" w14:textId="6ACE41B8" w:rsidR="001B38F1" w:rsidRDefault="001B38F1" w:rsidP="00515C50">
            <w:pPr>
              <w:pStyle w:val="afd"/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16B9BB66" w14:textId="53C76616" w:rsidR="001B38F1" w:rsidRDefault="001B38F1" w:rsidP="00515C50">
            <w:pPr>
              <w:pStyle w:val="afd"/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E56F20C" w14:textId="48B70FF1" w:rsidR="001B38F1" w:rsidRDefault="001B38F1" w:rsidP="00515C50">
            <w:pPr>
              <w:pStyle w:val="afd"/>
            </w:pPr>
            <w:r>
              <w:rPr>
                <w:lang w:val="en-US"/>
              </w:rPr>
              <w:t xml:space="preserve">EC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1890A6D4" w14:textId="333928E7" w:rsidR="001B38F1" w:rsidRDefault="001B38F1" w:rsidP="00515C50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05CDF39" w14:textId="7DC0DBFD" w:rsidR="001B38F1" w:rsidRPr="00C2205B" w:rsidRDefault="001B38F1" w:rsidP="00515C5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5EC36C6" w14:textId="6AC482C7" w:rsidR="001B38F1" w:rsidRDefault="001B38F1" w:rsidP="00515C50">
            <w:pPr>
              <w:pStyle w:val="afd"/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  <w:vMerge/>
          </w:tcPr>
          <w:p w14:paraId="51FDEBB9" w14:textId="3EC028ED" w:rsidR="001B38F1" w:rsidRPr="00946886" w:rsidRDefault="001B38F1" w:rsidP="00515C50">
            <w:pPr>
              <w:pStyle w:val="afd"/>
              <w:rPr>
                <w:lang w:val="en-US"/>
              </w:rPr>
            </w:pPr>
          </w:p>
        </w:tc>
      </w:tr>
      <w:tr w:rsidR="001B38F1" w14:paraId="0A621A03" w14:textId="77777777" w:rsidTr="00F42466">
        <w:tc>
          <w:tcPr>
            <w:tcW w:w="2080" w:type="dxa"/>
          </w:tcPr>
          <w:p w14:paraId="2C2C0A90" w14:textId="2766CE61" w:rsidR="001B38F1" w:rsidRDefault="001B38F1" w:rsidP="001B38F1">
            <w:pPr>
              <w:pStyle w:val="afd"/>
            </w:pPr>
            <w:r>
              <w:rPr>
                <w:lang w:val="en-US"/>
              </w:rPr>
              <w:lastRenderedPageBreak/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309DF7E0" w14:textId="2E083748" w:rsidR="001B38F1" w:rsidRDefault="001B38F1" w:rsidP="001B38F1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73B23BE" w14:textId="2948426A" w:rsidR="001B38F1" w:rsidRPr="00255C82" w:rsidRDefault="00255C8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229" w:type="dxa"/>
          </w:tcPr>
          <w:p w14:paraId="72D701EB" w14:textId="71A80D9E" w:rsidR="001B38F1" w:rsidRDefault="00816BFA" w:rsidP="001B38F1">
            <w:pPr>
              <w:pStyle w:val="afd"/>
            </w:pPr>
            <w:r>
              <w:rPr>
                <w:lang w:val="en-US"/>
              </w:rPr>
              <w:t>EC</w:t>
            </w:r>
            <w:r w:rsidR="00255C82">
              <w:rPr>
                <w:lang w:val="en-US"/>
              </w:rPr>
              <w:t xml:space="preserve"> </w:t>
            </w:r>
            <w:r w:rsidR="00255C82">
              <w:t xml:space="preserve">принимает данные </w:t>
            </w:r>
            <w:r w:rsidR="00255C82">
              <w:rPr>
                <w:lang w:val="en-US"/>
              </w:rPr>
              <w:t>E</w:t>
            </w:r>
            <w:r>
              <w:rPr>
                <w:lang w:val="en-US"/>
              </w:rPr>
              <w:t>M</w:t>
            </w:r>
          </w:p>
        </w:tc>
        <w:tc>
          <w:tcPr>
            <w:tcW w:w="2080" w:type="dxa"/>
          </w:tcPr>
          <w:p w14:paraId="3D7182AB" w14:textId="190FAEA0" w:rsidR="001B38F1" w:rsidRPr="00C2205B" w:rsidRDefault="00255C8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46AE9BFC" w14:textId="292AD2A3" w:rsidR="001B38F1" w:rsidRPr="001B38F1" w:rsidRDefault="001B38F1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33A2DF6D" w14:textId="7D55AD7D" w:rsidR="001B38F1" w:rsidRPr="00946886" w:rsidRDefault="00CA7A7C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bc</w:t>
            </w:r>
          </w:p>
        </w:tc>
      </w:tr>
      <w:tr w:rsidR="001B38F1" w14:paraId="2B649DAD" w14:textId="77777777" w:rsidTr="00F42466">
        <w:tc>
          <w:tcPr>
            <w:tcW w:w="2080" w:type="dxa"/>
          </w:tcPr>
          <w:p w14:paraId="708CAE84" w14:textId="625F0E85" w:rsidR="001B38F1" w:rsidRPr="004137F2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ecEnable</w:t>
            </w:r>
          </w:p>
        </w:tc>
        <w:tc>
          <w:tcPr>
            <w:tcW w:w="2080" w:type="dxa"/>
          </w:tcPr>
          <w:p w14:paraId="600FFE74" w14:textId="5C1B2926" w:rsidR="001B38F1" w:rsidRPr="004137F2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0A195C2" w14:textId="510169B8" w:rsidR="001B38F1" w:rsidRPr="004137F2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CP </w:t>
            </w:r>
            <w:r>
              <w:t xml:space="preserve">передаёт данные </w:t>
            </w:r>
            <w:r>
              <w:rPr>
                <w:lang w:val="en-US"/>
              </w:rPr>
              <w:t>EP</w:t>
            </w:r>
          </w:p>
        </w:tc>
        <w:tc>
          <w:tcPr>
            <w:tcW w:w="2229" w:type="dxa"/>
          </w:tcPr>
          <w:p w14:paraId="31FB29B7" w14:textId="186C653C" w:rsidR="001B38F1" w:rsidRDefault="004137F2" w:rsidP="001B38F1">
            <w:pPr>
              <w:pStyle w:val="afd"/>
            </w:pPr>
            <w:r>
              <w:rPr>
                <w:lang w:val="en-US"/>
              </w:rPr>
              <w:t xml:space="preserve">EC </w:t>
            </w:r>
            <w:r>
              <w:t xml:space="preserve">принимает данные </w:t>
            </w: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0B7C1D16" w14:textId="56B98A13" w:rsidR="001B38F1" w:rsidRPr="00C2205B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33749309" w14:textId="42B7A661" w:rsidR="001B38F1" w:rsidRPr="004137F2" w:rsidRDefault="004137F2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1A398309" w14:textId="0B5F5230" w:rsidR="001B38F1" w:rsidRPr="00946886" w:rsidRDefault="00681DFB" w:rsidP="001B38F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ece</w:t>
            </w:r>
          </w:p>
        </w:tc>
      </w:tr>
      <w:tr w:rsidR="001B38F1" w14:paraId="7B8131EC" w14:textId="77777777" w:rsidTr="00F42466">
        <w:tc>
          <w:tcPr>
            <w:tcW w:w="2080" w:type="dxa"/>
          </w:tcPr>
          <w:p w14:paraId="4E01D289" w14:textId="694F0E4F" w:rsidR="001B38F1" w:rsidRPr="003D401C" w:rsidRDefault="001B38F1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6F69FB2" w14:textId="472ECBD9" w:rsidR="001B38F1" w:rsidRPr="002144BA" w:rsidRDefault="001B38F1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E5945E8" w14:textId="7410844E" w:rsidR="001B38F1" w:rsidRDefault="001B38F1" w:rsidP="001B38F1">
            <w:pPr>
              <w:pStyle w:val="afd"/>
            </w:pPr>
          </w:p>
        </w:tc>
        <w:tc>
          <w:tcPr>
            <w:tcW w:w="2229" w:type="dxa"/>
          </w:tcPr>
          <w:p w14:paraId="31DBB1BE" w14:textId="7D1A4686" w:rsidR="001B38F1" w:rsidRDefault="001B38F1" w:rsidP="001B38F1">
            <w:pPr>
              <w:pStyle w:val="afd"/>
            </w:pPr>
          </w:p>
        </w:tc>
        <w:tc>
          <w:tcPr>
            <w:tcW w:w="2080" w:type="dxa"/>
          </w:tcPr>
          <w:p w14:paraId="543EA568" w14:textId="19556BEE" w:rsidR="001B38F1" w:rsidRPr="00C2205B" w:rsidRDefault="001B38F1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25C6964" w14:textId="7390E95C" w:rsidR="001B38F1" w:rsidRDefault="001B38F1" w:rsidP="001B38F1">
            <w:pPr>
              <w:pStyle w:val="afd"/>
            </w:pPr>
          </w:p>
        </w:tc>
        <w:tc>
          <w:tcPr>
            <w:tcW w:w="2080" w:type="dxa"/>
          </w:tcPr>
          <w:p w14:paraId="2E43D64E" w14:textId="55853D63" w:rsidR="001B38F1" w:rsidRPr="00946886" w:rsidRDefault="001B38F1" w:rsidP="001B38F1">
            <w:pPr>
              <w:pStyle w:val="afd"/>
              <w:rPr>
                <w:lang w:val="en-US"/>
              </w:rPr>
            </w:pPr>
          </w:p>
        </w:tc>
      </w:tr>
      <w:tr w:rsidR="00686AD9" w14:paraId="0A3EDD69" w14:textId="77777777" w:rsidTr="00F42466">
        <w:tc>
          <w:tcPr>
            <w:tcW w:w="2080" w:type="dxa"/>
          </w:tcPr>
          <w:p w14:paraId="2935CD14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0092E84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B4A44E9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B427901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0291DD0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469978C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61E7874F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54E523F" w14:textId="77777777" w:rsidTr="00F42466">
        <w:tc>
          <w:tcPr>
            <w:tcW w:w="2080" w:type="dxa"/>
          </w:tcPr>
          <w:p w14:paraId="3ABAE2D5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9CDE05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2FE3B15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E2D8997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4045473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5289D84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222F8D59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3184187" w14:textId="77777777" w:rsidTr="00F42466">
        <w:tc>
          <w:tcPr>
            <w:tcW w:w="2080" w:type="dxa"/>
          </w:tcPr>
          <w:p w14:paraId="78B5F63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7B409E0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0EBCB7D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00EA50A8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824F321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C90185F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F03E295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32CB9F40" w14:textId="77777777" w:rsidTr="00F42466">
        <w:tc>
          <w:tcPr>
            <w:tcW w:w="2080" w:type="dxa"/>
          </w:tcPr>
          <w:p w14:paraId="4B0EF4B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CF51A6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77C0B20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3CC3787B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1F1E6D1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830BB7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709582E6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7537F142" w14:textId="77777777" w:rsidTr="00F42466">
        <w:tc>
          <w:tcPr>
            <w:tcW w:w="2080" w:type="dxa"/>
          </w:tcPr>
          <w:p w14:paraId="48A93117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DCD2D34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34BE24E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135AFF0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3AB6FB7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E99E1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6763A82F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5D895E23" w14:textId="77777777" w:rsidTr="00F42466">
        <w:tc>
          <w:tcPr>
            <w:tcW w:w="2080" w:type="dxa"/>
          </w:tcPr>
          <w:p w14:paraId="7E2F572D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305041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D83D801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56028B15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A9E93F9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09F8E25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41D27B7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781AAFA7" w14:textId="77777777" w:rsidTr="00F42466">
        <w:tc>
          <w:tcPr>
            <w:tcW w:w="2080" w:type="dxa"/>
          </w:tcPr>
          <w:p w14:paraId="79ED4991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F2C2C40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CAA4E5D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2C8D520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49197C3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77E1EB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222B230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315726C6" w14:textId="77777777" w:rsidTr="00F42466">
        <w:tc>
          <w:tcPr>
            <w:tcW w:w="2080" w:type="dxa"/>
          </w:tcPr>
          <w:p w14:paraId="76571B64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6C2C59D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923DC4B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6FC7154A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388B563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EA37A64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109B4FF5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30DCA89E" w14:textId="77777777" w:rsidTr="00F42466">
        <w:tc>
          <w:tcPr>
            <w:tcW w:w="2080" w:type="dxa"/>
          </w:tcPr>
          <w:p w14:paraId="77773951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3DECBE4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540C039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201B0EBF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911662A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B893C9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1AE72755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33DB3B2" w14:textId="77777777" w:rsidTr="00F42466">
        <w:tc>
          <w:tcPr>
            <w:tcW w:w="2080" w:type="dxa"/>
          </w:tcPr>
          <w:p w14:paraId="1C3D8CD8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050ECFA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B9FD045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D05A94D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5D3CED13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55FE6B8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4B22DB23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6A585FFA" w14:textId="77777777" w:rsidTr="00F42466">
        <w:tc>
          <w:tcPr>
            <w:tcW w:w="2080" w:type="dxa"/>
          </w:tcPr>
          <w:p w14:paraId="41236F4F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771F3A8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99D3239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5E9C8567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35B6B24F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CE35E23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799F2B98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FBE126B" w14:textId="77777777" w:rsidTr="00F42466">
        <w:tc>
          <w:tcPr>
            <w:tcW w:w="2080" w:type="dxa"/>
          </w:tcPr>
          <w:p w14:paraId="5B66DA1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3CA00F3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793142A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70795756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7A187467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367E7E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209F70FB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7B7A5C29" w14:textId="77777777" w:rsidTr="00F42466">
        <w:tc>
          <w:tcPr>
            <w:tcW w:w="2080" w:type="dxa"/>
          </w:tcPr>
          <w:p w14:paraId="59D5666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AC6DEA6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A5886F4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613E3A32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2B4B7E29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33B740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7D09C93E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  <w:tr w:rsidR="00686AD9" w14:paraId="194747EC" w14:textId="77777777" w:rsidTr="00F42466">
        <w:tc>
          <w:tcPr>
            <w:tcW w:w="2080" w:type="dxa"/>
          </w:tcPr>
          <w:p w14:paraId="202E8EDA" w14:textId="77777777" w:rsidR="00686AD9" w:rsidRPr="003D401C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52B01B6" w14:textId="77777777" w:rsidR="00686AD9" w:rsidRPr="002144BA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DED65A7" w14:textId="77777777" w:rsidR="00686AD9" w:rsidRDefault="00686AD9" w:rsidP="001B38F1">
            <w:pPr>
              <w:pStyle w:val="afd"/>
            </w:pPr>
          </w:p>
        </w:tc>
        <w:tc>
          <w:tcPr>
            <w:tcW w:w="2229" w:type="dxa"/>
          </w:tcPr>
          <w:p w14:paraId="27619CE6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66CCE63D" w14:textId="77777777" w:rsidR="00686AD9" w:rsidRPr="00C2205B" w:rsidRDefault="00686AD9" w:rsidP="001B38F1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DA9A553" w14:textId="77777777" w:rsidR="00686AD9" w:rsidRDefault="00686AD9" w:rsidP="001B38F1">
            <w:pPr>
              <w:pStyle w:val="afd"/>
            </w:pPr>
          </w:p>
        </w:tc>
        <w:tc>
          <w:tcPr>
            <w:tcW w:w="2080" w:type="dxa"/>
          </w:tcPr>
          <w:p w14:paraId="503841F6" w14:textId="77777777" w:rsidR="00686AD9" w:rsidRPr="00946886" w:rsidRDefault="00686AD9" w:rsidP="001B38F1">
            <w:pPr>
              <w:pStyle w:val="afd"/>
              <w:rPr>
                <w:lang w:val="en-US"/>
              </w:rPr>
            </w:pPr>
          </w:p>
        </w:tc>
      </w:tr>
    </w:tbl>
    <w:p w14:paraId="3A8E031E" w14:textId="77777777" w:rsidR="005051F5" w:rsidRDefault="005051F5" w:rsidP="005051F5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127F945C" wp14:editId="2E8DE31F">
            <wp:extent cx="5536064" cy="5807736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64" cy="58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175" w14:textId="5CB05B8A" w:rsidR="005051F5" w:rsidRPr="008016E1" w:rsidRDefault="005051F5" w:rsidP="005051F5">
      <w:pPr>
        <w:pStyle w:val="af3"/>
      </w:pPr>
      <w:r>
        <w:t xml:space="preserve">Рисунок </w:t>
      </w:r>
      <w:r w:rsidRPr="001158B7">
        <w:t>5</w:t>
      </w:r>
      <w:r>
        <w:t>.1 – Схема подключения</w:t>
      </w:r>
      <w:r w:rsidR="00057ED5" w:rsidRPr="008016E1">
        <w:t xml:space="preserve"> </w:t>
      </w:r>
      <w:r w:rsidR="00057ED5">
        <w:rPr>
          <w:lang w:val="en-US"/>
        </w:rPr>
        <w:t>EC</w:t>
      </w:r>
    </w:p>
    <w:p w14:paraId="45CFC564" w14:textId="1680A00C" w:rsidR="00852F37" w:rsidRPr="001158B7" w:rsidRDefault="00852F37" w:rsidP="00852F37">
      <w:pPr>
        <w:pStyle w:val="23"/>
      </w:pPr>
      <w:bookmarkStart w:id="6" w:name="_Toc178651811"/>
      <w:r>
        <w:lastRenderedPageBreak/>
        <w:t>5.2 Дизель-компрессор</w:t>
      </w:r>
      <w:r w:rsidR="00EE5C3D" w:rsidRPr="00EE5C3D">
        <w:t xml:space="preserve"> (</w:t>
      </w:r>
      <w:r w:rsidR="00EE5C3D">
        <w:rPr>
          <w:lang w:val="en-US"/>
        </w:rPr>
        <w:t>DC</w:t>
      </w:r>
      <w:r w:rsidR="00EE5C3D" w:rsidRPr="001158B7">
        <w:t>)</w:t>
      </w:r>
      <w:bookmarkEnd w:id="6"/>
    </w:p>
    <w:p w14:paraId="037E3A55" w14:textId="77777777" w:rsidR="00852F37" w:rsidRPr="00EE5C3D" w:rsidRDefault="00852F37" w:rsidP="00852F37">
      <w:pPr>
        <w:pStyle w:val="af1"/>
      </w:pPr>
    </w:p>
    <w:p w14:paraId="452E48A2" w14:textId="77777777" w:rsidR="001F105A" w:rsidRDefault="001F105A" w:rsidP="001F105A">
      <w:pPr>
        <w:pStyle w:val="af1"/>
      </w:pPr>
      <w:r>
        <w:t xml:space="preserve">Пополняет запасы </w:t>
      </w:r>
      <w:r>
        <w:tab/>
        <w:t>сжатого воздуха.</w:t>
      </w:r>
    </w:p>
    <w:p w14:paraId="1BA54F96" w14:textId="2CC5507B" w:rsidR="001F105A" w:rsidRDefault="001F105A" w:rsidP="001F105A">
      <w:pPr>
        <w:pStyle w:val="af1"/>
      </w:pPr>
      <w:r>
        <w:t xml:space="preserve">Может изменить запас сжатого воздуха с 0% (0 атмосфер) до 100% (240 атмосфер) за </w:t>
      </w:r>
      <w:r w:rsidR="00994E95" w:rsidRPr="00994E95">
        <w:t>6</w:t>
      </w:r>
      <w:r>
        <w:t xml:space="preserve"> </w:t>
      </w:r>
      <w:r w:rsidR="00994E95">
        <w:t>минут</w:t>
      </w:r>
      <w:r>
        <w:t>.</w:t>
      </w:r>
    </w:p>
    <w:p w14:paraId="2FEAF413" w14:textId="0A0B6466" w:rsidR="001F105A" w:rsidRDefault="001F105A" w:rsidP="001F105A">
      <w:pPr>
        <w:pStyle w:val="af1"/>
      </w:pPr>
      <w:r>
        <w:t>Потребляет 9 литров топлива в минуту.</w:t>
      </w:r>
    </w:p>
    <w:p w14:paraId="63A25AC9" w14:textId="3C3DD8D7" w:rsidR="001F105A" w:rsidRPr="00E47122" w:rsidRDefault="001F105A" w:rsidP="001F105A">
      <w:pPr>
        <w:pStyle w:val="af1"/>
      </w:pPr>
      <w:r>
        <w:t>Потребляет 200 условных единиц качества воздуха в минуту.</w:t>
      </w:r>
    </w:p>
    <w:p w14:paraId="6FA2D733" w14:textId="0B1EAD17" w:rsidR="00545B47" w:rsidRPr="00410A7F" w:rsidRDefault="00545B47" w:rsidP="00545B47">
      <w:pPr>
        <w:pStyle w:val="af1"/>
      </w:pPr>
      <w:r>
        <w:t xml:space="preserve">На рисунке </w:t>
      </w:r>
      <w:r w:rsidRPr="005051F5">
        <w:t>5</w:t>
      </w:r>
      <w:r>
        <w:t>.</w:t>
      </w:r>
      <w:r w:rsidR="009D7CE9" w:rsidRPr="009D7CE9">
        <w:t>2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DC</w:t>
      </w:r>
      <w:r>
        <w:t xml:space="preserve">, в таблице </w:t>
      </w:r>
      <w:r w:rsidRPr="005051F5">
        <w:t>5</w:t>
      </w:r>
      <w:r>
        <w:t>.</w:t>
      </w:r>
      <w:r w:rsidR="009D7CE9" w:rsidRPr="009D7CE9">
        <w:t>2</w:t>
      </w:r>
      <w:r>
        <w:t xml:space="preserve"> – характеристики интерфейсов</w:t>
      </w:r>
    </w:p>
    <w:p w14:paraId="50B18453" w14:textId="77777777" w:rsidR="001F105A" w:rsidRPr="00545B47" w:rsidRDefault="001F105A" w:rsidP="00852F37">
      <w:pPr>
        <w:pStyle w:val="af1"/>
      </w:pPr>
    </w:p>
    <w:p w14:paraId="0BAD1350" w14:textId="4914E606" w:rsidR="00545B47" w:rsidRPr="00057ED5" w:rsidRDefault="00545B47" w:rsidP="00545B47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5</w:t>
      </w:r>
      <w:r>
        <w:t>.</w:t>
      </w:r>
      <w:r w:rsidR="009D7CE9">
        <w:rPr>
          <w:lang w:val="en-US"/>
        </w:rPr>
        <w:t>2</w:t>
      </w:r>
      <w:r>
        <w:t xml:space="preserve"> – Характеристика интерфейсов</w:t>
      </w:r>
      <w:r>
        <w:rPr>
          <w:lang w:val="en-US"/>
        </w:rPr>
        <w:t xml:space="preserve"> DC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545B47" w14:paraId="1C036C2F" w14:textId="77777777" w:rsidTr="003E1D87">
        <w:tc>
          <w:tcPr>
            <w:tcW w:w="2080" w:type="dxa"/>
            <w:vAlign w:val="center"/>
          </w:tcPr>
          <w:p w14:paraId="09CA887B" w14:textId="77777777" w:rsidR="00545B47" w:rsidRDefault="00545B47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39E294CD" w14:textId="77777777" w:rsidR="00545B47" w:rsidRDefault="00545B47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44734634" w14:textId="77777777" w:rsidR="00545B47" w:rsidRDefault="00545B47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1559088B" w14:textId="77777777" w:rsidR="00545B47" w:rsidRDefault="00545B47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13A97332" w14:textId="77777777" w:rsidR="00545B47" w:rsidRDefault="00545B47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66B50F91" w14:textId="77777777" w:rsidR="00545B47" w:rsidRDefault="00545B47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B2315AD" w14:textId="77777777" w:rsidR="00545B47" w:rsidRDefault="00545B47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545B47" w14:paraId="7DA435D9" w14:textId="77777777" w:rsidTr="003E1D87">
        <w:tc>
          <w:tcPr>
            <w:tcW w:w="2080" w:type="dxa"/>
          </w:tcPr>
          <w:p w14:paraId="4A5A14D9" w14:textId="14BC141A" w:rsidR="00545B47" w:rsidRPr="008016E1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dcActivate</w:t>
            </w:r>
          </w:p>
        </w:tc>
        <w:tc>
          <w:tcPr>
            <w:tcW w:w="2080" w:type="dxa"/>
          </w:tcPr>
          <w:p w14:paraId="7CDEB77F" w14:textId="0C41FCB7" w:rsidR="00545B47" w:rsidRPr="00F77626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07328E35" w14:textId="1C6FE872" w:rsidR="00545B47" w:rsidRPr="00515C50" w:rsidRDefault="00B2292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передаёт данные </w:t>
            </w:r>
            <w:r w:rsidR="00545B47"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39863F87" w14:textId="47BB2D5E" w:rsidR="00545B47" w:rsidRPr="00515C50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MBC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6E3FE153" w14:textId="622E087F" w:rsidR="00545B47" w:rsidRPr="00C2205B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23B431B4" w14:textId="07013678" w:rsidR="00545B47" w:rsidRPr="008016E1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  <w:vMerge w:val="restart"/>
          </w:tcPr>
          <w:p w14:paraId="52E3864E" w14:textId="568344C2" w:rsidR="00545B47" w:rsidRPr="00025E95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</w:t>
            </w:r>
            <w:r w:rsidR="00D513C6">
              <w:rPr>
                <w:lang w:val="en-US"/>
              </w:rPr>
              <w:t>f</w:t>
            </w:r>
            <w:r>
              <w:rPr>
                <w:lang w:val="en-US"/>
              </w:rPr>
              <w:t xml:space="preserve">, </w:t>
            </w:r>
            <w:r w:rsidR="0093143C">
              <w:rPr>
                <w:lang w:val="en-US"/>
              </w:rPr>
              <w:t>d</w:t>
            </w:r>
            <w:r>
              <w:rPr>
                <w:lang w:val="en-US"/>
              </w:rPr>
              <w:t>ce)</w:t>
            </w:r>
          </w:p>
        </w:tc>
      </w:tr>
      <w:tr w:rsidR="00545B47" w14:paraId="0431FD27" w14:textId="77777777" w:rsidTr="003E1D87">
        <w:tc>
          <w:tcPr>
            <w:tcW w:w="2080" w:type="dxa"/>
          </w:tcPr>
          <w:p w14:paraId="1FB2CC08" w14:textId="0ADAA480" w:rsidR="00545B47" w:rsidRDefault="00545B47" w:rsidP="00545B47">
            <w:pPr>
              <w:pStyle w:val="afd"/>
            </w:pPr>
            <w:r>
              <w:rPr>
                <w:lang w:val="en-US"/>
              </w:rPr>
              <w:t>dcActivate</w:t>
            </w:r>
          </w:p>
        </w:tc>
        <w:tc>
          <w:tcPr>
            <w:tcW w:w="2080" w:type="dxa"/>
          </w:tcPr>
          <w:p w14:paraId="294A0EAC" w14:textId="799ADC5F" w:rsidR="00545B47" w:rsidRDefault="00545B47" w:rsidP="00545B47">
            <w:pPr>
              <w:pStyle w:val="afd"/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1921A611" w14:textId="3CB50BCA" w:rsidR="00545B47" w:rsidRPr="00515C50" w:rsidRDefault="00B2292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передаёт данные </w:t>
            </w:r>
            <w:r w:rsidR="00ED656B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3AEC9BE3" w14:textId="047940BA" w:rsidR="00545B47" w:rsidRDefault="00ED656B" w:rsidP="00545B47">
            <w:pPr>
              <w:pStyle w:val="afd"/>
            </w:pPr>
            <w:r>
              <w:rPr>
                <w:lang w:val="en-US"/>
              </w:rPr>
              <w:t>DE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принимает данные </w:t>
            </w:r>
            <w:r w:rsidR="00545B47"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222538C5" w14:textId="49A5A9AE" w:rsidR="00545B47" w:rsidRPr="00C2205B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08FFA739" w14:textId="37B44E07" w:rsidR="00545B47" w:rsidRPr="00C676F1" w:rsidRDefault="00C676F1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  <w:vMerge/>
          </w:tcPr>
          <w:p w14:paraId="52BEFE63" w14:textId="77777777" w:rsidR="00545B47" w:rsidRPr="00025E95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7656735E" w14:textId="77777777" w:rsidTr="003E1D87">
        <w:tc>
          <w:tcPr>
            <w:tcW w:w="2080" w:type="dxa"/>
          </w:tcPr>
          <w:p w14:paraId="0CC964D6" w14:textId="3C5BB491" w:rsidR="00545B47" w:rsidRDefault="00545B47" w:rsidP="00545B47">
            <w:pPr>
              <w:pStyle w:val="afd"/>
            </w:pPr>
            <w:r>
              <w:rPr>
                <w:lang w:val="en-US"/>
              </w:rPr>
              <w:t>dcActivate</w:t>
            </w:r>
          </w:p>
        </w:tc>
        <w:tc>
          <w:tcPr>
            <w:tcW w:w="2080" w:type="dxa"/>
          </w:tcPr>
          <w:p w14:paraId="252E2AE7" w14:textId="408D727E" w:rsidR="00545B47" w:rsidRDefault="00545B47" w:rsidP="00545B47">
            <w:pPr>
              <w:pStyle w:val="afd"/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7730AC7E" w14:textId="398C59CA" w:rsidR="00545B47" w:rsidRDefault="00B2292C" w:rsidP="00545B47">
            <w:pPr>
              <w:pStyle w:val="afd"/>
            </w:pPr>
            <w:r>
              <w:rPr>
                <w:lang w:val="en-US"/>
              </w:rPr>
              <w:t>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передаёт данные </w:t>
            </w:r>
            <w:r w:rsidR="00545B47"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2156500B" w14:textId="537542ED" w:rsidR="00545B47" w:rsidRDefault="00545B47" w:rsidP="00545B47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74969A0" w14:textId="331F409D" w:rsidR="00545B47" w:rsidRPr="00C2205B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2665D85F" w14:textId="7FFC8820" w:rsidR="00545B47" w:rsidRDefault="00545B47" w:rsidP="00545B47">
            <w:pPr>
              <w:pStyle w:val="afd"/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  <w:vMerge/>
          </w:tcPr>
          <w:p w14:paraId="2C2A85A9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794C79E6" w14:textId="77777777" w:rsidTr="003E1D87">
        <w:tc>
          <w:tcPr>
            <w:tcW w:w="2080" w:type="dxa"/>
          </w:tcPr>
          <w:p w14:paraId="6D94C838" w14:textId="7110B422" w:rsidR="00545B47" w:rsidRDefault="00545B47" w:rsidP="00545B47">
            <w:pPr>
              <w:pStyle w:val="afd"/>
            </w:pPr>
            <w:r>
              <w:rPr>
                <w:lang w:val="en-US"/>
              </w:rPr>
              <w:t>fuel</w:t>
            </w:r>
          </w:p>
        </w:tc>
        <w:tc>
          <w:tcPr>
            <w:tcW w:w="2080" w:type="dxa"/>
          </w:tcPr>
          <w:p w14:paraId="7FD1FBE9" w14:textId="77C51C98" w:rsidR="00545B47" w:rsidRDefault="00545B47" w:rsidP="00545B47">
            <w:pPr>
              <w:pStyle w:val="afd"/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5BA0551" w14:textId="08D0F451" w:rsidR="00545B47" w:rsidRPr="00255C82" w:rsidRDefault="00B2292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передаёт данные </w:t>
            </w:r>
            <w:r>
              <w:rPr>
                <w:lang w:val="en-US"/>
              </w:rPr>
              <w:t>DC</w:t>
            </w:r>
          </w:p>
        </w:tc>
        <w:tc>
          <w:tcPr>
            <w:tcW w:w="2229" w:type="dxa"/>
          </w:tcPr>
          <w:p w14:paraId="3C6ACF04" w14:textId="1E1D0F22" w:rsidR="00545B47" w:rsidRDefault="00B2292C" w:rsidP="00545B47">
            <w:pPr>
              <w:pStyle w:val="afd"/>
            </w:pPr>
            <w:r>
              <w:rPr>
                <w:lang w:val="en-US"/>
              </w:rPr>
              <w:t>DC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8949714" w14:textId="367A17B0" w:rsidR="00545B47" w:rsidRPr="00C2205B" w:rsidRDefault="00B2292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774D72C" w14:textId="2C0DF241" w:rsidR="00545B47" w:rsidRPr="001B38F1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486F84F5" w14:textId="47EFC465" w:rsidR="00545B47" w:rsidRPr="00946886" w:rsidRDefault="00D513C6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545B47" w14:paraId="1C2819ED" w14:textId="77777777" w:rsidTr="003E1D87">
        <w:tc>
          <w:tcPr>
            <w:tcW w:w="2080" w:type="dxa"/>
          </w:tcPr>
          <w:p w14:paraId="05ED7707" w14:textId="4B60F483" w:rsidR="00545B47" w:rsidRPr="004137F2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dcEnable</w:t>
            </w:r>
          </w:p>
        </w:tc>
        <w:tc>
          <w:tcPr>
            <w:tcW w:w="2080" w:type="dxa"/>
          </w:tcPr>
          <w:p w14:paraId="01FBEE6F" w14:textId="1A0B38E3" w:rsidR="00545B47" w:rsidRPr="004137F2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38F6D637" w14:textId="7C7EE0C9" w:rsidR="00545B47" w:rsidRPr="004137F2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CP </w:t>
            </w:r>
            <w:r>
              <w:t xml:space="preserve">передаёт данные </w:t>
            </w:r>
            <w:r w:rsidR="00B2292C">
              <w:t>DC</w:t>
            </w:r>
          </w:p>
        </w:tc>
        <w:tc>
          <w:tcPr>
            <w:tcW w:w="2229" w:type="dxa"/>
          </w:tcPr>
          <w:p w14:paraId="7084D72B" w14:textId="5EB1383B" w:rsidR="00545B47" w:rsidRDefault="00B2292C" w:rsidP="00545B47">
            <w:pPr>
              <w:pStyle w:val="afd"/>
            </w:pPr>
            <w:r>
              <w:rPr>
                <w:lang w:val="en-US"/>
              </w:rPr>
              <w:t>DC</w:t>
            </w:r>
            <w:r w:rsidR="00545B47">
              <w:rPr>
                <w:lang w:val="en-US"/>
              </w:rPr>
              <w:t xml:space="preserve"> </w:t>
            </w:r>
            <w:r w:rsidR="00545B47">
              <w:t xml:space="preserve">принимает данные </w:t>
            </w:r>
            <w:r w:rsidR="00545B47"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333F7FA3" w14:textId="2A3FEDC3" w:rsidR="00545B47" w:rsidRPr="00C2205B" w:rsidRDefault="00545B47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2610632A" w14:textId="35D47B66" w:rsidR="00545B47" w:rsidRPr="004137F2" w:rsidRDefault="00F731AB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5DB8F8A7" w14:textId="010C17F0" w:rsidR="00545B47" w:rsidRPr="00946886" w:rsidRDefault="0093143C" w:rsidP="00545B4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dce</w:t>
            </w:r>
          </w:p>
        </w:tc>
      </w:tr>
      <w:tr w:rsidR="00545B47" w14:paraId="71E61803" w14:textId="77777777" w:rsidTr="003E1D87">
        <w:tc>
          <w:tcPr>
            <w:tcW w:w="2080" w:type="dxa"/>
          </w:tcPr>
          <w:p w14:paraId="49776B38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559202F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7346093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3F69B567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5610DA1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754B1D5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736F1C6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3A76A02B" w14:textId="77777777" w:rsidTr="003E1D87">
        <w:tc>
          <w:tcPr>
            <w:tcW w:w="2080" w:type="dxa"/>
          </w:tcPr>
          <w:p w14:paraId="23341830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90AEE6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9926FA4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31D1C85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8004CD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E90784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2763CB2F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2590AB9B" w14:textId="77777777" w:rsidTr="003E1D87">
        <w:tc>
          <w:tcPr>
            <w:tcW w:w="2080" w:type="dxa"/>
          </w:tcPr>
          <w:p w14:paraId="73EB6025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7D45312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783951C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2DFC1629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3AEAE53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067F293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ED1E6D1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342AC75F" w14:textId="77777777" w:rsidTr="003E1D87">
        <w:tc>
          <w:tcPr>
            <w:tcW w:w="2080" w:type="dxa"/>
          </w:tcPr>
          <w:p w14:paraId="3A141E51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0DBEE6E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056C61C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1BFAD2FA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07C7A2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2669D95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75B8232F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3EE769C5" w14:textId="77777777" w:rsidTr="003E1D87">
        <w:tc>
          <w:tcPr>
            <w:tcW w:w="2080" w:type="dxa"/>
          </w:tcPr>
          <w:p w14:paraId="682F66BE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D85820D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5DB36AB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45CD0108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4AD719C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CEC687A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4471055C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59BD92A5" w14:textId="77777777" w:rsidTr="003E1D87">
        <w:tc>
          <w:tcPr>
            <w:tcW w:w="2080" w:type="dxa"/>
          </w:tcPr>
          <w:p w14:paraId="4ED1921E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DF63C9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D03FC86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6CFB66B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3A13422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59BD50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3FC09269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0F4D39E6" w14:textId="77777777" w:rsidTr="003E1D87">
        <w:tc>
          <w:tcPr>
            <w:tcW w:w="2080" w:type="dxa"/>
          </w:tcPr>
          <w:p w14:paraId="58AFAF3D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6E29531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D82776F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312C8FC1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15939BF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D2CC5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3F6D4C3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47B4BCD5" w14:textId="77777777" w:rsidTr="003E1D87">
        <w:tc>
          <w:tcPr>
            <w:tcW w:w="2080" w:type="dxa"/>
          </w:tcPr>
          <w:p w14:paraId="20B2E61A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323A1B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3EBDC4D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4A6F3C2E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2864921F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54667D5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90A3589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737D18AD" w14:textId="77777777" w:rsidTr="003E1D87">
        <w:tc>
          <w:tcPr>
            <w:tcW w:w="2080" w:type="dxa"/>
          </w:tcPr>
          <w:p w14:paraId="7BBD1F14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15E2B18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4A7EFB1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29A32714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731EF292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54CAFBF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9FEEAA8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3559880A" w14:textId="77777777" w:rsidTr="003E1D87">
        <w:tc>
          <w:tcPr>
            <w:tcW w:w="2080" w:type="dxa"/>
          </w:tcPr>
          <w:p w14:paraId="2128A966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FF76DF8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2429A9C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10323282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70C864EA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D44DFB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35C08275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441542CE" w14:textId="77777777" w:rsidTr="003E1D87">
        <w:tc>
          <w:tcPr>
            <w:tcW w:w="2080" w:type="dxa"/>
          </w:tcPr>
          <w:p w14:paraId="46C4B0B0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2BB2D9A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1D1225E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2F205D8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7B195D6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2CDDB47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6E6216E5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6E714FA4" w14:textId="77777777" w:rsidTr="003E1D87">
        <w:tc>
          <w:tcPr>
            <w:tcW w:w="2080" w:type="dxa"/>
          </w:tcPr>
          <w:p w14:paraId="7EB0BD29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D55D66A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10F788C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09907D1D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071C6461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743A278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28BCCF81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6049D1C8" w14:textId="77777777" w:rsidTr="003E1D87">
        <w:tc>
          <w:tcPr>
            <w:tcW w:w="2080" w:type="dxa"/>
          </w:tcPr>
          <w:p w14:paraId="0C09473C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FE77A0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F40231E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0A90289E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772EC78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EE6A4D6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214E9F81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297940C1" w14:textId="77777777" w:rsidTr="003E1D87">
        <w:tc>
          <w:tcPr>
            <w:tcW w:w="2080" w:type="dxa"/>
          </w:tcPr>
          <w:p w14:paraId="0B01CF29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F7501C7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6D21DBD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65CBAB75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17D9280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96A2106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5781CBEE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  <w:tr w:rsidR="00545B47" w14:paraId="5DCA1955" w14:textId="77777777" w:rsidTr="003E1D87">
        <w:tc>
          <w:tcPr>
            <w:tcW w:w="2080" w:type="dxa"/>
          </w:tcPr>
          <w:p w14:paraId="2BB5F70B" w14:textId="77777777" w:rsidR="00545B47" w:rsidRPr="003D401C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ED32D0B" w14:textId="77777777" w:rsidR="00545B47" w:rsidRPr="002144BA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6740D37" w14:textId="77777777" w:rsidR="00545B47" w:rsidRDefault="00545B47" w:rsidP="00545B47">
            <w:pPr>
              <w:pStyle w:val="afd"/>
            </w:pPr>
          </w:p>
        </w:tc>
        <w:tc>
          <w:tcPr>
            <w:tcW w:w="2229" w:type="dxa"/>
          </w:tcPr>
          <w:p w14:paraId="2D2BA12B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7DD2AC35" w14:textId="77777777" w:rsidR="00545B47" w:rsidRPr="00C2205B" w:rsidRDefault="00545B47" w:rsidP="00545B4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25794C" w14:textId="77777777" w:rsidR="00545B47" w:rsidRDefault="00545B47" w:rsidP="00545B47">
            <w:pPr>
              <w:pStyle w:val="afd"/>
            </w:pPr>
          </w:p>
        </w:tc>
        <w:tc>
          <w:tcPr>
            <w:tcW w:w="2080" w:type="dxa"/>
          </w:tcPr>
          <w:p w14:paraId="36AB1ED1" w14:textId="77777777" w:rsidR="00545B47" w:rsidRPr="00946886" w:rsidRDefault="00545B47" w:rsidP="00545B47">
            <w:pPr>
              <w:pStyle w:val="afd"/>
              <w:rPr>
                <w:lang w:val="en-US"/>
              </w:rPr>
            </w:pPr>
          </w:p>
        </w:tc>
      </w:tr>
    </w:tbl>
    <w:p w14:paraId="2D3AB0D1" w14:textId="77777777" w:rsidR="00545B47" w:rsidRDefault="00545B47" w:rsidP="00545B47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2AA858E9" wp14:editId="10C89587">
            <wp:extent cx="5530315" cy="580773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5" cy="58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AB9" w14:textId="65666918" w:rsidR="00545B47" w:rsidRPr="008016E1" w:rsidRDefault="00545B47" w:rsidP="00545B47">
      <w:pPr>
        <w:pStyle w:val="af3"/>
      </w:pPr>
      <w:r>
        <w:t xml:space="preserve">Рисунок </w:t>
      </w:r>
      <w:r w:rsidRPr="001158B7">
        <w:t>5</w:t>
      </w:r>
      <w:r>
        <w:t>.</w:t>
      </w:r>
      <w:r w:rsidR="009D7CE9" w:rsidRPr="00DA2453">
        <w:t>2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DC</w:t>
      </w:r>
    </w:p>
    <w:p w14:paraId="4BC76263" w14:textId="0FEE144C" w:rsidR="00C73084" w:rsidRPr="00545B47" w:rsidRDefault="0086004B" w:rsidP="0086004B">
      <w:pPr>
        <w:pStyle w:val="23"/>
      </w:pPr>
      <w:bookmarkStart w:id="7" w:name="_Toc178651812"/>
      <w:r>
        <w:lastRenderedPageBreak/>
        <w:t xml:space="preserve">5.3 </w:t>
      </w:r>
      <w:r w:rsidR="00306243">
        <w:t>Электромоторы</w:t>
      </w:r>
      <w:r w:rsidR="00EE5C3D" w:rsidRPr="00545B47">
        <w:t xml:space="preserve"> (</w:t>
      </w:r>
      <w:r w:rsidR="00EE5C3D">
        <w:rPr>
          <w:lang w:val="en-US"/>
        </w:rPr>
        <w:t>EM</w:t>
      </w:r>
      <w:r w:rsidR="00EE5C3D" w:rsidRPr="00545B47">
        <w:t>)</w:t>
      </w:r>
      <w:bookmarkEnd w:id="7"/>
    </w:p>
    <w:p w14:paraId="643391D0" w14:textId="77777777" w:rsidR="00C73084" w:rsidRDefault="00C73084" w:rsidP="00852F37">
      <w:pPr>
        <w:pStyle w:val="af1"/>
      </w:pPr>
    </w:p>
    <w:p w14:paraId="68AC292A" w14:textId="15CFC270" w:rsidR="00982DBA" w:rsidRPr="00101860" w:rsidRDefault="00982DBA" w:rsidP="00852F37">
      <w:pPr>
        <w:pStyle w:val="af1"/>
      </w:pPr>
      <w:r>
        <w:t>В таблице 5.</w:t>
      </w:r>
      <w:r w:rsidR="00B9134B" w:rsidRPr="00B9134B">
        <w:t>3</w:t>
      </w:r>
      <w:r>
        <w:t xml:space="preserve"> указаны характеристики работы электромоторов при разных режимах работы.</w:t>
      </w:r>
      <w:r w:rsidR="00101860">
        <w:t xml:space="preserve"> Ускорение равно 1 километр в час в секунду.</w:t>
      </w:r>
    </w:p>
    <w:p w14:paraId="6DA30A00" w14:textId="77777777" w:rsidR="00982DBA" w:rsidRDefault="00982DBA" w:rsidP="00852F37">
      <w:pPr>
        <w:pStyle w:val="af1"/>
      </w:pPr>
    </w:p>
    <w:p w14:paraId="4210A63B" w14:textId="16C3CCD6" w:rsidR="00982DBA" w:rsidRDefault="00982DBA" w:rsidP="00982DBA">
      <w:pPr>
        <w:pStyle w:val="afd"/>
      </w:pPr>
      <w:r>
        <w:t>Таблица 5.</w:t>
      </w:r>
      <w:r w:rsidR="00B9134B" w:rsidRPr="00E47122">
        <w:t>3</w:t>
      </w:r>
      <w:r>
        <w:t xml:space="preserve"> – Характеристики работы электромоторов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4F6139" w14:paraId="702CB90F" w14:textId="77777777" w:rsidTr="00E621DE">
        <w:tc>
          <w:tcPr>
            <w:tcW w:w="4853" w:type="dxa"/>
            <w:vAlign w:val="center"/>
          </w:tcPr>
          <w:p w14:paraId="504FF490" w14:textId="79254C7F" w:rsidR="004F6139" w:rsidRDefault="004F6139" w:rsidP="004F6139">
            <w:pPr>
              <w:pStyle w:val="af1"/>
              <w:ind w:firstLine="0"/>
            </w:pPr>
            <w:r>
              <w:t>Режим работы</w:t>
            </w:r>
          </w:p>
        </w:tc>
        <w:tc>
          <w:tcPr>
            <w:tcW w:w="4853" w:type="dxa"/>
            <w:vAlign w:val="center"/>
          </w:tcPr>
          <w:p w14:paraId="26F4A637" w14:textId="77777777" w:rsidR="004F6139" w:rsidRDefault="004F6139" w:rsidP="004F6139">
            <w:pPr>
              <w:pStyle w:val="afd"/>
              <w:jc w:val="center"/>
            </w:pPr>
            <w:r>
              <w:t>Скорость</w:t>
            </w:r>
          </w:p>
          <w:p w14:paraId="26661740" w14:textId="12994C0C" w:rsidR="004F6139" w:rsidRDefault="004F6139" w:rsidP="004F6139">
            <w:pPr>
              <w:pStyle w:val="af1"/>
              <w:ind w:firstLine="0"/>
            </w:pPr>
            <w:r>
              <w:t>(километр в час)</w:t>
            </w:r>
          </w:p>
        </w:tc>
        <w:tc>
          <w:tcPr>
            <w:tcW w:w="4854" w:type="dxa"/>
            <w:vAlign w:val="center"/>
          </w:tcPr>
          <w:p w14:paraId="1E072774" w14:textId="77777777" w:rsidR="004F6139" w:rsidRDefault="004F6139" w:rsidP="004F6139">
            <w:pPr>
              <w:pStyle w:val="afd"/>
              <w:jc w:val="center"/>
            </w:pPr>
            <w:r>
              <w:t>Потребление заряда батарей</w:t>
            </w:r>
          </w:p>
          <w:p w14:paraId="3596AB0C" w14:textId="13813E5F" w:rsidR="004F6139" w:rsidRDefault="004F6139" w:rsidP="004F6139">
            <w:pPr>
              <w:pStyle w:val="af1"/>
              <w:ind w:firstLine="0"/>
            </w:pPr>
            <w:r>
              <w:t>(условная единица в минуту)</w:t>
            </w:r>
          </w:p>
        </w:tc>
      </w:tr>
      <w:tr w:rsidR="004F6139" w14:paraId="0E53686E" w14:textId="77777777" w:rsidTr="004F6139">
        <w:tc>
          <w:tcPr>
            <w:tcW w:w="4853" w:type="dxa"/>
          </w:tcPr>
          <w:p w14:paraId="7EC45C25" w14:textId="604282F3" w:rsidR="004F6139" w:rsidRDefault="004F6139" w:rsidP="004F6139">
            <w:pPr>
              <w:pStyle w:val="af1"/>
              <w:ind w:firstLine="0"/>
            </w:pPr>
            <w:r>
              <w:t>Самый полный вперёд</w:t>
            </w:r>
          </w:p>
        </w:tc>
        <w:tc>
          <w:tcPr>
            <w:tcW w:w="4853" w:type="dxa"/>
          </w:tcPr>
          <w:p w14:paraId="4E1006A1" w14:textId="72A68635" w:rsidR="004F6139" w:rsidRDefault="004F6139" w:rsidP="004F6139">
            <w:pPr>
              <w:pStyle w:val="af1"/>
              <w:ind w:firstLine="0"/>
            </w:pPr>
            <w:r>
              <w:t>19</w:t>
            </w:r>
          </w:p>
        </w:tc>
        <w:tc>
          <w:tcPr>
            <w:tcW w:w="4854" w:type="dxa"/>
          </w:tcPr>
          <w:p w14:paraId="57DB2CD2" w14:textId="7977889A" w:rsidR="004F6139" w:rsidRDefault="004F6139" w:rsidP="004F6139">
            <w:pPr>
              <w:pStyle w:val="af1"/>
              <w:ind w:firstLine="0"/>
            </w:pPr>
            <w:r>
              <w:t>7</w:t>
            </w:r>
          </w:p>
        </w:tc>
      </w:tr>
      <w:tr w:rsidR="004F6139" w14:paraId="59EDA928" w14:textId="77777777" w:rsidTr="004F6139">
        <w:tc>
          <w:tcPr>
            <w:tcW w:w="4853" w:type="dxa"/>
          </w:tcPr>
          <w:p w14:paraId="30DA0C45" w14:textId="79C064C4" w:rsidR="004F6139" w:rsidRDefault="004F6139" w:rsidP="004F6139">
            <w:pPr>
              <w:pStyle w:val="af1"/>
              <w:ind w:firstLine="0"/>
            </w:pPr>
            <w:r>
              <w:t>Полный вперёд</w:t>
            </w:r>
          </w:p>
        </w:tc>
        <w:tc>
          <w:tcPr>
            <w:tcW w:w="4853" w:type="dxa"/>
          </w:tcPr>
          <w:p w14:paraId="38157168" w14:textId="64E6B7E6" w:rsidR="004F6139" w:rsidRDefault="004F6139" w:rsidP="004F6139">
            <w:pPr>
              <w:pStyle w:val="af1"/>
              <w:ind w:firstLine="0"/>
            </w:pPr>
            <w:r>
              <w:t>16</w:t>
            </w:r>
          </w:p>
        </w:tc>
        <w:tc>
          <w:tcPr>
            <w:tcW w:w="4854" w:type="dxa"/>
          </w:tcPr>
          <w:p w14:paraId="29AC816B" w14:textId="0229E6C6" w:rsidR="004F6139" w:rsidRDefault="004F6139" w:rsidP="004F6139">
            <w:pPr>
              <w:pStyle w:val="af1"/>
              <w:ind w:firstLine="0"/>
            </w:pPr>
            <w:r>
              <w:t>6</w:t>
            </w:r>
          </w:p>
        </w:tc>
      </w:tr>
      <w:tr w:rsidR="004F6139" w14:paraId="4A32D237" w14:textId="77777777" w:rsidTr="004F6139">
        <w:tc>
          <w:tcPr>
            <w:tcW w:w="4853" w:type="dxa"/>
          </w:tcPr>
          <w:p w14:paraId="0D7F41B8" w14:textId="1C86E2D8" w:rsidR="004F6139" w:rsidRDefault="004F6139" w:rsidP="004F6139">
            <w:pPr>
              <w:pStyle w:val="af1"/>
              <w:ind w:firstLine="0"/>
            </w:pPr>
            <w:r>
              <w:t>Средний вперёд</w:t>
            </w:r>
          </w:p>
        </w:tc>
        <w:tc>
          <w:tcPr>
            <w:tcW w:w="4853" w:type="dxa"/>
          </w:tcPr>
          <w:p w14:paraId="6608EFAE" w14:textId="7DB932B0" w:rsidR="004F6139" w:rsidRDefault="004F6139" w:rsidP="004F6139">
            <w:pPr>
              <w:pStyle w:val="af1"/>
              <w:ind w:firstLine="0"/>
            </w:pPr>
            <w:r>
              <w:t>13</w:t>
            </w:r>
          </w:p>
        </w:tc>
        <w:tc>
          <w:tcPr>
            <w:tcW w:w="4854" w:type="dxa"/>
          </w:tcPr>
          <w:p w14:paraId="7FDFDD1E" w14:textId="44DA7FF3" w:rsidR="004F6139" w:rsidRDefault="004F6139" w:rsidP="004F6139">
            <w:pPr>
              <w:pStyle w:val="af1"/>
              <w:ind w:firstLine="0"/>
            </w:pPr>
            <w:r>
              <w:t>5</w:t>
            </w:r>
          </w:p>
        </w:tc>
      </w:tr>
      <w:tr w:rsidR="004F6139" w14:paraId="27F65525" w14:textId="77777777" w:rsidTr="004F6139">
        <w:tc>
          <w:tcPr>
            <w:tcW w:w="4853" w:type="dxa"/>
          </w:tcPr>
          <w:p w14:paraId="1AB76DD0" w14:textId="0D6B6A6B" w:rsidR="004F6139" w:rsidRDefault="004F6139" w:rsidP="004F6139">
            <w:pPr>
              <w:pStyle w:val="af1"/>
              <w:ind w:firstLine="0"/>
            </w:pPr>
            <w:r>
              <w:t>Малый вперёд</w:t>
            </w:r>
          </w:p>
        </w:tc>
        <w:tc>
          <w:tcPr>
            <w:tcW w:w="4853" w:type="dxa"/>
          </w:tcPr>
          <w:p w14:paraId="09FC7246" w14:textId="6CDE35E1" w:rsidR="004F6139" w:rsidRDefault="004F6139" w:rsidP="004F6139">
            <w:pPr>
              <w:pStyle w:val="af1"/>
              <w:ind w:firstLine="0"/>
            </w:pPr>
            <w:r>
              <w:t>10</w:t>
            </w:r>
          </w:p>
        </w:tc>
        <w:tc>
          <w:tcPr>
            <w:tcW w:w="4854" w:type="dxa"/>
          </w:tcPr>
          <w:p w14:paraId="34B89344" w14:textId="23C5DC9F" w:rsidR="004F6139" w:rsidRDefault="004F6139" w:rsidP="004F6139">
            <w:pPr>
              <w:pStyle w:val="af1"/>
              <w:ind w:firstLine="0"/>
            </w:pPr>
            <w:r>
              <w:t>3</w:t>
            </w:r>
          </w:p>
        </w:tc>
      </w:tr>
      <w:tr w:rsidR="004F6139" w14:paraId="16F71555" w14:textId="77777777" w:rsidTr="004F6139">
        <w:tc>
          <w:tcPr>
            <w:tcW w:w="4853" w:type="dxa"/>
          </w:tcPr>
          <w:p w14:paraId="302D442F" w14:textId="78AD782E" w:rsidR="004F6139" w:rsidRDefault="004F6139" w:rsidP="004F6139">
            <w:pPr>
              <w:pStyle w:val="af1"/>
              <w:ind w:firstLine="0"/>
            </w:pPr>
            <w:r>
              <w:t>Самый малый вперёд</w:t>
            </w:r>
          </w:p>
        </w:tc>
        <w:tc>
          <w:tcPr>
            <w:tcW w:w="4853" w:type="dxa"/>
          </w:tcPr>
          <w:p w14:paraId="539D8D73" w14:textId="31E8744C" w:rsidR="004F6139" w:rsidRDefault="004F6139" w:rsidP="004F6139">
            <w:pPr>
              <w:pStyle w:val="af1"/>
              <w:ind w:firstLine="0"/>
            </w:pPr>
            <w:r>
              <w:t>6</w:t>
            </w:r>
          </w:p>
        </w:tc>
        <w:tc>
          <w:tcPr>
            <w:tcW w:w="4854" w:type="dxa"/>
          </w:tcPr>
          <w:p w14:paraId="5E484E77" w14:textId="3DC25D8D" w:rsidR="004F6139" w:rsidRDefault="004F6139" w:rsidP="004F6139">
            <w:pPr>
              <w:pStyle w:val="af1"/>
              <w:ind w:firstLine="0"/>
            </w:pPr>
            <w:r>
              <w:t>1</w:t>
            </w:r>
          </w:p>
        </w:tc>
      </w:tr>
      <w:tr w:rsidR="004F6139" w14:paraId="3CA03F77" w14:textId="77777777" w:rsidTr="004F6139">
        <w:tc>
          <w:tcPr>
            <w:tcW w:w="4853" w:type="dxa"/>
          </w:tcPr>
          <w:p w14:paraId="1FFA1926" w14:textId="648BD12C" w:rsidR="004F6139" w:rsidRDefault="004F6139" w:rsidP="004F6139">
            <w:pPr>
              <w:pStyle w:val="af1"/>
              <w:ind w:firstLine="0"/>
            </w:pPr>
            <w:r>
              <w:t>Обе машины стоп</w:t>
            </w:r>
          </w:p>
        </w:tc>
        <w:tc>
          <w:tcPr>
            <w:tcW w:w="4853" w:type="dxa"/>
          </w:tcPr>
          <w:p w14:paraId="58A39448" w14:textId="62E474DA" w:rsidR="004F6139" w:rsidRDefault="004F6139" w:rsidP="004F6139">
            <w:pPr>
              <w:pStyle w:val="af1"/>
              <w:ind w:firstLine="0"/>
            </w:pPr>
            <w:r>
              <w:t>0</w:t>
            </w:r>
          </w:p>
        </w:tc>
        <w:tc>
          <w:tcPr>
            <w:tcW w:w="4854" w:type="dxa"/>
          </w:tcPr>
          <w:p w14:paraId="167C60F4" w14:textId="7163B04D" w:rsidR="004F6139" w:rsidRDefault="004F6139" w:rsidP="004F6139">
            <w:pPr>
              <w:pStyle w:val="af1"/>
              <w:ind w:firstLine="0"/>
            </w:pPr>
            <w:r>
              <w:t>0</w:t>
            </w:r>
          </w:p>
        </w:tc>
      </w:tr>
      <w:tr w:rsidR="004F6139" w14:paraId="63ACEEF2" w14:textId="77777777" w:rsidTr="004F6139">
        <w:tc>
          <w:tcPr>
            <w:tcW w:w="4853" w:type="dxa"/>
          </w:tcPr>
          <w:p w14:paraId="6AAF955D" w14:textId="186F6366" w:rsidR="004F6139" w:rsidRDefault="004F6139" w:rsidP="004F6139">
            <w:pPr>
              <w:pStyle w:val="af1"/>
              <w:ind w:firstLine="0"/>
            </w:pPr>
            <w:r>
              <w:t>Зарядка батарей</w:t>
            </w:r>
          </w:p>
        </w:tc>
        <w:tc>
          <w:tcPr>
            <w:tcW w:w="4853" w:type="dxa"/>
          </w:tcPr>
          <w:p w14:paraId="6D020885" w14:textId="0445096A" w:rsidR="004F6139" w:rsidRDefault="004F6139" w:rsidP="004F6139">
            <w:pPr>
              <w:pStyle w:val="af1"/>
              <w:ind w:firstLine="0"/>
            </w:pPr>
            <w:r>
              <w:t>0</w:t>
            </w:r>
          </w:p>
        </w:tc>
        <w:tc>
          <w:tcPr>
            <w:tcW w:w="4854" w:type="dxa"/>
          </w:tcPr>
          <w:p w14:paraId="020DBA33" w14:textId="6786D450" w:rsidR="004F6139" w:rsidRDefault="004F6139" w:rsidP="004F6139">
            <w:pPr>
              <w:pStyle w:val="af1"/>
              <w:ind w:firstLine="0"/>
            </w:pPr>
            <w:r>
              <w:t>0</w:t>
            </w:r>
          </w:p>
        </w:tc>
      </w:tr>
      <w:tr w:rsidR="004F6139" w14:paraId="0C991106" w14:textId="77777777" w:rsidTr="004F6139">
        <w:tc>
          <w:tcPr>
            <w:tcW w:w="4853" w:type="dxa"/>
          </w:tcPr>
          <w:p w14:paraId="5879CB9B" w14:textId="6872E8C9" w:rsidR="004F6139" w:rsidRDefault="004F6139" w:rsidP="004F6139">
            <w:pPr>
              <w:pStyle w:val="af1"/>
              <w:ind w:firstLine="0"/>
            </w:pPr>
            <w:r>
              <w:t>Самый малый назад</w:t>
            </w:r>
          </w:p>
        </w:tc>
        <w:tc>
          <w:tcPr>
            <w:tcW w:w="4853" w:type="dxa"/>
          </w:tcPr>
          <w:p w14:paraId="5384E98D" w14:textId="1B5953AB" w:rsidR="004F6139" w:rsidRDefault="004F6139" w:rsidP="004F6139">
            <w:pPr>
              <w:pStyle w:val="af1"/>
              <w:ind w:firstLine="0"/>
            </w:pPr>
            <w:r>
              <w:t>-9</w:t>
            </w:r>
          </w:p>
        </w:tc>
        <w:tc>
          <w:tcPr>
            <w:tcW w:w="4854" w:type="dxa"/>
          </w:tcPr>
          <w:p w14:paraId="2D00A3CF" w14:textId="4CEB8922" w:rsidR="004F6139" w:rsidRDefault="004F6139" w:rsidP="004F6139">
            <w:pPr>
              <w:pStyle w:val="af1"/>
              <w:ind w:firstLine="0"/>
            </w:pPr>
            <w:r>
              <w:t>3</w:t>
            </w:r>
          </w:p>
        </w:tc>
      </w:tr>
      <w:tr w:rsidR="004F6139" w14:paraId="1A34B040" w14:textId="77777777" w:rsidTr="004F6139">
        <w:tc>
          <w:tcPr>
            <w:tcW w:w="4853" w:type="dxa"/>
          </w:tcPr>
          <w:p w14:paraId="7B54F523" w14:textId="02F8B82B" w:rsidR="004F6139" w:rsidRDefault="004F6139" w:rsidP="004F6139">
            <w:pPr>
              <w:pStyle w:val="af1"/>
              <w:ind w:firstLine="0"/>
            </w:pPr>
            <w:r>
              <w:t>Малый назад</w:t>
            </w:r>
          </w:p>
        </w:tc>
        <w:tc>
          <w:tcPr>
            <w:tcW w:w="4853" w:type="dxa"/>
          </w:tcPr>
          <w:p w14:paraId="054D3189" w14:textId="1ABE02CB" w:rsidR="004F6139" w:rsidRDefault="004F6139" w:rsidP="004F6139">
            <w:pPr>
              <w:pStyle w:val="af1"/>
              <w:ind w:firstLine="0"/>
            </w:pPr>
            <w:r>
              <w:t>-12</w:t>
            </w:r>
          </w:p>
        </w:tc>
        <w:tc>
          <w:tcPr>
            <w:tcW w:w="4854" w:type="dxa"/>
          </w:tcPr>
          <w:p w14:paraId="7D7204F2" w14:textId="067DEFEE" w:rsidR="004F6139" w:rsidRDefault="004F6139" w:rsidP="004F6139">
            <w:pPr>
              <w:pStyle w:val="af1"/>
              <w:ind w:firstLine="0"/>
            </w:pPr>
            <w:r>
              <w:t>4</w:t>
            </w:r>
          </w:p>
        </w:tc>
      </w:tr>
      <w:tr w:rsidR="004F6139" w14:paraId="5C14ABDB" w14:textId="77777777" w:rsidTr="004F6139">
        <w:tc>
          <w:tcPr>
            <w:tcW w:w="4853" w:type="dxa"/>
          </w:tcPr>
          <w:p w14:paraId="6CD8BB97" w14:textId="286A4133" w:rsidR="004F6139" w:rsidRDefault="004F6139" w:rsidP="004F6139">
            <w:pPr>
              <w:pStyle w:val="af1"/>
              <w:ind w:firstLine="0"/>
            </w:pPr>
            <w:r>
              <w:t>Средний назад</w:t>
            </w:r>
          </w:p>
        </w:tc>
        <w:tc>
          <w:tcPr>
            <w:tcW w:w="4853" w:type="dxa"/>
          </w:tcPr>
          <w:p w14:paraId="51A1821F" w14:textId="0F53FCCD" w:rsidR="004F6139" w:rsidRDefault="004F6139" w:rsidP="004F6139">
            <w:pPr>
              <w:pStyle w:val="af1"/>
              <w:ind w:firstLine="0"/>
            </w:pPr>
            <w:r>
              <w:t>-14</w:t>
            </w:r>
          </w:p>
        </w:tc>
        <w:tc>
          <w:tcPr>
            <w:tcW w:w="4854" w:type="dxa"/>
          </w:tcPr>
          <w:p w14:paraId="3C09B940" w14:textId="2415EB96" w:rsidR="004F6139" w:rsidRDefault="004F6139" w:rsidP="004F6139">
            <w:pPr>
              <w:pStyle w:val="af1"/>
              <w:ind w:firstLine="0"/>
            </w:pPr>
            <w:r>
              <w:t>5</w:t>
            </w:r>
          </w:p>
        </w:tc>
      </w:tr>
      <w:tr w:rsidR="004F6139" w14:paraId="10C3EFE4" w14:textId="77777777" w:rsidTr="004F6139">
        <w:tc>
          <w:tcPr>
            <w:tcW w:w="4853" w:type="dxa"/>
          </w:tcPr>
          <w:p w14:paraId="2011E812" w14:textId="77FBAC49" w:rsidR="004F6139" w:rsidRDefault="004F6139" w:rsidP="004F6139">
            <w:pPr>
              <w:pStyle w:val="af1"/>
              <w:ind w:firstLine="0"/>
            </w:pPr>
            <w:r>
              <w:t>Самый полный назад</w:t>
            </w:r>
          </w:p>
        </w:tc>
        <w:tc>
          <w:tcPr>
            <w:tcW w:w="4853" w:type="dxa"/>
          </w:tcPr>
          <w:p w14:paraId="6A00C983" w14:textId="0D0D61B6" w:rsidR="004F6139" w:rsidRDefault="004F6139" w:rsidP="004F6139">
            <w:pPr>
              <w:pStyle w:val="af1"/>
              <w:ind w:firstLine="0"/>
            </w:pPr>
            <w:r>
              <w:t>-16</w:t>
            </w:r>
          </w:p>
        </w:tc>
        <w:tc>
          <w:tcPr>
            <w:tcW w:w="4854" w:type="dxa"/>
          </w:tcPr>
          <w:p w14:paraId="3B3F91AA" w14:textId="556A39E4" w:rsidR="004F6139" w:rsidRDefault="004F6139" w:rsidP="004F6139">
            <w:pPr>
              <w:pStyle w:val="af1"/>
              <w:ind w:firstLine="0"/>
            </w:pPr>
            <w:r>
              <w:t>6</w:t>
            </w:r>
          </w:p>
        </w:tc>
      </w:tr>
    </w:tbl>
    <w:p w14:paraId="2C1DB52A" w14:textId="77777777" w:rsidR="004F6139" w:rsidRDefault="004F6139" w:rsidP="00852F37">
      <w:pPr>
        <w:pStyle w:val="af1"/>
      </w:pPr>
    </w:p>
    <w:p w14:paraId="36D91EB0" w14:textId="03125EC4" w:rsidR="00B9134B" w:rsidRPr="00410A7F" w:rsidRDefault="00B9134B" w:rsidP="00B9134B">
      <w:pPr>
        <w:pStyle w:val="af1"/>
      </w:pPr>
      <w:r>
        <w:lastRenderedPageBreak/>
        <w:t xml:space="preserve">На рисунке </w:t>
      </w:r>
      <w:r w:rsidRPr="005051F5">
        <w:t>5</w:t>
      </w:r>
      <w:r>
        <w:t>.</w:t>
      </w:r>
      <w:r w:rsidRPr="00B9134B">
        <w:t>3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DC</w:t>
      </w:r>
      <w:r>
        <w:t xml:space="preserve">, в таблице </w:t>
      </w:r>
      <w:r w:rsidRPr="005051F5">
        <w:t>5</w:t>
      </w:r>
      <w:r>
        <w:t>.</w:t>
      </w:r>
      <w:r w:rsidRPr="00B9134B">
        <w:t>4</w:t>
      </w:r>
      <w:r>
        <w:t xml:space="preserve"> – характеристики интерфейсов</w:t>
      </w:r>
    </w:p>
    <w:p w14:paraId="427B1C8E" w14:textId="77777777" w:rsidR="00B9134B" w:rsidRPr="00545B47" w:rsidRDefault="00B9134B" w:rsidP="00B9134B">
      <w:pPr>
        <w:pStyle w:val="af1"/>
      </w:pPr>
    </w:p>
    <w:p w14:paraId="08034C88" w14:textId="5115D218" w:rsidR="00B9134B" w:rsidRPr="00057ED5" w:rsidRDefault="00B9134B" w:rsidP="00B9134B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5</w:t>
      </w:r>
      <w:r>
        <w:t>.</w:t>
      </w:r>
      <w:r>
        <w:rPr>
          <w:lang w:val="en-US"/>
        </w:rPr>
        <w:t>4</w:t>
      </w:r>
      <w:r>
        <w:t xml:space="preserve"> – Характеристика интерфейсов</w:t>
      </w:r>
      <w:r>
        <w:rPr>
          <w:lang w:val="en-US"/>
        </w:rPr>
        <w:t xml:space="preserve"> DC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A82332" w14:paraId="311D5FDC" w14:textId="77777777" w:rsidTr="003E1D87">
        <w:tc>
          <w:tcPr>
            <w:tcW w:w="2080" w:type="dxa"/>
            <w:vAlign w:val="center"/>
          </w:tcPr>
          <w:p w14:paraId="019BA1D3" w14:textId="77777777" w:rsidR="00B9134B" w:rsidRDefault="00B9134B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4A9BD9C5" w14:textId="77777777" w:rsidR="00B9134B" w:rsidRDefault="00B9134B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57FE244C" w14:textId="77777777" w:rsidR="00B9134B" w:rsidRDefault="00B9134B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4BC352B9" w14:textId="77777777" w:rsidR="00B9134B" w:rsidRDefault="00B9134B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1F495841" w14:textId="77777777" w:rsidR="00B9134B" w:rsidRDefault="00B9134B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5BCB6F4F" w14:textId="77777777" w:rsidR="00B9134B" w:rsidRDefault="00B9134B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2679FE4C" w14:textId="77777777" w:rsidR="00B9134B" w:rsidRDefault="00B9134B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A82332" w:rsidRPr="00575F44" w14:paraId="7D39AD7F" w14:textId="77777777" w:rsidTr="003E1D87">
        <w:tc>
          <w:tcPr>
            <w:tcW w:w="2080" w:type="dxa"/>
          </w:tcPr>
          <w:p w14:paraId="6A126004" w14:textId="6F8E8BF0" w:rsidR="00B9134B" w:rsidRPr="00A82332" w:rsidRDefault="00A82332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  <w:r w:rsidR="00E97979">
              <w:rPr>
                <w:lang w:val="en-US"/>
              </w:rPr>
              <w:t>WorkMode</w:t>
            </w:r>
          </w:p>
        </w:tc>
        <w:tc>
          <w:tcPr>
            <w:tcW w:w="2080" w:type="dxa"/>
          </w:tcPr>
          <w:p w14:paraId="5DFA73A9" w14:textId="6543BD3F" w:rsidR="00B9134B" w:rsidRPr="002144BA" w:rsidRDefault="003E3E02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C33FE0C" w14:textId="4790510E" w:rsidR="00B9134B" w:rsidRPr="00715920" w:rsidRDefault="00715920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21A60287" w14:textId="6ECA634C" w:rsidR="00B9134B" w:rsidRPr="00715920" w:rsidRDefault="00715920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G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78BBCBBB" w14:textId="443E2B88" w:rsidR="003E729E" w:rsidRPr="00C2205B" w:rsidRDefault="003E729E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5783CB34" w14:textId="73EDF7D8" w:rsidR="00B9134B" w:rsidRPr="00A82332" w:rsidRDefault="00A82332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761776E9" w14:textId="45C96FBA" w:rsidR="00B9134B" w:rsidRPr="00946886" w:rsidRDefault="000216F6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f(ece, dewm, pa, emom, eme)</w:t>
            </w:r>
          </w:p>
        </w:tc>
      </w:tr>
      <w:tr w:rsidR="009C401A" w:rsidRPr="00575F44" w14:paraId="600AA2B0" w14:textId="77777777" w:rsidTr="003E1D87">
        <w:tc>
          <w:tcPr>
            <w:tcW w:w="2080" w:type="dxa"/>
          </w:tcPr>
          <w:p w14:paraId="28C1CDDC" w14:textId="51AE3569" w:rsidR="009C401A" w:rsidRPr="003D401C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2E0339FA" w14:textId="2343E9DE" w:rsidR="009C401A" w:rsidRPr="002144BA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CD4097B" w14:textId="7F6FB2A0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229" w:type="dxa"/>
          </w:tcPr>
          <w:p w14:paraId="7D7C8F78" w14:textId="7B24A12D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EC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2E98DBFE" w14:textId="3A0D175E" w:rsidR="009C401A" w:rsidRPr="00C2205B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93C5A3E" w14:textId="2346327D" w:rsidR="009C401A" w:rsidRDefault="009C401A" w:rsidP="00715920">
            <w:pPr>
              <w:pStyle w:val="afd"/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  <w:vMerge w:val="restart"/>
          </w:tcPr>
          <w:p w14:paraId="5B5ED47D" w14:textId="18059AD7" w:rsidR="009C401A" w:rsidRPr="00946886" w:rsidRDefault="000216F6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f(ece, dewm, pa, emom, eme)</w:t>
            </w:r>
          </w:p>
        </w:tc>
      </w:tr>
      <w:tr w:rsidR="009C401A" w14:paraId="5B8A3F24" w14:textId="77777777" w:rsidTr="003E1D87">
        <w:tc>
          <w:tcPr>
            <w:tcW w:w="2080" w:type="dxa"/>
          </w:tcPr>
          <w:p w14:paraId="13102DA1" w14:textId="159ED583" w:rsidR="009C401A" w:rsidRPr="003D401C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6EB33E58" w14:textId="0971B506" w:rsidR="009C401A" w:rsidRPr="002144BA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D6BB365" w14:textId="432D39E6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57CE2C97" w14:textId="136A6C81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1B918349" w14:textId="10C330AA" w:rsidR="009C401A" w:rsidRPr="00C2205B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866469C" w14:textId="5C6D8C8F" w:rsidR="009C401A" w:rsidRDefault="009C401A" w:rsidP="00715920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  <w:vMerge/>
          </w:tcPr>
          <w:p w14:paraId="46AFA643" w14:textId="5D3D9043" w:rsidR="009C401A" w:rsidRPr="00946886" w:rsidRDefault="009C401A" w:rsidP="00715920">
            <w:pPr>
              <w:pStyle w:val="afd"/>
              <w:rPr>
                <w:lang w:val="en-US"/>
              </w:rPr>
            </w:pPr>
          </w:p>
        </w:tc>
      </w:tr>
      <w:tr w:rsidR="009C401A" w14:paraId="15106E62" w14:textId="77777777" w:rsidTr="003E1D87">
        <w:tc>
          <w:tcPr>
            <w:tcW w:w="2080" w:type="dxa"/>
          </w:tcPr>
          <w:p w14:paraId="61A52A02" w14:textId="7C8C7C3F" w:rsidR="009C401A" w:rsidRPr="003D401C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18497814" w14:textId="34878196" w:rsidR="009C401A" w:rsidRPr="002144BA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5905994" w14:textId="21DE9CD8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P</w:t>
            </w:r>
          </w:p>
        </w:tc>
        <w:tc>
          <w:tcPr>
            <w:tcW w:w="2229" w:type="dxa"/>
          </w:tcPr>
          <w:p w14:paraId="1DC95317" w14:textId="378D89C7" w:rsidR="009C401A" w:rsidRDefault="009C401A" w:rsidP="00715920">
            <w:pPr>
              <w:pStyle w:val="afd"/>
            </w:pPr>
            <w:r>
              <w:rPr>
                <w:lang w:val="en-US"/>
              </w:rPr>
              <w:t xml:space="preserve">P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4F856867" w14:textId="6DA479D1" w:rsidR="009C401A" w:rsidRPr="00C2205B" w:rsidRDefault="009C401A" w:rsidP="00715920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4C032975" w14:textId="76FD2638" w:rsidR="009C401A" w:rsidRDefault="009C401A" w:rsidP="00715920">
            <w:pPr>
              <w:pStyle w:val="afd"/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  <w:vMerge/>
          </w:tcPr>
          <w:p w14:paraId="305A58E1" w14:textId="1DD4511B" w:rsidR="009C401A" w:rsidRPr="00946886" w:rsidRDefault="009C401A" w:rsidP="00715920">
            <w:pPr>
              <w:pStyle w:val="afd"/>
              <w:rPr>
                <w:lang w:val="en-US"/>
              </w:rPr>
            </w:pPr>
          </w:p>
        </w:tc>
      </w:tr>
      <w:tr w:rsidR="009F6456" w14:paraId="44899BA7" w14:textId="77777777" w:rsidTr="003E1D87">
        <w:tc>
          <w:tcPr>
            <w:tcW w:w="2080" w:type="dxa"/>
          </w:tcPr>
          <w:p w14:paraId="32675362" w14:textId="3668E840" w:rsidR="009F6456" w:rsidRPr="003D401C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40F6AFC4" w14:textId="71A2C0BB" w:rsidR="009F6456" w:rsidRPr="002144BA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52C1D1E3" w14:textId="29EEB6AE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EC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709DC994" w14:textId="2CBDBD35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704B23FB" w14:textId="10EE602E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2080" w:type="dxa"/>
          </w:tcPr>
          <w:p w14:paraId="0DB03FB6" w14:textId="58D8CDAF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D88CF68" w14:textId="76AFC24F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eca</w:t>
            </w:r>
          </w:p>
        </w:tc>
      </w:tr>
      <w:tr w:rsidR="009F6456" w14:paraId="20F6175F" w14:textId="77777777" w:rsidTr="003E1D87">
        <w:tc>
          <w:tcPr>
            <w:tcW w:w="2080" w:type="dxa"/>
          </w:tcPr>
          <w:p w14:paraId="6E252B75" w14:textId="2D10592E" w:rsidR="009F6456" w:rsidRPr="003D401C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326DB8">
              <w:rPr>
                <w:lang w:val="en-US"/>
              </w:rPr>
              <w:t>WorkMode</w:t>
            </w:r>
          </w:p>
        </w:tc>
        <w:tc>
          <w:tcPr>
            <w:tcW w:w="2080" w:type="dxa"/>
          </w:tcPr>
          <w:p w14:paraId="230126E2" w14:textId="07E59973" w:rsidR="009F6456" w:rsidRPr="002144BA" w:rsidRDefault="003E3E02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E3D7DD8" w14:textId="42EA2370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1811CE31" w14:textId="0898A2B4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7E1FF80D" w14:textId="06C38387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B7C0B27" w14:textId="10579ACD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50C49788" w14:textId="021899B6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dewm</w:t>
            </w:r>
          </w:p>
        </w:tc>
      </w:tr>
      <w:tr w:rsidR="009F6456" w14:paraId="15EC6104" w14:textId="77777777" w:rsidTr="003E1D87">
        <w:tc>
          <w:tcPr>
            <w:tcW w:w="2080" w:type="dxa"/>
          </w:tcPr>
          <w:p w14:paraId="1BEB5E9F" w14:textId="038D770A" w:rsidR="009F6456" w:rsidRPr="003D401C" w:rsidRDefault="00314982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pActivate</w:t>
            </w:r>
          </w:p>
        </w:tc>
        <w:tc>
          <w:tcPr>
            <w:tcW w:w="2080" w:type="dxa"/>
          </w:tcPr>
          <w:p w14:paraId="2F99BBB3" w14:textId="24D839D5" w:rsidR="009F6456" w:rsidRPr="002144BA" w:rsidRDefault="00C93301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7C295DF" w14:textId="5ECE2B02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P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3EFC6FAB" w14:textId="2B2EB1B3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7554BCEC" w14:textId="1599890B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4EE0A6B7" w14:textId="0BDA775A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1B68936C" w14:textId="5DC744AD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pa</w:t>
            </w:r>
          </w:p>
        </w:tc>
      </w:tr>
      <w:tr w:rsidR="009F6456" w14:paraId="4D7EE921" w14:textId="77777777" w:rsidTr="003E1D87">
        <w:tc>
          <w:tcPr>
            <w:tcW w:w="2080" w:type="dxa"/>
          </w:tcPr>
          <w:p w14:paraId="28529492" w14:textId="6E22F6CF" w:rsidR="009F6456" w:rsidRPr="003D401C" w:rsidRDefault="006A3260" w:rsidP="009F6456">
            <w:pPr>
              <w:pStyle w:val="afd"/>
              <w:rPr>
                <w:lang w:val="en-US"/>
              </w:rPr>
            </w:pPr>
            <w:r>
              <w:lastRenderedPageBreak/>
              <w:t>o</w:t>
            </w:r>
            <w:r w:rsidR="00E97979" w:rsidRPr="00B841F7">
              <w:t>perating</w:t>
            </w:r>
            <w:r w:rsidR="00E97979">
              <w:rPr>
                <w:lang w:val="en-US"/>
              </w:rPr>
              <w:t>M</w:t>
            </w:r>
            <w:r w:rsidR="00E97979" w:rsidRPr="00B841F7">
              <w:t>ode</w:t>
            </w:r>
          </w:p>
        </w:tc>
        <w:tc>
          <w:tcPr>
            <w:tcW w:w="2080" w:type="dxa"/>
          </w:tcPr>
          <w:p w14:paraId="031A6EC6" w14:textId="416187F4" w:rsidR="009F6456" w:rsidRPr="002144BA" w:rsidRDefault="002A010E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28184B38" w14:textId="4DDE1246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470A5A0B" w14:textId="7FC4E112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32D3966" w14:textId="45CE1CE5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2900035B" w14:textId="5721791B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008D72EF" w14:textId="02BD47F4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emom</w:t>
            </w:r>
          </w:p>
        </w:tc>
      </w:tr>
      <w:tr w:rsidR="009F6456" w14:paraId="6E11826E" w14:textId="77777777" w:rsidTr="003E1D87">
        <w:tc>
          <w:tcPr>
            <w:tcW w:w="2080" w:type="dxa"/>
          </w:tcPr>
          <w:p w14:paraId="18C27A92" w14:textId="4A2E180D" w:rsidR="009F6456" w:rsidRPr="003D401C" w:rsidRDefault="00B819D0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emEnable</w:t>
            </w:r>
          </w:p>
        </w:tc>
        <w:tc>
          <w:tcPr>
            <w:tcW w:w="2080" w:type="dxa"/>
          </w:tcPr>
          <w:p w14:paraId="77E50156" w14:textId="44CF425F" w:rsidR="009F6456" w:rsidRPr="002144BA" w:rsidRDefault="002A010E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27713954" w14:textId="172E37C0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3DB1135F" w14:textId="0B0EC44A" w:rsidR="009F6456" w:rsidRDefault="009F6456" w:rsidP="009F645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4D4104C5" w14:textId="5926BEAC" w:rsidR="009F6456" w:rsidRPr="00C2205B" w:rsidRDefault="009F6456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5260CA90" w14:textId="3A2FF09A" w:rsidR="009F6456" w:rsidRDefault="009F6456" w:rsidP="009F6456">
            <w:pPr>
              <w:pStyle w:val="afd"/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6647DDB6" w14:textId="632887CF" w:rsidR="009F6456" w:rsidRPr="00946886" w:rsidRDefault="009C401A" w:rsidP="009F645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eme</w:t>
            </w:r>
          </w:p>
        </w:tc>
      </w:tr>
      <w:tr w:rsidR="009F6456" w:rsidRPr="00635181" w14:paraId="756E558C" w14:textId="77777777" w:rsidTr="003E1D87">
        <w:tc>
          <w:tcPr>
            <w:tcW w:w="2080" w:type="dxa"/>
          </w:tcPr>
          <w:p w14:paraId="46E2CF29" w14:textId="77777777" w:rsidR="009F6456" w:rsidRPr="003D401C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6322AEB" w14:textId="77777777" w:rsidR="009F6456" w:rsidRPr="002144BA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DA536BD" w14:textId="77777777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631C16F" w14:textId="77777777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DD691D2" w14:textId="6E486AF1" w:rsidR="009F6456" w:rsidRPr="00C2205B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BA4FE9B" w14:textId="4232C363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3C84791" w14:textId="77777777" w:rsidR="009F6456" w:rsidRPr="00946886" w:rsidRDefault="009F6456" w:rsidP="009F6456">
            <w:pPr>
              <w:pStyle w:val="afd"/>
              <w:rPr>
                <w:lang w:val="en-US"/>
              </w:rPr>
            </w:pPr>
          </w:p>
        </w:tc>
      </w:tr>
      <w:tr w:rsidR="009F6456" w:rsidRPr="00635181" w14:paraId="49514723" w14:textId="77777777" w:rsidTr="003E1D87">
        <w:tc>
          <w:tcPr>
            <w:tcW w:w="2080" w:type="dxa"/>
          </w:tcPr>
          <w:p w14:paraId="24D4CDD4" w14:textId="77777777" w:rsidR="009F6456" w:rsidRPr="003D401C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2E8FC22" w14:textId="77777777" w:rsidR="009F6456" w:rsidRPr="002144BA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F1D6E16" w14:textId="77777777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714EB46" w14:textId="77777777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892DFDA" w14:textId="6B3B9257" w:rsidR="009F6456" w:rsidRPr="00C2205B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5A29F1D" w14:textId="307E8395" w:rsidR="009F6456" w:rsidRPr="00635181" w:rsidRDefault="009F6456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ABEEB2F" w14:textId="77777777" w:rsidR="009F6456" w:rsidRPr="00946886" w:rsidRDefault="009F6456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4E47B2E7" w14:textId="77777777" w:rsidTr="003E1D87">
        <w:tc>
          <w:tcPr>
            <w:tcW w:w="2080" w:type="dxa"/>
          </w:tcPr>
          <w:p w14:paraId="5D8259FF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CC38565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3E153E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65C811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5D0FD5C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D94A07D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DDD52A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4A35F3EF" w14:textId="77777777" w:rsidTr="003E1D87">
        <w:tc>
          <w:tcPr>
            <w:tcW w:w="2080" w:type="dxa"/>
          </w:tcPr>
          <w:p w14:paraId="2FA7317E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C2285FE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37B253D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6503EF8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F8C9791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F9F9008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7657493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072B051F" w14:textId="77777777" w:rsidTr="003E1D87">
        <w:tc>
          <w:tcPr>
            <w:tcW w:w="2080" w:type="dxa"/>
          </w:tcPr>
          <w:p w14:paraId="12DBEB13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9D5E3D0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D9166F9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E283215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715F804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0D8879E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DD7B441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7F06BF66" w14:textId="77777777" w:rsidTr="003E1D87">
        <w:tc>
          <w:tcPr>
            <w:tcW w:w="2080" w:type="dxa"/>
          </w:tcPr>
          <w:p w14:paraId="7260944B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E2605A4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3B36349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3F4A0FD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AD0EFF7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C92995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F118ACE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6514051F" w14:textId="77777777" w:rsidTr="003E1D87">
        <w:tc>
          <w:tcPr>
            <w:tcW w:w="2080" w:type="dxa"/>
          </w:tcPr>
          <w:p w14:paraId="40E99F98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D9C67A7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4415EEA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AE30A6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312F1A1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8CC69A8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4FE2667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0CAF8899" w14:textId="77777777" w:rsidTr="003E1D87">
        <w:tc>
          <w:tcPr>
            <w:tcW w:w="2080" w:type="dxa"/>
          </w:tcPr>
          <w:p w14:paraId="4C156FF2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D747027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6FF6ED2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04B426F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40757D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DE81C19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C8A9CD6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45984991" w14:textId="77777777" w:rsidTr="003E1D87">
        <w:tc>
          <w:tcPr>
            <w:tcW w:w="2080" w:type="dxa"/>
          </w:tcPr>
          <w:p w14:paraId="45181AAA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8C3D7BB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C37F0F6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2923C08C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9E70A8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854C6E7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5F7F03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1BB2A399" w14:textId="77777777" w:rsidTr="003E1D87">
        <w:tc>
          <w:tcPr>
            <w:tcW w:w="2080" w:type="dxa"/>
          </w:tcPr>
          <w:p w14:paraId="7E4B1158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E55CB9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A22F382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49E494F2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132F622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B19579B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42CCAC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E97979" w:rsidRPr="00635181" w14:paraId="4674037D" w14:textId="77777777" w:rsidTr="003E1D87">
        <w:tc>
          <w:tcPr>
            <w:tcW w:w="2080" w:type="dxa"/>
          </w:tcPr>
          <w:p w14:paraId="2F3AF881" w14:textId="77777777" w:rsidR="00E97979" w:rsidRPr="003D401C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45C3120" w14:textId="77777777" w:rsidR="00E97979" w:rsidRPr="002144BA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FD55E4F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78FD3B2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3B902B9" w14:textId="77777777" w:rsidR="00E97979" w:rsidRPr="00C2205B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BAA2961" w14:textId="77777777" w:rsidR="00E97979" w:rsidRPr="00635181" w:rsidRDefault="00E9797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A025496" w14:textId="77777777" w:rsidR="00E97979" w:rsidRPr="00946886" w:rsidRDefault="00E97979" w:rsidP="009F6456">
            <w:pPr>
              <w:pStyle w:val="afd"/>
              <w:rPr>
                <w:lang w:val="en-US"/>
              </w:rPr>
            </w:pPr>
          </w:p>
        </w:tc>
      </w:tr>
      <w:tr w:rsidR="001A7080" w:rsidRPr="00635181" w14:paraId="0BE1AAF2" w14:textId="77777777" w:rsidTr="003E1D87">
        <w:tc>
          <w:tcPr>
            <w:tcW w:w="2080" w:type="dxa"/>
          </w:tcPr>
          <w:p w14:paraId="0EBA48C1" w14:textId="77777777" w:rsidR="001A7080" w:rsidRPr="003D401C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B85D18F" w14:textId="77777777" w:rsidR="001A7080" w:rsidRPr="002144BA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7C50C53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D76C0E4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FD2C4AB" w14:textId="77777777" w:rsidR="001A7080" w:rsidRPr="00C2205B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3CFA5CB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0183624" w14:textId="77777777" w:rsidR="001A7080" w:rsidRPr="00946886" w:rsidRDefault="001A7080" w:rsidP="009F6456">
            <w:pPr>
              <w:pStyle w:val="afd"/>
              <w:rPr>
                <w:lang w:val="en-US"/>
              </w:rPr>
            </w:pPr>
          </w:p>
        </w:tc>
      </w:tr>
      <w:tr w:rsidR="001A7080" w:rsidRPr="00635181" w14:paraId="770CC715" w14:textId="77777777" w:rsidTr="003E1D87">
        <w:tc>
          <w:tcPr>
            <w:tcW w:w="2080" w:type="dxa"/>
          </w:tcPr>
          <w:p w14:paraId="6B67AB4D" w14:textId="77777777" w:rsidR="001A7080" w:rsidRPr="003D401C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3239B51" w14:textId="77777777" w:rsidR="001A7080" w:rsidRPr="002144BA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80A2D19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970D42E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888A6BE" w14:textId="77777777" w:rsidR="001A7080" w:rsidRPr="00C2205B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71A0E4" w14:textId="77777777" w:rsidR="001A7080" w:rsidRPr="00635181" w:rsidRDefault="001A7080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B3623EB" w14:textId="77777777" w:rsidR="001A7080" w:rsidRPr="00946886" w:rsidRDefault="001A7080" w:rsidP="009F6456">
            <w:pPr>
              <w:pStyle w:val="afd"/>
              <w:rPr>
                <w:lang w:val="en-US"/>
              </w:rPr>
            </w:pPr>
          </w:p>
        </w:tc>
      </w:tr>
      <w:tr w:rsidR="00CA36D9" w:rsidRPr="00635181" w14:paraId="352BF96E" w14:textId="77777777" w:rsidTr="003E1D87">
        <w:tc>
          <w:tcPr>
            <w:tcW w:w="2080" w:type="dxa"/>
          </w:tcPr>
          <w:p w14:paraId="28C71B93" w14:textId="77777777" w:rsidR="00CA36D9" w:rsidRPr="003D401C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799D0E" w14:textId="77777777" w:rsidR="00CA36D9" w:rsidRPr="002144BA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98B2D4D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B55CFB1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60DA8A5" w14:textId="77777777" w:rsidR="00CA36D9" w:rsidRPr="00C2205B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50B98C8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F11E80" w14:textId="77777777" w:rsidR="00CA36D9" w:rsidRPr="00946886" w:rsidRDefault="00CA36D9" w:rsidP="009F6456">
            <w:pPr>
              <w:pStyle w:val="afd"/>
              <w:rPr>
                <w:lang w:val="en-US"/>
              </w:rPr>
            </w:pPr>
          </w:p>
        </w:tc>
      </w:tr>
      <w:tr w:rsidR="00CA36D9" w:rsidRPr="00635181" w14:paraId="331F2E20" w14:textId="77777777" w:rsidTr="003E1D87">
        <w:tc>
          <w:tcPr>
            <w:tcW w:w="2080" w:type="dxa"/>
          </w:tcPr>
          <w:p w14:paraId="730CBE22" w14:textId="77777777" w:rsidR="00CA36D9" w:rsidRPr="003D401C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AE72200" w14:textId="77777777" w:rsidR="00CA36D9" w:rsidRPr="002144BA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0103963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29764735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9969798" w14:textId="77777777" w:rsidR="00CA36D9" w:rsidRPr="00C2205B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14265CD" w14:textId="77777777" w:rsidR="00CA36D9" w:rsidRPr="00635181" w:rsidRDefault="00CA36D9" w:rsidP="009F645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B486388" w14:textId="77777777" w:rsidR="00CA36D9" w:rsidRPr="00946886" w:rsidRDefault="00CA36D9" w:rsidP="009F6456">
            <w:pPr>
              <w:pStyle w:val="afd"/>
              <w:rPr>
                <w:lang w:val="en-US"/>
              </w:rPr>
            </w:pPr>
          </w:p>
        </w:tc>
      </w:tr>
    </w:tbl>
    <w:p w14:paraId="6A31791F" w14:textId="77777777" w:rsidR="00B9134B" w:rsidRDefault="00B9134B" w:rsidP="00B9134B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93346F1" wp14:editId="6EC3D7E2">
            <wp:extent cx="5530315" cy="58077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5" cy="58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7FCB" w14:textId="56643DE9" w:rsidR="00B9134B" w:rsidRPr="008016E1" w:rsidRDefault="00B9134B" w:rsidP="00B9134B">
      <w:pPr>
        <w:pStyle w:val="af3"/>
      </w:pPr>
      <w:r>
        <w:t xml:space="preserve">Рисунок </w:t>
      </w:r>
      <w:r w:rsidRPr="001158B7">
        <w:t>5</w:t>
      </w:r>
      <w:r>
        <w:t>.</w:t>
      </w:r>
      <w:r w:rsidRPr="00B9134B">
        <w:t>3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DC</w:t>
      </w:r>
    </w:p>
    <w:p w14:paraId="72561496" w14:textId="035E8123" w:rsidR="00C73084" w:rsidRPr="00B9134B" w:rsidRDefault="002147EB" w:rsidP="002147EB">
      <w:pPr>
        <w:pStyle w:val="31"/>
      </w:pPr>
      <w:bookmarkStart w:id="8" w:name="_Toc178651813"/>
      <w:r>
        <w:lastRenderedPageBreak/>
        <w:t xml:space="preserve">5.3.1 </w:t>
      </w:r>
      <w:r w:rsidR="00F534B7">
        <w:t>Заряд батарей</w:t>
      </w:r>
      <w:r w:rsidR="00EE5C3D" w:rsidRPr="00B9134B">
        <w:t xml:space="preserve"> (</w:t>
      </w:r>
      <w:r w:rsidR="00EE5C3D">
        <w:rPr>
          <w:lang w:val="en-US"/>
        </w:rPr>
        <w:t>BC</w:t>
      </w:r>
      <w:r w:rsidR="00EE5C3D" w:rsidRPr="00B9134B">
        <w:t>)</w:t>
      </w:r>
      <w:bookmarkEnd w:id="8"/>
    </w:p>
    <w:p w14:paraId="2338CE32" w14:textId="77777777" w:rsidR="004D38C3" w:rsidRDefault="004D38C3" w:rsidP="007D48FA">
      <w:pPr>
        <w:pStyle w:val="af1"/>
      </w:pPr>
    </w:p>
    <w:p w14:paraId="3F8CD568" w14:textId="4ADF0924" w:rsidR="004D38C3" w:rsidRDefault="005433D0" w:rsidP="007D48FA">
      <w:pPr>
        <w:pStyle w:val="af1"/>
      </w:pPr>
      <w:r>
        <w:t xml:space="preserve">100% заряда батарей составляют </w:t>
      </w:r>
      <w:r w:rsidR="00023854">
        <w:t>3000</w:t>
      </w:r>
      <w:r>
        <w:t xml:space="preserve"> условных единиц.</w:t>
      </w:r>
    </w:p>
    <w:p w14:paraId="3E4AA7DA" w14:textId="77777777" w:rsidR="002F0706" w:rsidRDefault="002F0706" w:rsidP="007D48FA">
      <w:pPr>
        <w:pStyle w:val="af1"/>
      </w:pPr>
    </w:p>
    <w:p w14:paraId="5B260328" w14:textId="25ECCFD6" w:rsidR="004D38C3" w:rsidRDefault="004D38C3" w:rsidP="007D48FA">
      <w:pPr>
        <w:pStyle w:val="af1"/>
        <w:sectPr w:rsidR="004D38C3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3AD30281" w14:textId="191715F8" w:rsidR="007D48FA" w:rsidRPr="0024642E" w:rsidRDefault="007D48FA" w:rsidP="007D48FA">
      <w:pPr>
        <w:pStyle w:val="11"/>
      </w:pPr>
      <w:bookmarkStart w:id="9" w:name="_Toc178651814"/>
      <w:r>
        <w:lastRenderedPageBreak/>
        <w:t>6 ДИЗЕЛЬНЫЙ ОТСЕК</w:t>
      </w:r>
      <w:r w:rsidR="00D84037" w:rsidRPr="0024642E">
        <w:t xml:space="preserve"> (</w:t>
      </w:r>
      <w:r w:rsidR="00D84037">
        <w:rPr>
          <w:lang w:val="en-US"/>
        </w:rPr>
        <w:t>D</w:t>
      </w:r>
      <w:r w:rsidR="00A25928">
        <w:rPr>
          <w:lang w:val="en-US"/>
        </w:rPr>
        <w:t>IE</w:t>
      </w:r>
      <w:r w:rsidR="00D84037">
        <w:rPr>
          <w:lang w:val="en-US"/>
        </w:rPr>
        <w:t>C</w:t>
      </w:r>
      <w:r w:rsidR="00D84037" w:rsidRPr="0024642E">
        <w:t>)</w:t>
      </w:r>
      <w:bookmarkEnd w:id="9"/>
    </w:p>
    <w:p w14:paraId="76CBC24E" w14:textId="77777777" w:rsidR="007D48FA" w:rsidRDefault="007D48FA" w:rsidP="007D48FA">
      <w:pPr>
        <w:pStyle w:val="af1"/>
      </w:pPr>
    </w:p>
    <w:p w14:paraId="03A742EE" w14:textId="42FFD4D6" w:rsidR="002147EB" w:rsidRPr="0024642E" w:rsidRDefault="002147EB" w:rsidP="002147EB">
      <w:pPr>
        <w:pStyle w:val="23"/>
      </w:pPr>
      <w:bookmarkStart w:id="10" w:name="_Toc178651815"/>
      <w:r w:rsidRPr="00684C28">
        <w:t xml:space="preserve">6.1 </w:t>
      </w:r>
      <w:r>
        <w:t>Дизеля</w:t>
      </w:r>
      <w:r w:rsidR="00D84037" w:rsidRPr="0024642E">
        <w:t xml:space="preserve"> (</w:t>
      </w:r>
      <w:r w:rsidR="00D84037">
        <w:rPr>
          <w:lang w:val="en-US"/>
        </w:rPr>
        <w:t>DE</w:t>
      </w:r>
      <w:r w:rsidR="00D84037" w:rsidRPr="0024642E">
        <w:t>)</w:t>
      </w:r>
      <w:bookmarkEnd w:id="10"/>
    </w:p>
    <w:p w14:paraId="400DD5D6" w14:textId="77777777" w:rsidR="002147EB" w:rsidRDefault="002147EB" w:rsidP="007D48FA">
      <w:pPr>
        <w:pStyle w:val="af1"/>
      </w:pPr>
    </w:p>
    <w:p w14:paraId="0567BA60" w14:textId="7BB0EE6D" w:rsidR="00F22BC0" w:rsidRDefault="00F22BC0" w:rsidP="00F22BC0">
      <w:pPr>
        <w:pStyle w:val="af1"/>
      </w:pPr>
      <w:r>
        <w:t>В таблице 6.1 указаны характеристики работы дизеля в разных режимах работы.</w:t>
      </w:r>
      <w:r w:rsidR="00271EBA">
        <w:t xml:space="preserve"> Дизеля не могу</w:t>
      </w:r>
      <w:r w:rsidR="00F54C25">
        <w:t>т</w:t>
      </w:r>
      <w:r w:rsidR="00271EBA">
        <w:t xml:space="preserve"> работать на любой глубине.</w:t>
      </w:r>
      <w:r w:rsidR="00101860">
        <w:t xml:space="preserve"> Ускорение равно 2 километра в час в секунду.</w:t>
      </w:r>
    </w:p>
    <w:p w14:paraId="7765AB92" w14:textId="77777777" w:rsidR="00F22BC0" w:rsidRDefault="00F22BC0" w:rsidP="00F22BC0">
      <w:pPr>
        <w:pStyle w:val="af1"/>
      </w:pPr>
    </w:p>
    <w:p w14:paraId="1273F0CF" w14:textId="2BFEB0ED" w:rsidR="00F22BC0" w:rsidRDefault="00F22BC0" w:rsidP="00F22BC0">
      <w:pPr>
        <w:pStyle w:val="afd"/>
      </w:pPr>
      <w:r>
        <w:t>Таблица 6.1 – Характеристики работы дизеля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835"/>
        <w:gridCol w:w="4784"/>
      </w:tblGrid>
      <w:tr w:rsidR="00D11C01" w14:paraId="61A11571" w14:textId="77777777" w:rsidTr="005B33B4">
        <w:tc>
          <w:tcPr>
            <w:tcW w:w="4531" w:type="dxa"/>
            <w:vAlign w:val="center"/>
          </w:tcPr>
          <w:p w14:paraId="7E3BC013" w14:textId="7C4E9CE6" w:rsidR="00D11C01" w:rsidRDefault="00D11C01" w:rsidP="00E665F9">
            <w:pPr>
              <w:pStyle w:val="af1"/>
              <w:ind w:firstLine="0"/>
              <w:jc w:val="center"/>
            </w:pPr>
            <w:r>
              <w:t>Режим работы</w:t>
            </w:r>
          </w:p>
        </w:tc>
        <w:tc>
          <w:tcPr>
            <w:tcW w:w="2410" w:type="dxa"/>
            <w:vAlign w:val="center"/>
          </w:tcPr>
          <w:p w14:paraId="554481A7" w14:textId="6EE616A4" w:rsidR="00D11C01" w:rsidRDefault="00D11C01" w:rsidP="00E665F9">
            <w:pPr>
              <w:pStyle w:val="af1"/>
              <w:ind w:firstLine="0"/>
              <w:jc w:val="center"/>
            </w:pPr>
            <w:r>
              <w:t>Скорость</w:t>
            </w:r>
            <w:r>
              <w:rPr>
                <w:lang w:val="en-US"/>
              </w:rPr>
              <w:t xml:space="preserve"> </w:t>
            </w:r>
            <w:r>
              <w:t>(километр в час)</w:t>
            </w:r>
          </w:p>
        </w:tc>
        <w:tc>
          <w:tcPr>
            <w:tcW w:w="2835" w:type="dxa"/>
            <w:vAlign w:val="center"/>
          </w:tcPr>
          <w:p w14:paraId="402EBB1C" w14:textId="0BFF91C9" w:rsidR="00D11C01" w:rsidRDefault="00D11C01" w:rsidP="00E665F9">
            <w:pPr>
              <w:pStyle w:val="af1"/>
              <w:ind w:firstLine="0"/>
              <w:jc w:val="center"/>
            </w:pPr>
            <w:r>
              <w:t>Потребление топлива</w:t>
            </w:r>
            <w:r w:rsidRPr="00D74390">
              <w:t xml:space="preserve"> </w:t>
            </w:r>
            <w:r>
              <w:t>(литр в минуту)</w:t>
            </w:r>
          </w:p>
        </w:tc>
        <w:tc>
          <w:tcPr>
            <w:tcW w:w="4784" w:type="dxa"/>
            <w:vAlign w:val="center"/>
          </w:tcPr>
          <w:p w14:paraId="5BCCFA09" w14:textId="66887767" w:rsidR="00D11C01" w:rsidRDefault="00D11C01" w:rsidP="00E665F9">
            <w:pPr>
              <w:pStyle w:val="af1"/>
              <w:ind w:firstLine="0"/>
              <w:jc w:val="center"/>
            </w:pPr>
            <w:r>
              <w:t>Восполнение заряда батарей</w:t>
            </w:r>
            <w:r w:rsidRPr="00D74390">
              <w:t xml:space="preserve"> </w:t>
            </w:r>
            <w:r>
              <w:t>(условная единица в минуту)</w:t>
            </w:r>
          </w:p>
        </w:tc>
      </w:tr>
      <w:tr w:rsidR="00D11C01" w14:paraId="2991A36C" w14:textId="77777777" w:rsidTr="005B33B4">
        <w:tc>
          <w:tcPr>
            <w:tcW w:w="4531" w:type="dxa"/>
          </w:tcPr>
          <w:p w14:paraId="7BC078A6" w14:textId="1C598AC7" w:rsidR="00D11C01" w:rsidRDefault="00D11C01" w:rsidP="00D11C01">
            <w:pPr>
              <w:pStyle w:val="af1"/>
              <w:ind w:firstLine="0"/>
            </w:pPr>
            <w:r>
              <w:t>Самый полный вперёд</w:t>
            </w:r>
          </w:p>
        </w:tc>
        <w:tc>
          <w:tcPr>
            <w:tcW w:w="2410" w:type="dxa"/>
          </w:tcPr>
          <w:p w14:paraId="21E16806" w14:textId="322DBE66" w:rsidR="00D11C01" w:rsidRDefault="00D11C01" w:rsidP="00D11C01">
            <w:pPr>
              <w:pStyle w:val="af1"/>
              <w:ind w:firstLine="0"/>
            </w:pPr>
            <w:r>
              <w:t>32</w:t>
            </w:r>
          </w:p>
        </w:tc>
        <w:tc>
          <w:tcPr>
            <w:tcW w:w="2835" w:type="dxa"/>
          </w:tcPr>
          <w:p w14:paraId="5F60816C" w14:textId="1FEE1B2F" w:rsidR="00D11C01" w:rsidRDefault="00D11C01" w:rsidP="00D11C01">
            <w:pPr>
              <w:pStyle w:val="af1"/>
              <w:ind w:firstLine="0"/>
            </w:pPr>
            <w:r>
              <w:t>7</w:t>
            </w:r>
            <w:r>
              <w:rPr>
                <w:lang w:val="en-US"/>
              </w:rPr>
              <w:t xml:space="preserve">,7 | </w:t>
            </w:r>
            <w:r>
              <w:t>7</w:t>
            </w:r>
            <w:r>
              <w:rPr>
                <w:lang w:val="en-US"/>
              </w:rPr>
              <w:t>,7</w:t>
            </w:r>
          </w:p>
        </w:tc>
        <w:tc>
          <w:tcPr>
            <w:tcW w:w="4784" w:type="dxa"/>
          </w:tcPr>
          <w:p w14:paraId="145204DF" w14:textId="0C95A289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0</w:t>
            </w:r>
          </w:p>
        </w:tc>
      </w:tr>
      <w:tr w:rsidR="00D11C01" w14:paraId="78F16F94" w14:textId="77777777" w:rsidTr="005B33B4">
        <w:tc>
          <w:tcPr>
            <w:tcW w:w="4531" w:type="dxa"/>
          </w:tcPr>
          <w:p w14:paraId="533739DA" w14:textId="638907AE" w:rsidR="00D11C01" w:rsidRDefault="00D11C01" w:rsidP="00D11C01">
            <w:pPr>
              <w:pStyle w:val="af1"/>
              <w:ind w:firstLine="0"/>
            </w:pPr>
            <w:r>
              <w:t>Полный вперёд</w:t>
            </w:r>
          </w:p>
        </w:tc>
        <w:tc>
          <w:tcPr>
            <w:tcW w:w="2410" w:type="dxa"/>
          </w:tcPr>
          <w:p w14:paraId="08B35550" w14:textId="1AF89AF8" w:rsidR="00D11C01" w:rsidRDefault="00D11C01" w:rsidP="00D11C01">
            <w:pPr>
              <w:pStyle w:val="af1"/>
              <w:ind w:firstLine="0"/>
            </w:pPr>
            <w:r>
              <w:t>28</w:t>
            </w:r>
          </w:p>
        </w:tc>
        <w:tc>
          <w:tcPr>
            <w:tcW w:w="2835" w:type="dxa"/>
          </w:tcPr>
          <w:p w14:paraId="62DC8DDD" w14:textId="4E5DE021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8,</w:t>
            </w:r>
            <w:r>
              <w:t xml:space="preserve">6 </w:t>
            </w:r>
            <w:r>
              <w:rPr>
                <w:lang w:val="en-US"/>
              </w:rPr>
              <w:t>| 7,6</w:t>
            </w:r>
          </w:p>
        </w:tc>
        <w:tc>
          <w:tcPr>
            <w:tcW w:w="4784" w:type="dxa"/>
          </w:tcPr>
          <w:p w14:paraId="423B5324" w14:textId="026C2922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20,2</w:t>
            </w:r>
          </w:p>
        </w:tc>
      </w:tr>
      <w:tr w:rsidR="00D11C01" w14:paraId="0B3DEAC6" w14:textId="77777777" w:rsidTr="005B33B4">
        <w:tc>
          <w:tcPr>
            <w:tcW w:w="4531" w:type="dxa"/>
          </w:tcPr>
          <w:p w14:paraId="6152895C" w14:textId="0A72BA59" w:rsidR="00D11C01" w:rsidRDefault="00D11C01" w:rsidP="00D11C01">
            <w:pPr>
              <w:pStyle w:val="af1"/>
              <w:ind w:firstLine="0"/>
            </w:pPr>
            <w:r>
              <w:t>Средний вперёд</w:t>
            </w:r>
          </w:p>
        </w:tc>
        <w:tc>
          <w:tcPr>
            <w:tcW w:w="2410" w:type="dxa"/>
          </w:tcPr>
          <w:p w14:paraId="366C6D5B" w14:textId="6E639643" w:rsidR="00D11C01" w:rsidRDefault="00D11C01" w:rsidP="00D11C01">
            <w:pPr>
              <w:pStyle w:val="af1"/>
              <w:ind w:firstLine="0"/>
            </w:pPr>
            <w:r>
              <w:t>24</w:t>
            </w:r>
          </w:p>
        </w:tc>
        <w:tc>
          <w:tcPr>
            <w:tcW w:w="2835" w:type="dxa"/>
          </w:tcPr>
          <w:p w14:paraId="78AC1B37" w14:textId="7D88866E" w:rsidR="00D11C01" w:rsidRDefault="00D11C01" w:rsidP="00D11C01">
            <w:pPr>
              <w:pStyle w:val="af1"/>
              <w:ind w:firstLine="0"/>
            </w:pPr>
            <w:r>
              <w:t>7</w:t>
            </w:r>
            <w:r>
              <w:rPr>
                <w:lang w:val="en-US"/>
              </w:rPr>
              <w:t>,6 | 4,4</w:t>
            </w:r>
          </w:p>
        </w:tc>
        <w:tc>
          <w:tcPr>
            <w:tcW w:w="4784" w:type="dxa"/>
          </w:tcPr>
          <w:p w14:paraId="7D9D010A" w14:textId="799A35D9" w:rsidR="00D11C01" w:rsidRDefault="00D11C01" w:rsidP="00D11C01">
            <w:pPr>
              <w:pStyle w:val="af1"/>
              <w:ind w:firstLine="0"/>
            </w:pPr>
            <w:r>
              <w:t>64,7</w:t>
            </w:r>
          </w:p>
        </w:tc>
      </w:tr>
      <w:tr w:rsidR="00D11C01" w14:paraId="44300317" w14:textId="77777777" w:rsidTr="005B33B4">
        <w:tc>
          <w:tcPr>
            <w:tcW w:w="4531" w:type="dxa"/>
          </w:tcPr>
          <w:p w14:paraId="6164776F" w14:textId="2C10CAD5" w:rsidR="00D11C01" w:rsidRDefault="00D11C01" w:rsidP="00D11C01">
            <w:pPr>
              <w:pStyle w:val="af1"/>
              <w:ind w:firstLine="0"/>
            </w:pPr>
            <w:r>
              <w:t>Малый вперёд</w:t>
            </w:r>
          </w:p>
        </w:tc>
        <w:tc>
          <w:tcPr>
            <w:tcW w:w="2410" w:type="dxa"/>
          </w:tcPr>
          <w:p w14:paraId="6646BE6E" w14:textId="1B4210BE" w:rsidR="00D11C01" w:rsidRDefault="00D11C01" w:rsidP="00D11C01">
            <w:pPr>
              <w:pStyle w:val="af1"/>
              <w:ind w:firstLine="0"/>
            </w:pPr>
            <w:r>
              <w:t>18</w:t>
            </w:r>
          </w:p>
        </w:tc>
        <w:tc>
          <w:tcPr>
            <w:tcW w:w="2835" w:type="dxa"/>
          </w:tcPr>
          <w:p w14:paraId="43046B63" w14:textId="508907D0" w:rsidR="00D11C01" w:rsidRDefault="00D11C01" w:rsidP="00D11C01">
            <w:pPr>
              <w:pStyle w:val="af1"/>
              <w:ind w:firstLine="0"/>
            </w:pPr>
            <w:r>
              <w:t>6</w:t>
            </w:r>
            <w:r>
              <w:rPr>
                <w:lang w:val="en-US"/>
              </w:rPr>
              <w:t xml:space="preserve"> | 3,3</w:t>
            </w:r>
          </w:p>
        </w:tc>
        <w:tc>
          <w:tcPr>
            <w:tcW w:w="4784" w:type="dxa"/>
          </w:tcPr>
          <w:p w14:paraId="1B987E3F" w14:textId="33FD98A5" w:rsidR="00D11C01" w:rsidRDefault="00D11C01" w:rsidP="00D11C01">
            <w:pPr>
              <w:pStyle w:val="af1"/>
              <w:ind w:firstLine="0"/>
            </w:pPr>
            <w:r>
              <w:t>62,7</w:t>
            </w:r>
          </w:p>
        </w:tc>
      </w:tr>
      <w:tr w:rsidR="00D11C01" w14:paraId="6B95B469" w14:textId="77777777" w:rsidTr="005B33B4">
        <w:tc>
          <w:tcPr>
            <w:tcW w:w="4531" w:type="dxa"/>
          </w:tcPr>
          <w:p w14:paraId="00F358C9" w14:textId="22D5C2DE" w:rsidR="00D11C01" w:rsidRDefault="00D11C01" w:rsidP="00D11C01">
            <w:pPr>
              <w:pStyle w:val="af1"/>
              <w:ind w:firstLine="0"/>
            </w:pPr>
            <w:r>
              <w:t>Самый малый вперёд</w:t>
            </w:r>
          </w:p>
        </w:tc>
        <w:tc>
          <w:tcPr>
            <w:tcW w:w="2410" w:type="dxa"/>
          </w:tcPr>
          <w:p w14:paraId="12A1B8D1" w14:textId="7DA178B7" w:rsidR="00D11C01" w:rsidRDefault="00D11C01" w:rsidP="00D11C01">
            <w:pPr>
              <w:pStyle w:val="af1"/>
              <w:ind w:firstLine="0"/>
            </w:pPr>
            <w:r>
              <w:t>6</w:t>
            </w:r>
          </w:p>
        </w:tc>
        <w:tc>
          <w:tcPr>
            <w:tcW w:w="2835" w:type="dxa"/>
          </w:tcPr>
          <w:p w14:paraId="613BDA54" w14:textId="36A0FBEB" w:rsidR="00D11C01" w:rsidRDefault="00D11C01" w:rsidP="00D11C01">
            <w:pPr>
              <w:pStyle w:val="af1"/>
              <w:ind w:firstLine="0"/>
            </w:pPr>
            <w:r>
              <w:t>8,2</w:t>
            </w:r>
            <w:r>
              <w:rPr>
                <w:lang w:val="en-US"/>
              </w:rPr>
              <w:t xml:space="preserve"> | 2,6</w:t>
            </w:r>
          </w:p>
        </w:tc>
        <w:tc>
          <w:tcPr>
            <w:tcW w:w="4784" w:type="dxa"/>
          </w:tcPr>
          <w:p w14:paraId="5033BAE5" w14:textId="58ED2E87" w:rsidR="00D11C01" w:rsidRDefault="00D11C01" w:rsidP="00D11C01">
            <w:pPr>
              <w:pStyle w:val="af1"/>
              <w:ind w:firstLine="0"/>
            </w:pPr>
            <w:r>
              <w:t>128,9</w:t>
            </w:r>
          </w:p>
        </w:tc>
      </w:tr>
      <w:tr w:rsidR="00D11C01" w14:paraId="6E9A2E60" w14:textId="77777777" w:rsidTr="005B33B4">
        <w:tc>
          <w:tcPr>
            <w:tcW w:w="4531" w:type="dxa"/>
          </w:tcPr>
          <w:p w14:paraId="69371C73" w14:textId="1E1EC7D0" w:rsidR="00D11C01" w:rsidRDefault="00D11C01" w:rsidP="00D11C01">
            <w:pPr>
              <w:pStyle w:val="af1"/>
              <w:ind w:firstLine="0"/>
            </w:pPr>
            <w:r>
              <w:t>Обе машины стоп</w:t>
            </w:r>
          </w:p>
        </w:tc>
        <w:tc>
          <w:tcPr>
            <w:tcW w:w="2410" w:type="dxa"/>
          </w:tcPr>
          <w:p w14:paraId="024B4ECF" w14:textId="1DE43714" w:rsidR="00D11C01" w:rsidRDefault="00D11C01" w:rsidP="00D11C01">
            <w:pPr>
              <w:pStyle w:val="af1"/>
              <w:ind w:firstLine="0"/>
            </w:pPr>
            <w:r>
              <w:t>0</w:t>
            </w:r>
          </w:p>
        </w:tc>
        <w:tc>
          <w:tcPr>
            <w:tcW w:w="2835" w:type="dxa"/>
          </w:tcPr>
          <w:p w14:paraId="1E1B0550" w14:textId="5721BCCD" w:rsidR="00D11C01" w:rsidRDefault="00D11C01" w:rsidP="00D11C01">
            <w:pPr>
              <w:pStyle w:val="af1"/>
              <w:ind w:firstLine="0"/>
            </w:pPr>
            <w:r>
              <w:t>0</w:t>
            </w:r>
            <w:r>
              <w:rPr>
                <w:lang w:val="en-US"/>
              </w:rPr>
              <w:t xml:space="preserve"> | 0</w:t>
            </w:r>
          </w:p>
        </w:tc>
        <w:tc>
          <w:tcPr>
            <w:tcW w:w="4784" w:type="dxa"/>
          </w:tcPr>
          <w:p w14:paraId="0DA784B1" w14:textId="4454E9B3" w:rsidR="00D11C01" w:rsidRDefault="00D11C01" w:rsidP="00D11C01">
            <w:pPr>
              <w:pStyle w:val="af1"/>
              <w:ind w:firstLine="0"/>
            </w:pPr>
            <w:r>
              <w:t>0</w:t>
            </w:r>
          </w:p>
        </w:tc>
      </w:tr>
      <w:tr w:rsidR="00D11C01" w14:paraId="69C8F1A2" w14:textId="77777777" w:rsidTr="005B33B4">
        <w:tc>
          <w:tcPr>
            <w:tcW w:w="4531" w:type="dxa"/>
          </w:tcPr>
          <w:p w14:paraId="2BF1FBEF" w14:textId="08966115" w:rsidR="00D11C01" w:rsidRDefault="00D11C01" w:rsidP="00D11C01">
            <w:pPr>
              <w:pStyle w:val="af1"/>
              <w:ind w:firstLine="0"/>
            </w:pPr>
            <w:r>
              <w:t>Зарядка батарей</w:t>
            </w:r>
          </w:p>
        </w:tc>
        <w:tc>
          <w:tcPr>
            <w:tcW w:w="2410" w:type="dxa"/>
          </w:tcPr>
          <w:p w14:paraId="7D5AB864" w14:textId="0C170912" w:rsidR="00D11C01" w:rsidRDefault="00D11C01" w:rsidP="00D11C01">
            <w:pPr>
              <w:pStyle w:val="af1"/>
              <w:ind w:firstLine="0"/>
            </w:pPr>
            <w:r>
              <w:t>0</w:t>
            </w:r>
          </w:p>
        </w:tc>
        <w:tc>
          <w:tcPr>
            <w:tcW w:w="2835" w:type="dxa"/>
          </w:tcPr>
          <w:p w14:paraId="1C60D9DA" w14:textId="6AC3B1FB" w:rsidR="00D11C01" w:rsidRDefault="00D11C01" w:rsidP="00D11C01">
            <w:pPr>
              <w:pStyle w:val="af1"/>
              <w:ind w:firstLine="0"/>
            </w:pPr>
            <w:r>
              <w:t>2</w:t>
            </w:r>
            <w:r>
              <w:rPr>
                <w:lang w:val="en-US"/>
              </w:rPr>
              <w:t xml:space="preserve"> | 0</w:t>
            </w:r>
          </w:p>
        </w:tc>
        <w:tc>
          <w:tcPr>
            <w:tcW w:w="4784" w:type="dxa"/>
          </w:tcPr>
          <w:p w14:paraId="4A924E0C" w14:textId="708FDE18" w:rsidR="00D11C01" w:rsidRDefault="00D11C01" w:rsidP="00D11C01">
            <w:pPr>
              <w:pStyle w:val="af1"/>
              <w:ind w:firstLine="0"/>
            </w:pPr>
            <w:r>
              <w:t>50</w:t>
            </w:r>
          </w:p>
        </w:tc>
      </w:tr>
      <w:tr w:rsidR="00D11C01" w14:paraId="1C65AAA3" w14:textId="77777777" w:rsidTr="005B33B4">
        <w:tc>
          <w:tcPr>
            <w:tcW w:w="4531" w:type="dxa"/>
          </w:tcPr>
          <w:p w14:paraId="5A186A68" w14:textId="03BF9E18" w:rsidR="00D11C01" w:rsidRDefault="00D11C01" w:rsidP="00D11C01">
            <w:pPr>
              <w:pStyle w:val="af1"/>
              <w:ind w:firstLine="0"/>
            </w:pPr>
            <w:r>
              <w:t>Самый малый назад</w:t>
            </w:r>
          </w:p>
        </w:tc>
        <w:tc>
          <w:tcPr>
            <w:tcW w:w="2410" w:type="dxa"/>
          </w:tcPr>
          <w:p w14:paraId="75B6F151" w14:textId="6920B3C4" w:rsidR="00D11C01" w:rsidRDefault="00D11C01" w:rsidP="00D11C01">
            <w:pPr>
              <w:pStyle w:val="af1"/>
              <w:ind w:firstLine="0"/>
            </w:pPr>
            <w:r>
              <w:t>-</w:t>
            </w:r>
            <w:r>
              <w:rPr>
                <w:lang w:val="en-US"/>
              </w:rPr>
              <w:t>10</w:t>
            </w:r>
          </w:p>
        </w:tc>
        <w:tc>
          <w:tcPr>
            <w:tcW w:w="2835" w:type="dxa"/>
          </w:tcPr>
          <w:p w14:paraId="0654B2F4" w14:textId="269D571F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4,6 | 2</w:t>
            </w:r>
          </w:p>
        </w:tc>
        <w:tc>
          <w:tcPr>
            <w:tcW w:w="4784" w:type="dxa"/>
          </w:tcPr>
          <w:p w14:paraId="7A61FE4C" w14:textId="7D240FD5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65,2</w:t>
            </w:r>
          </w:p>
        </w:tc>
      </w:tr>
      <w:tr w:rsidR="00D11C01" w14:paraId="2EE52B6D" w14:textId="77777777" w:rsidTr="005B33B4">
        <w:tc>
          <w:tcPr>
            <w:tcW w:w="4531" w:type="dxa"/>
          </w:tcPr>
          <w:p w14:paraId="15A1DD07" w14:textId="6B805AD5" w:rsidR="00D11C01" w:rsidRDefault="00D11C01" w:rsidP="00D11C01">
            <w:pPr>
              <w:pStyle w:val="af1"/>
              <w:ind w:firstLine="0"/>
            </w:pPr>
            <w:r>
              <w:t>Малый назад</w:t>
            </w:r>
          </w:p>
        </w:tc>
        <w:tc>
          <w:tcPr>
            <w:tcW w:w="2410" w:type="dxa"/>
          </w:tcPr>
          <w:p w14:paraId="7DA90711" w14:textId="36299258" w:rsidR="00D11C01" w:rsidRDefault="00D11C01" w:rsidP="00D11C01">
            <w:pPr>
              <w:pStyle w:val="af1"/>
              <w:ind w:firstLine="0"/>
            </w:pPr>
            <w:r>
              <w:t>-1</w:t>
            </w:r>
            <w:r>
              <w:rPr>
                <w:lang w:val="en-US"/>
              </w:rPr>
              <w:t>4</w:t>
            </w:r>
          </w:p>
        </w:tc>
        <w:tc>
          <w:tcPr>
            <w:tcW w:w="2835" w:type="dxa"/>
          </w:tcPr>
          <w:p w14:paraId="588119D9" w14:textId="73E00246" w:rsidR="00D11C01" w:rsidRDefault="00D11C01" w:rsidP="00D11C01">
            <w:pPr>
              <w:pStyle w:val="af1"/>
              <w:ind w:firstLine="0"/>
            </w:pPr>
            <w:r>
              <w:t>4,</w:t>
            </w:r>
            <w:r>
              <w:rPr>
                <w:lang w:val="en-US"/>
              </w:rPr>
              <w:t>2 | 2</w:t>
            </w:r>
          </w:p>
        </w:tc>
        <w:tc>
          <w:tcPr>
            <w:tcW w:w="4784" w:type="dxa"/>
          </w:tcPr>
          <w:p w14:paraId="6BC991A4" w14:textId="73C41C21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49,9</w:t>
            </w:r>
          </w:p>
        </w:tc>
      </w:tr>
      <w:tr w:rsidR="00D11C01" w14:paraId="6E539057" w14:textId="77777777" w:rsidTr="005B33B4">
        <w:tc>
          <w:tcPr>
            <w:tcW w:w="4531" w:type="dxa"/>
          </w:tcPr>
          <w:p w14:paraId="38A7F193" w14:textId="457822FC" w:rsidR="00D11C01" w:rsidRDefault="00D11C01" w:rsidP="00D11C01">
            <w:pPr>
              <w:pStyle w:val="af1"/>
              <w:ind w:firstLine="0"/>
            </w:pPr>
            <w:r>
              <w:lastRenderedPageBreak/>
              <w:t>Средний назад</w:t>
            </w:r>
          </w:p>
        </w:tc>
        <w:tc>
          <w:tcPr>
            <w:tcW w:w="2410" w:type="dxa"/>
          </w:tcPr>
          <w:p w14:paraId="1DEB6182" w14:textId="2CE30746" w:rsidR="00D11C01" w:rsidRDefault="00D11C01" w:rsidP="00D11C01">
            <w:pPr>
              <w:pStyle w:val="af1"/>
              <w:ind w:firstLine="0"/>
            </w:pPr>
            <w:r>
              <w:t>-1</w:t>
            </w:r>
            <w:r>
              <w:rPr>
                <w:lang w:val="en-US"/>
              </w:rPr>
              <w:t>8</w:t>
            </w:r>
          </w:p>
        </w:tc>
        <w:tc>
          <w:tcPr>
            <w:tcW w:w="2835" w:type="dxa"/>
          </w:tcPr>
          <w:p w14:paraId="6A08682E" w14:textId="1C9AC739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4,3 | 2,8</w:t>
            </w:r>
          </w:p>
        </w:tc>
        <w:tc>
          <w:tcPr>
            <w:tcW w:w="4784" w:type="dxa"/>
          </w:tcPr>
          <w:p w14:paraId="5F919024" w14:textId="78D9916C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34</w:t>
            </w:r>
          </w:p>
        </w:tc>
      </w:tr>
      <w:tr w:rsidR="00D11C01" w14:paraId="457F7F61" w14:textId="77777777" w:rsidTr="005B33B4">
        <w:tc>
          <w:tcPr>
            <w:tcW w:w="4531" w:type="dxa"/>
          </w:tcPr>
          <w:p w14:paraId="0F491FFE" w14:textId="4DACD385" w:rsidR="00D11C01" w:rsidRDefault="00D11C01" w:rsidP="00D11C01">
            <w:pPr>
              <w:pStyle w:val="af1"/>
              <w:ind w:firstLine="0"/>
            </w:pPr>
            <w:r>
              <w:t>Самый полный назад</w:t>
            </w:r>
          </w:p>
        </w:tc>
        <w:tc>
          <w:tcPr>
            <w:tcW w:w="2410" w:type="dxa"/>
          </w:tcPr>
          <w:p w14:paraId="035D0781" w14:textId="7A3B75BF" w:rsidR="00D11C01" w:rsidRDefault="00D11C01" w:rsidP="00D11C01">
            <w:pPr>
              <w:pStyle w:val="af1"/>
              <w:ind w:firstLine="0"/>
            </w:pPr>
            <w:r>
              <w:t>-</w:t>
            </w:r>
            <w:r>
              <w:rPr>
                <w:lang w:val="en-US"/>
              </w:rPr>
              <w:t>20</w:t>
            </w:r>
          </w:p>
        </w:tc>
        <w:tc>
          <w:tcPr>
            <w:tcW w:w="2835" w:type="dxa"/>
          </w:tcPr>
          <w:p w14:paraId="22F58421" w14:textId="562117D2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4,6 | 4,6</w:t>
            </w:r>
          </w:p>
        </w:tc>
        <w:tc>
          <w:tcPr>
            <w:tcW w:w="4784" w:type="dxa"/>
          </w:tcPr>
          <w:p w14:paraId="3FDABC88" w14:textId="4E9BC1CF" w:rsidR="00D11C01" w:rsidRDefault="00D11C01" w:rsidP="00D11C01">
            <w:pPr>
              <w:pStyle w:val="af1"/>
              <w:ind w:firstLine="0"/>
            </w:pPr>
            <w:r>
              <w:rPr>
                <w:lang w:val="en-US"/>
              </w:rPr>
              <w:t>0</w:t>
            </w:r>
          </w:p>
        </w:tc>
      </w:tr>
    </w:tbl>
    <w:p w14:paraId="1279E167" w14:textId="77777777" w:rsidR="009C401A" w:rsidRDefault="009C401A" w:rsidP="009C401A">
      <w:pPr>
        <w:pStyle w:val="af1"/>
        <w:rPr>
          <w:lang w:val="en-US"/>
        </w:rPr>
      </w:pPr>
    </w:p>
    <w:p w14:paraId="6F65ACCD" w14:textId="77777777" w:rsidR="002D72FC" w:rsidRPr="00B948B4" w:rsidRDefault="002D72FC" w:rsidP="002D72FC">
      <w:pPr>
        <w:pStyle w:val="31"/>
      </w:pPr>
      <w:bookmarkStart w:id="11" w:name="_Toc178651816"/>
      <w:r>
        <w:t>6.1.1 Топливо</w:t>
      </w:r>
      <w:r w:rsidRPr="00B948B4">
        <w:t xml:space="preserve"> (</w:t>
      </w:r>
      <w:r>
        <w:rPr>
          <w:lang w:val="en-US"/>
        </w:rPr>
        <w:t>F</w:t>
      </w:r>
      <w:r w:rsidRPr="00B948B4">
        <w:t>)</w:t>
      </w:r>
      <w:bookmarkEnd w:id="11"/>
    </w:p>
    <w:p w14:paraId="2AA32F22" w14:textId="77777777" w:rsidR="002D72FC" w:rsidRDefault="002D72FC" w:rsidP="002D72FC">
      <w:pPr>
        <w:pStyle w:val="af1"/>
      </w:pPr>
    </w:p>
    <w:p w14:paraId="5153EC2A" w14:textId="77777777" w:rsidR="002D72FC" w:rsidRDefault="002D72FC" w:rsidP="002D72FC">
      <w:pPr>
        <w:pStyle w:val="af1"/>
      </w:pPr>
      <w:r>
        <w:t>100% топлива составляют 50000 литров.</w:t>
      </w:r>
    </w:p>
    <w:p w14:paraId="722F4C06" w14:textId="77777777" w:rsidR="000E4582" w:rsidRPr="00410A7F" w:rsidRDefault="000E4582" w:rsidP="000E4582">
      <w:pPr>
        <w:pStyle w:val="af1"/>
      </w:pPr>
      <w:r>
        <w:t xml:space="preserve">На рисунке </w:t>
      </w:r>
      <w:r w:rsidRPr="00B948B4">
        <w:t>6</w:t>
      </w:r>
      <w:r>
        <w:t>.</w:t>
      </w:r>
      <w:r w:rsidRPr="00B948B4">
        <w:t>1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DE</w:t>
      </w:r>
      <w:r>
        <w:t xml:space="preserve">, в таблице </w:t>
      </w:r>
      <w:r w:rsidRPr="00B948B4">
        <w:t>6</w:t>
      </w:r>
      <w:r>
        <w:t>.</w:t>
      </w:r>
      <w:r w:rsidRPr="00B948B4">
        <w:t>2</w:t>
      </w:r>
      <w:r>
        <w:t xml:space="preserve"> – характеристики интерфейсов</w:t>
      </w:r>
    </w:p>
    <w:p w14:paraId="35F4120F" w14:textId="77777777" w:rsidR="002D72FC" w:rsidRPr="002D72FC" w:rsidRDefault="002D72FC" w:rsidP="009C401A">
      <w:pPr>
        <w:pStyle w:val="af1"/>
      </w:pPr>
    </w:p>
    <w:p w14:paraId="68C8F758" w14:textId="1A48397A" w:rsidR="009C401A" w:rsidRPr="00057ED5" w:rsidRDefault="009C401A" w:rsidP="009C401A">
      <w:pPr>
        <w:pStyle w:val="afd"/>
        <w:rPr>
          <w:lang w:val="en-US"/>
        </w:rPr>
      </w:pPr>
      <w:r>
        <w:t xml:space="preserve">Таблица </w:t>
      </w:r>
      <w:r w:rsidR="00B948B4">
        <w:rPr>
          <w:lang w:val="en-US"/>
        </w:rPr>
        <w:t>6</w:t>
      </w:r>
      <w:r>
        <w:t>.</w:t>
      </w:r>
      <w:r w:rsidR="00B948B4">
        <w:rPr>
          <w:lang w:val="en-US"/>
        </w:rPr>
        <w:t>2</w:t>
      </w:r>
      <w:r>
        <w:t xml:space="preserve"> – Характеристика интерфейсов</w:t>
      </w:r>
      <w:r>
        <w:rPr>
          <w:lang w:val="en-US"/>
        </w:rPr>
        <w:t xml:space="preserve"> D</w:t>
      </w:r>
      <w:r w:rsidR="00B948B4">
        <w:rPr>
          <w:lang w:val="en-US"/>
        </w:rPr>
        <w:t>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9C401A" w14:paraId="24C360CB" w14:textId="77777777" w:rsidTr="003E1D87">
        <w:tc>
          <w:tcPr>
            <w:tcW w:w="2080" w:type="dxa"/>
            <w:vAlign w:val="center"/>
          </w:tcPr>
          <w:p w14:paraId="00C5DD63" w14:textId="77777777" w:rsidR="009C401A" w:rsidRDefault="009C401A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41CAE074" w14:textId="77777777" w:rsidR="009C401A" w:rsidRDefault="009C401A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1F11928B" w14:textId="77777777" w:rsidR="009C401A" w:rsidRDefault="009C401A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002F999E" w14:textId="77777777" w:rsidR="009C401A" w:rsidRDefault="009C401A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3D2501F0" w14:textId="77777777" w:rsidR="009C401A" w:rsidRDefault="009C401A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4FC82F3A" w14:textId="77777777" w:rsidR="009C401A" w:rsidRDefault="009C401A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DC8A088" w14:textId="77777777" w:rsidR="009C401A" w:rsidRDefault="009C401A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F64886" w:rsidRPr="00575F44" w14:paraId="0F0BFEFF" w14:textId="77777777" w:rsidTr="003E1D87">
        <w:tc>
          <w:tcPr>
            <w:tcW w:w="2080" w:type="dxa"/>
          </w:tcPr>
          <w:p w14:paraId="766507FC" w14:textId="098474CD" w:rsidR="00F64886" w:rsidRPr="00A82332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fuel</w:t>
            </w:r>
          </w:p>
        </w:tc>
        <w:tc>
          <w:tcPr>
            <w:tcW w:w="2080" w:type="dxa"/>
          </w:tcPr>
          <w:p w14:paraId="1CF05040" w14:textId="57B2EC8F" w:rsidR="00F64886" w:rsidRPr="002144BA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A436AE9" w14:textId="0B2686B2" w:rsidR="00F64886" w:rsidRPr="00715920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передаёт данные </w:t>
            </w:r>
            <w:r>
              <w:rPr>
                <w:lang w:val="en-US"/>
              </w:rPr>
              <w:t>DC</w:t>
            </w:r>
          </w:p>
        </w:tc>
        <w:tc>
          <w:tcPr>
            <w:tcW w:w="2229" w:type="dxa"/>
          </w:tcPr>
          <w:p w14:paraId="17694750" w14:textId="74A7CC90" w:rsidR="00F64886" w:rsidRPr="00715920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DC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3CE1734C" w14:textId="644DA793" w:rsidR="00F64886" w:rsidRPr="00AB1B71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3010FD08" w14:textId="3EDA55C6" w:rsidR="00F64886" w:rsidRPr="00A82332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16C7EE41" w14:textId="6D24B24B" w:rsidR="00F64886" w:rsidRPr="00946886" w:rsidRDefault="00EE4B40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f(dca, bc, sa, d, deom, dee)</w:t>
            </w:r>
          </w:p>
        </w:tc>
      </w:tr>
      <w:tr w:rsidR="00F64886" w:rsidRPr="00575F44" w14:paraId="6B43DB65" w14:textId="77777777" w:rsidTr="003E1D87">
        <w:tc>
          <w:tcPr>
            <w:tcW w:w="2080" w:type="dxa"/>
          </w:tcPr>
          <w:p w14:paraId="5A4225C5" w14:textId="7FAEB793" w:rsidR="00F64886" w:rsidRPr="003D401C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deWorkMode</w:t>
            </w:r>
          </w:p>
        </w:tc>
        <w:tc>
          <w:tcPr>
            <w:tcW w:w="2080" w:type="dxa"/>
          </w:tcPr>
          <w:p w14:paraId="36AFEC0E" w14:textId="799327D3" w:rsidR="00F64886" w:rsidRPr="002144BA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5FFA7BC" w14:textId="44FB1599" w:rsidR="00F64886" w:rsidRDefault="00F64886" w:rsidP="00F64886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0BD29830" w14:textId="79986569" w:rsidR="00F64886" w:rsidRDefault="00F64886" w:rsidP="00F64886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9252874" w14:textId="5633AC9D" w:rsidR="00F64886" w:rsidRPr="00C2205B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118DBAC4" w14:textId="40966D92" w:rsidR="00F64886" w:rsidRPr="007D60D6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0542B5C4" w14:textId="23989413" w:rsidR="00F64886" w:rsidRPr="00946886" w:rsidRDefault="00EE4B40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f(dca, bc, sa, d, deom, dee)</w:t>
            </w:r>
          </w:p>
        </w:tc>
      </w:tr>
      <w:tr w:rsidR="00F64886" w:rsidRPr="00575F44" w14:paraId="1040EA30" w14:textId="77777777" w:rsidTr="003E1D87">
        <w:tc>
          <w:tcPr>
            <w:tcW w:w="2080" w:type="dxa"/>
          </w:tcPr>
          <w:p w14:paraId="25449E90" w14:textId="6D8FA451" w:rsidR="00F64886" w:rsidRPr="003D401C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deWorkMode</w:t>
            </w:r>
          </w:p>
        </w:tc>
        <w:tc>
          <w:tcPr>
            <w:tcW w:w="2080" w:type="dxa"/>
          </w:tcPr>
          <w:p w14:paraId="5483D14E" w14:textId="046CD733" w:rsidR="00F64886" w:rsidRPr="002144BA" w:rsidRDefault="00870B03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00172C1" w14:textId="18D840C3" w:rsidR="00F64886" w:rsidRDefault="00F64886" w:rsidP="00F64886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передаёт данные </w:t>
            </w:r>
            <w:r w:rsidR="000B7DBA"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329C32A7" w14:textId="1D73F96F" w:rsidR="00F64886" w:rsidRDefault="000B7DBA" w:rsidP="00F64886">
            <w:pPr>
              <w:pStyle w:val="afd"/>
            </w:pPr>
            <w:r>
              <w:rPr>
                <w:lang w:val="en-US"/>
              </w:rPr>
              <w:t>G</w:t>
            </w:r>
            <w:r w:rsidR="00F64886">
              <w:rPr>
                <w:lang w:val="en-US"/>
              </w:rPr>
              <w:t xml:space="preserve"> </w:t>
            </w:r>
            <w:r w:rsidR="00F64886">
              <w:t xml:space="preserve">принимает данные </w:t>
            </w:r>
            <w:r w:rsidR="00F64886"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D4FF0A8" w14:textId="04F9FD26" w:rsidR="00F64886" w:rsidRPr="00C2205B" w:rsidRDefault="00F64886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ED03B83" w14:textId="76A5420F" w:rsidR="00F64886" w:rsidRPr="000B7DBA" w:rsidRDefault="000B7DBA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458812AA" w14:textId="18471CFF" w:rsidR="00F64886" w:rsidRPr="00946886" w:rsidRDefault="00EE4B40" w:rsidP="00F6488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f(dca, bc, sa, d, deom, dee)</w:t>
            </w:r>
          </w:p>
        </w:tc>
      </w:tr>
      <w:tr w:rsidR="002A16EB" w14:paraId="6FF707AE" w14:textId="77777777" w:rsidTr="003E1D87">
        <w:tc>
          <w:tcPr>
            <w:tcW w:w="2080" w:type="dxa"/>
          </w:tcPr>
          <w:p w14:paraId="2564F287" w14:textId="406774AB" w:rsidR="002A16EB" w:rsidRPr="003D401C" w:rsidRDefault="00582B9F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dcActivate</w:t>
            </w:r>
          </w:p>
        </w:tc>
        <w:tc>
          <w:tcPr>
            <w:tcW w:w="2080" w:type="dxa"/>
          </w:tcPr>
          <w:p w14:paraId="2CB8FCA3" w14:textId="6CE45306" w:rsidR="002A16EB" w:rsidRPr="002144BA" w:rsidRDefault="00582B9F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4FC0B9A7" w14:textId="4FC606EF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DC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2F9F1D9A" w14:textId="0679C698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063F5FEF" w14:textId="673AF948" w:rsidR="002A16EB" w:rsidRPr="00C2205B" w:rsidRDefault="002A16EB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2080" w:type="dxa"/>
          </w:tcPr>
          <w:p w14:paraId="48501623" w14:textId="25E2865D" w:rsidR="002A16EB" w:rsidRDefault="002A16EB" w:rsidP="002A16EB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436E0D0A" w14:textId="3A92D180" w:rsidR="002A16EB" w:rsidRPr="00946886" w:rsidRDefault="00867EEA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dca</w:t>
            </w:r>
          </w:p>
        </w:tc>
      </w:tr>
      <w:tr w:rsidR="002A16EB" w14:paraId="5BAC449C" w14:textId="77777777" w:rsidTr="003E1D87">
        <w:tc>
          <w:tcPr>
            <w:tcW w:w="2080" w:type="dxa"/>
          </w:tcPr>
          <w:p w14:paraId="72EE9040" w14:textId="611554DA" w:rsidR="002A16EB" w:rsidRPr="003D401C" w:rsidRDefault="00E46555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4520D2C6" w14:textId="78BC6003" w:rsidR="002A16EB" w:rsidRPr="002144BA" w:rsidRDefault="00E46555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742C296" w14:textId="6A5B2EC8" w:rsidR="002A16EB" w:rsidRDefault="001311AB" w:rsidP="002A16EB">
            <w:pPr>
              <w:pStyle w:val="afd"/>
            </w:pPr>
            <w:r>
              <w:rPr>
                <w:lang w:val="en-US"/>
              </w:rPr>
              <w:t>EM</w:t>
            </w:r>
            <w:r w:rsidR="002A16EB">
              <w:rPr>
                <w:lang w:val="en-US"/>
              </w:rPr>
              <w:t xml:space="preserve"> </w:t>
            </w:r>
            <w:r w:rsidR="002A16EB">
              <w:t xml:space="preserve">передаёт данные </w:t>
            </w:r>
            <w:r w:rsidR="002A16EB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772FA0FF" w14:textId="3E4303B4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 w:rsidR="001311AB"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794052CA" w14:textId="373AFD2D" w:rsidR="002A16EB" w:rsidRPr="00C2205B" w:rsidRDefault="002A16EB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3B50ED6" w14:textId="7E497380" w:rsidR="002A16EB" w:rsidRDefault="002A16EB" w:rsidP="002A16EB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44070088" w14:textId="72C3EA61" w:rsidR="002A16EB" w:rsidRPr="00946886" w:rsidRDefault="00B01726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bc</w:t>
            </w:r>
          </w:p>
        </w:tc>
      </w:tr>
      <w:tr w:rsidR="002A16EB" w14:paraId="05AF537B" w14:textId="77777777" w:rsidTr="003E1D87">
        <w:tc>
          <w:tcPr>
            <w:tcW w:w="2080" w:type="dxa"/>
          </w:tcPr>
          <w:p w14:paraId="7AD10164" w14:textId="5FBB9222" w:rsidR="002A16EB" w:rsidRPr="003D401C" w:rsidRDefault="00E67126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sActivate</w:t>
            </w:r>
          </w:p>
        </w:tc>
        <w:tc>
          <w:tcPr>
            <w:tcW w:w="2080" w:type="dxa"/>
          </w:tcPr>
          <w:p w14:paraId="3F2F48AC" w14:textId="3E6CA34C" w:rsidR="002A16EB" w:rsidRPr="002144BA" w:rsidRDefault="00B97BB5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1403C554" w14:textId="7A57AF3E" w:rsidR="002A16EB" w:rsidRDefault="001311AB" w:rsidP="002A16EB">
            <w:pPr>
              <w:pStyle w:val="afd"/>
            </w:pPr>
            <w:r>
              <w:rPr>
                <w:lang w:val="en-US"/>
              </w:rPr>
              <w:t>S</w:t>
            </w:r>
            <w:r w:rsidR="002A16EB">
              <w:rPr>
                <w:lang w:val="en-US"/>
              </w:rPr>
              <w:t xml:space="preserve"> </w:t>
            </w:r>
            <w:r w:rsidR="002A16EB">
              <w:t xml:space="preserve">передаёт данные </w:t>
            </w:r>
            <w:r w:rsidR="002A16EB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6FB5EEFF" w14:textId="19FBE057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 w:rsidR="001311AB"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319E916B" w14:textId="6D0F7AF7" w:rsidR="002A16EB" w:rsidRPr="00C2205B" w:rsidRDefault="002A16EB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2B3D7530" w14:textId="62E0EDE8" w:rsidR="002A16EB" w:rsidRDefault="002A16EB" w:rsidP="002A16EB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FC57891" w14:textId="60E975B5" w:rsidR="002A16EB" w:rsidRPr="00946886" w:rsidRDefault="00B01726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</w:t>
            </w:r>
          </w:p>
        </w:tc>
      </w:tr>
      <w:tr w:rsidR="002A16EB" w14:paraId="7AB2011F" w14:textId="77777777" w:rsidTr="003E1D87">
        <w:tc>
          <w:tcPr>
            <w:tcW w:w="2080" w:type="dxa"/>
          </w:tcPr>
          <w:p w14:paraId="32225274" w14:textId="7C150034" w:rsidR="002A16EB" w:rsidRPr="003D401C" w:rsidRDefault="00ED27E2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69C1EB87" w14:textId="530B4A57" w:rsidR="002A16EB" w:rsidRPr="002144BA" w:rsidRDefault="00ED27E2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F758D82" w14:textId="5A1E2357" w:rsidR="002A16EB" w:rsidRDefault="001311AB" w:rsidP="002A16EB">
            <w:pPr>
              <w:pStyle w:val="afd"/>
            </w:pPr>
            <w:r>
              <w:rPr>
                <w:lang w:val="en-US"/>
              </w:rPr>
              <w:t>ES</w:t>
            </w:r>
            <w:r w:rsidR="002A16EB">
              <w:rPr>
                <w:lang w:val="en-US"/>
              </w:rPr>
              <w:t xml:space="preserve"> </w:t>
            </w:r>
            <w:r w:rsidR="002A16EB">
              <w:t xml:space="preserve">передаёт данные </w:t>
            </w:r>
            <w:r w:rsidR="002A16EB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6BC28A8B" w14:textId="29013CA1" w:rsidR="002A16EB" w:rsidRDefault="002A16EB" w:rsidP="002A16EB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 w:rsidR="001311AB"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2149D9EE" w14:textId="7B5D16B5" w:rsidR="002A16EB" w:rsidRPr="00C2205B" w:rsidRDefault="002A16EB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293A3470" w14:textId="6A13D996" w:rsidR="002A16EB" w:rsidRDefault="002A16EB" w:rsidP="002A16EB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38FA7046" w14:textId="775598F0" w:rsidR="002A16EB" w:rsidRPr="00946886" w:rsidRDefault="00B01726" w:rsidP="002A16EB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CF2308" w14:paraId="65AB4399" w14:textId="77777777" w:rsidTr="003E1D87">
        <w:tc>
          <w:tcPr>
            <w:tcW w:w="2080" w:type="dxa"/>
          </w:tcPr>
          <w:p w14:paraId="19E1FE58" w14:textId="63219835" w:rsidR="00CF2308" w:rsidRPr="003D401C" w:rsidRDefault="006A3260" w:rsidP="00CF2308">
            <w:pPr>
              <w:pStyle w:val="afd"/>
              <w:rPr>
                <w:lang w:val="en-US"/>
              </w:rPr>
            </w:pPr>
            <w:r>
              <w:t>o</w:t>
            </w:r>
            <w:r w:rsidR="00CF2308" w:rsidRPr="00B841F7">
              <w:t>perating</w:t>
            </w:r>
            <w:r w:rsidR="00CF2308">
              <w:rPr>
                <w:lang w:val="en-US"/>
              </w:rPr>
              <w:t>M</w:t>
            </w:r>
            <w:r w:rsidR="00CF2308" w:rsidRPr="00B841F7">
              <w:t>ode</w:t>
            </w:r>
          </w:p>
        </w:tc>
        <w:tc>
          <w:tcPr>
            <w:tcW w:w="2080" w:type="dxa"/>
          </w:tcPr>
          <w:p w14:paraId="0DE74805" w14:textId="5122F44C" w:rsidR="00CF2308" w:rsidRPr="002144BA" w:rsidRDefault="00CF2308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CC29751" w14:textId="73D81EF2" w:rsidR="00CF2308" w:rsidRDefault="00CF2308" w:rsidP="00CF2308">
            <w:pPr>
              <w:pStyle w:val="afd"/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503404C6" w14:textId="2D8B9DCD" w:rsidR="00CF2308" w:rsidRDefault="00CF2308" w:rsidP="00CF2308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6A7EDA1" w14:textId="44B1046A" w:rsidR="00CF2308" w:rsidRPr="00C2205B" w:rsidRDefault="00CF2308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23542131" w14:textId="168F3672" w:rsidR="00CF2308" w:rsidRDefault="00CF2308" w:rsidP="00CF2308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D8A1742" w14:textId="2CA0887D" w:rsidR="00CF2308" w:rsidRPr="00946886" w:rsidRDefault="00B01726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deo</w:t>
            </w:r>
            <w:r w:rsidR="00EE4B40">
              <w:rPr>
                <w:lang w:val="en-US"/>
              </w:rPr>
              <w:t>m</w:t>
            </w:r>
          </w:p>
        </w:tc>
      </w:tr>
      <w:tr w:rsidR="00CF2308" w14:paraId="2FFD863C" w14:textId="77777777" w:rsidTr="003E1D87">
        <w:tc>
          <w:tcPr>
            <w:tcW w:w="2080" w:type="dxa"/>
          </w:tcPr>
          <w:p w14:paraId="764D31E6" w14:textId="7A538890" w:rsidR="00CF2308" w:rsidRPr="003D401C" w:rsidRDefault="007B47EE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CF2308">
              <w:rPr>
                <w:lang w:val="en-US"/>
              </w:rPr>
              <w:t>Enable</w:t>
            </w:r>
          </w:p>
        </w:tc>
        <w:tc>
          <w:tcPr>
            <w:tcW w:w="2080" w:type="dxa"/>
          </w:tcPr>
          <w:p w14:paraId="0A804549" w14:textId="1B19C43E" w:rsidR="00CF2308" w:rsidRPr="002144BA" w:rsidRDefault="00CF2308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75EEB764" w14:textId="4C11BAF5" w:rsidR="00CF2308" w:rsidRDefault="00CF2308" w:rsidP="00CF2308">
            <w:pPr>
              <w:pStyle w:val="afd"/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61FE682B" w14:textId="710978D6" w:rsidR="00CF2308" w:rsidRDefault="00CF2308" w:rsidP="00CF2308">
            <w:pPr>
              <w:pStyle w:val="afd"/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7EF28BD" w14:textId="4A4B629E" w:rsidR="00CF2308" w:rsidRPr="00C2205B" w:rsidRDefault="00CF2308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2CFAC2D0" w14:textId="0F287CEC" w:rsidR="00CF2308" w:rsidRDefault="00CF2308" w:rsidP="00CF2308">
            <w:pPr>
              <w:pStyle w:val="afd"/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B106B9F" w14:textId="56345703" w:rsidR="00CF2308" w:rsidRPr="00946886" w:rsidRDefault="00B01726" w:rsidP="00CF230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dee</w:t>
            </w:r>
          </w:p>
        </w:tc>
      </w:tr>
      <w:tr w:rsidR="00CF2308" w14:paraId="63566548" w14:textId="77777777" w:rsidTr="003E1D87">
        <w:tc>
          <w:tcPr>
            <w:tcW w:w="2080" w:type="dxa"/>
          </w:tcPr>
          <w:p w14:paraId="2C136C9D" w14:textId="77777777" w:rsidR="00CF2308" w:rsidRPr="003D401C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03A7B16" w14:textId="77777777" w:rsidR="00CF2308" w:rsidRPr="002144BA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E90A95F" w14:textId="77777777" w:rsidR="00CF2308" w:rsidRDefault="00CF2308" w:rsidP="00CF2308">
            <w:pPr>
              <w:pStyle w:val="afd"/>
            </w:pPr>
          </w:p>
        </w:tc>
        <w:tc>
          <w:tcPr>
            <w:tcW w:w="2229" w:type="dxa"/>
          </w:tcPr>
          <w:p w14:paraId="6EBE8C0F" w14:textId="77777777" w:rsidR="00CF2308" w:rsidRDefault="00CF2308" w:rsidP="00CF2308">
            <w:pPr>
              <w:pStyle w:val="afd"/>
            </w:pPr>
          </w:p>
        </w:tc>
        <w:tc>
          <w:tcPr>
            <w:tcW w:w="2080" w:type="dxa"/>
          </w:tcPr>
          <w:p w14:paraId="1F100EEB" w14:textId="10B4FBA6" w:rsidR="00CF2308" w:rsidRPr="00C2205B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618FD66" w14:textId="7075BF8D" w:rsidR="00CF2308" w:rsidRDefault="00CF2308" w:rsidP="00CF2308">
            <w:pPr>
              <w:pStyle w:val="afd"/>
            </w:pPr>
          </w:p>
        </w:tc>
        <w:tc>
          <w:tcPr>
            <w:tcW w:w="2080" w:type="dxa"/>
          </w:tcPr>
          <w:p w14:paraId="47BE1C74" w14:textId="77777777" w:rsidR="00CF2308" w:rsidRPr="00946886" w:rsidRDefault="00CF2308" w:rsidP="00CF2308">
            <w:pPr>
              <w:pStyle w:val="afd"/>
              <w:rPr>
                <w:lang w:val="en-US"/>
              </w:rPr>
            </w:pPr>
          </w:p>
        </w:tc>
      </w:tr>
      <w:tr w:rsidR="00CF2308" w14:paraId="6D50B78F" w14:textId="77777777" w:rsidTr="003E1D87">
        <w:tc>
          <w:tcPr>
            <w:tcW w:w="2080" w:type="dxa"/>
          </w:tcPr>
          <w:p w14:paraId="04785E84" w14:textId="77777777" w:rsidR="00CF2308" w:rsidRPr="003D401C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8CE9BE3" w14:textId="77777777" w:rsidR="00CF2308" w:rsidRPr="002144BA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93F1434" w14:textId="77777777" w:rsidR="00CF2308" w:rsidRDefault="00CF2308" w:rsidP="00CF2308">
            <w:pPr>
              <w:pStyle w:val="afd"/>
            </w:pPr>
          </w:p>
        </w:tc>
        <w:tc>
          <w:tcPr>
            <w:tcW w:w="2229" w:type="dxa"/>
          </w:tcPr>
          <w:p w14:paraId="13F6E656" w14:textId="77777777" w:rsidR="00CF2308" w:rsidRDefault="00CF2308" w:rsidP="00CF2308">
            <w:pPr>
              <w:pStyle w:val="afd"/>
            </w:pPr>
          </w:p>
        </w:tc>
        <w:tc>
          <w:tcPr>
            <w:tcW w:w="2080" w:type="dxa"/>
          </w:tcPr>
          <w:p w14:paraId="01EF23BF" w14:textId="0A26BF30" w:rsidR="00CF2308" w:rsidRPr="00C2205B" w:rsidRDefault="00CF230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E3B1A32" w14:textId="70427570" w:rsidR="00CF2308" w:rsidRDefault="00CF2308" w:rsidP="00CF2308">
            <w:pPr>
              <w:pStyle w:val="afd"/>
            </w:pPr>
          </w:p>
        </w:tc>
        <w:tc>
          <w:tcPr>
            <w:tcW w:w="2080" w:type="dxa"/>
          </w:tcPr>
          <w:p w14:paraId="4C68D8C4" w14:textId="77777777" w:rsidR="00CF2308" w:rsidRPr="00946886" w:rsidRDefault="00CF2308" w:rsidP="00CF2308">
            <w:pPr>
              <w:pStyle w:val="afd"/>
              <w:rPr>
                <w:lang w:val="en-US"/>
              </w:rPr>
            </w:pPr>
          </w:p>
        </w:tc>
      </w:tr>
      <w:tr w:rsidR="001A7724" w14:paraId="23490B07" w14:textId="77777777" w:rsidTr="003E1D87">
        <w:tc>
          <w:tcPr>
            <w:tcW w:w="2080" w:type="dxa"/>
          </w:tcPr>
          <w:p w14:paraId="0CF78B12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F9EED8F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F0C4D61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7601788C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317A8BCB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551CB2E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DEC74C8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  <w:tr w:rsidR="00C200E8" w14:paraId="774CEE6D" w14:textId="77777777" w:rsidTr="003E1D87">
        <w:tc>
          <w:tcPr>
            <w:tcW w:w="2080" w:type="dxa"/>
          </w:tcPr>
          <w:p w14:paraId="1D997F76" w14:textId="77777777" w:rsidR="00C200E8" w:rsidRPr="003D401C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4BB9528" w14:textId="77777777" w:rsidR="00C200E8" w:rsidRPr="002144BA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B55D75A" w14:textId="77777777" w:rsidR="00C200E8" w:rsidRDefault="00C200E8" w:rsidP="00CF2308">
            <w:pPr>
              <w:pStyle w:val="afd"/>
            </w:pPr>
          </w:p>
        </w:tc>
        <w:tc>
          <w:tcPr>
            <w:tcW w:w="2229" w:type="dxa"/>
          </w:tcPr>
          <w:p w14:paraId="37337DE6" w14:textId="77777777" w:rsidR="00C200E8" w:rsidRDefault="00C200E8" w:rsidP="00CF2308">
            <w:pPr>
              <w:pStyle w:val="afd"/>
            </w:pPr>
          </w:p>
        </w:tc>
        <w:tc>
          <w:tcPr>
            <w:tcW w:w="2080" w:type="dxa"/>
          </w:tcPr>
          <w:p w14:paraId="4D71B11A" w14:textId="77777777" w:rsidR="00C200E8" w:rsidRPr="00C2205B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DA41667" w14:textId="77777777" w:rsidR="00C200E8" w:rsidRDefault="00C200E8" w:rsidP="00CF2308">
            <w:pPr>
              <w:pStyle w:val="afd"/>
            </w:pPr>
          </w:p>
        </w:tc>
        <w:tc>
          <w:tcPr>
            <w:tcW w:w="2080" w:type="dxa"/>
          </w:tcPr>
          <w:p w14:paraId="3AFC2CBC" w14:textId="77777777" w:rsidR="00C200E8" w:rsidRPr="00946886" w:rsidRDefault="00C200E8" w:rsidP="00CF2308">
            <w:pPr>
              <w:pStyle w:val="afd"/>
              <w:rPr>
                <w:lang w:val="en-US"/>
              </w:rPr>
            </w:pPr>
          </w:p>
        </w:tc>
      </w:tr>
      <w:tr w:rsidR="00C200E8" w14:paraId="13A6CBEB" w14:textId="77777777" w:rsidTr="003E1D87">
        <w:tc>
          <w:tcPr>
            <w:tcW w:w="2080" w:type="dxa"/>
          </w:tcPr>
          <w:p w14:paraId="5E164FE9" w14:textId="77777777" w:rsidR="00C200E8" w:rsidRPr="003D401C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9048366" w14:textId="77777777" w:rsidR="00C200E8" w:rsidRPr="002144BA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D31AD28" w14:textId="77777777" w:rsidR="00C200E8" w:rsidRDefault="00C200E8" w:rsidP="00CF2308">
            <w:pPr>
              <w:pStyle w:val="afd"/>
            </w:pPr>
          </w:p>
        </w:tc>
        <w:tc>
          <w:tcPr>
            <w:tcW w:w="2229" w:type="dxa"/>
          </w:tcPr>
          <w:p w14:paraId="55CCADD9" w14:textId="77777777" w:rsidR="00C200E8" w:rsidRDefault="00C200E8" w:rsidP="00CF2308">
            <w:pPr>
              <w:pStyle w:val="afd"/>
            </w:pPr>
          </w:p>
        </w:tc>
        <w:tc>
          <w:tcPr>
            <w:tcW w:w="2080" w:type="dxa"/>
          </w:tcPr>
          <w:p w14:paraId="28364143" w14:textId="77777777" w:rsidR="00C200E8" w:rsidRPr="00C2205B" w:rsidRDefault="00C200E8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472829A" w14:textId="77777777" w:rsidR="00C200E8" w:rsidRDefault="00C200E8" w:rsidP="00CF2308">
            <w:pPr>
              <w:pStyle w:val="afd"/>
            </w:pPr>
          </w:p>
        </w:tc>
        <w:tc>
          <w:tcPr>
            <w:tcW w:w="2080" w:type="dxa"/>
          </w:tcPr>
          <w:p w14:paraId="780930EC" w14:textId="77777777" w:rsidR="00C200E8" w:rsidRPr="00946886" w:rsidRDefault="00C200E8" w:rsidP="00CF2308">
            <w:pPr>
              <w:pStyle w:val="afd"/>
              <w:rPr>
                <w:lang w:val="en-US"/>
              </w:rPr>
            </w:pPr>
          </w:p>
        </w:tc>
      </w:tr>
      <w:tr w:rsidR="001A7724" w14:paraId="208D93D3" w14:textId="77777777" w:rsidTr="003E1D87">
        <w:tc>
          <w:tcPr>
            <w:tcW w:w="2080" w:type="dxa"/>
          </w:tcPr>
          <w:p w14:paraId="4438D473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33B0F80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BCE8588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5CE578B0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A53E04F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D137E1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2B596BE9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  <w:tr w:rsidR="001A7724" w14:paraId="49BA70F7" w14:textId="77777777" w:rsidTr="003E1D87">
        <w:tc>
          <w:tcPr>
            <w:tcW w:w="2080" w:type="dxa"/>
          </w:tcPr>
          <w:p w14:paraId="65EC3A11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7C879A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E6AE839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165BC546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59ABDDED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16DC296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5ACEC723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  <w:tr w:rsidR="001A7724" w14:paraId="4AC389B1" w14:textId="77777777" w:rsidTr="003E1D87">
        <w:tc>
          <w:tcPr>
            <w:tcW w:w="2080" w:type="dxa"/>
          </w:tcPr>
          <w:p w14:paraId="108C991D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CDA97CB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8FE31AB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7AC44EC0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580E0F97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78E6CD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F3B233B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  <w:tr w:rsidR="001A7724" w14:paraId="4A286F34" w14:textId="77777777" w:rsidTr="003E1D87">
        <w:tc>
          <w:tcPr>
            <w:tcW w:w="2080" w:type="dxa"/>
          </w:tcPr>
          <w:p w14:paraId="4A861D7F" w14:textId="77777777" w:rsidR="001A7724" w:rsidRPr="003D401C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2674F2" w14:textId="77777777" w:rsidR="001A7724" w:rsidRPr="002144BA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C61194A" w14:textId="77777777" w:rsidR="001A7724" w:rsidRDefault="001A7724" w:rsidP="00CF2308">
            <w:pPr>
              <w:pStyle w:val="afd"/>
            </w:pPr>
          </w:p>
        </w:tc>
        <w:tc>
          <w:tcPr>
            <w:tcW w:w="2229" w:type="dxa"/>
          </w:tcPr>
          <w:p w14:paraId="141420A0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3344D73" w14:textId="77777777" w:rsidR="001A7724" w:rsidRPr="00C2205B" w:rsidRDefault="001A7724" w:rsidP="00CF230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88C1EE0" w14:textId="77777777" w:rsidR="001A7724" w:rsidRDefault="001A7724" w:rsidP="00CF2308">
            <w:pPr>
              <w:pStyle w:val="afd"/>
            </w:pPr>
          </w:p>
        </w:tc>
        <w:tc>
          <w:tcPr>
            <w:tcW w:w="2080" w:type="dxa"/>
          </w:tcPr>
          <w:p w14:paraId="62895901" w14:textId="77777777" w:rsidR="001A7724" w:rsidRPr="00946886" w:rsidRDefault="001A7724" w:rsidP="00CF2308">
            <w:pPr>
              <w:pStyle w:val="afd"/>
              <w:rPr>
                <w:lang w:val="en-US"/>
              </w:rPr>
            </w:pPr>
          </w:p>
        </w:tc>
      </w:tr>
    </w:tbl>
    <w:p w14:paraId="47A2D0CE" w14:textId="77777777" w:rsidR="009C401A" w:rsidRDefault="009C401A" w:rsidP="009C401A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19286D3F" wp14:editId="5DBCC2D1">
            <wp:extent cx="5530315" cy="580170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5" cy="58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44C7" w14:textId="3D20AF06" w:rsidR="009C401A" w:rsidRPr="008016E1" w:rsidRDefault="009C401A" w:rsidP="009C401A">
      <w:pPr>
        <w:pStyle w:val="af3"/>
      </w:pPr>
      <w:r>
        <w:t xml:space="preserve">Рисунок </w:t>
      </w:r>
      <w:r w:rsidR="00B948B4" w:rsidRPr="00B948B4">
        <w:t>6</w:t>
      </w:r>
      <w:r>
        <w:t>.</w:t>
      </w:r>
      <w:r w:rsidR="00B948B4" w:rsidRPr="00B948B4">
        <w:t>1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D</w:t>
      </w:r>
      <w:r w:rsidR="007B47EE">
        <w:rPr>
          <w:lang w:val="en-US"/>
        </w:rPr>
        <w:t>E</w:t>
      </w:r>
    </w:p>
    <w:p w14:paraId="70F78CF7" w14:textId="0C4DF4B8" w:rsidR="00684C28" w:rsidRPr="002D72FC" w:rsidRDefault="00934447" w:rsidP="00684C28">
      <w:pPr>
        <w:pStyle w:val="23"/>
      </w:pPr>
      <w:bookmarkStart w:id="12" w:name="_Toc178651817"/>
      <w:r>
        <w:lastRenderedPageBreak/>
        <w:t>6</w:t>
      </w:r>
      <w:r w:rsidR="00684C28">
        <w:t>.</w:t>
      </w:r>
      <w:r w:rsidR="007357C4">
        <w:t>2</w:t>
      </w:r>
      <w:r w:rsidR="00684C28">
        <w:t xml:space="preserve"> Шноркель</w:t>
      </w:r>
      <w:r w:rsidR="00BE304E" w:rsidRPr="002D72FC">
        <w:t xml:space="preserve"> (</w:t>
      </w:r>
      <w:r w:rsidR="00BE304E">
        <w:rPr>
          <w:lang w:val="en-US"/>
        </w:rPr>
        <w:t>S</w:t>
      </w:r>
      <w:r w:rsidR="00BE304E" w:rsidRPr="002D72FC">
        <w:t>)</w:t>
      </w:r>
      <w:bookmarkEnd w:id="12"/>
    </w:p>
    <w:p w14:paraId="63E7CBED" w14:textId="77777777" w:rsidR="00684C28" w:rsidRDefault="00684C28" w:rsidP="00684C28">
      <w:pPr>
        <w:pStyle w:val="af1"/>
      </w:pPr>
    </w:p>
    <w:p w14:paraId="4E872807" w14:textId="3AA8D917" w:rsidR="00684C28" w:rsidRDefault="00684C28" w:rsidP="00684C28">
      <w:pPr>
        <w:pStyle w:val="af1"/>
      </w:pPr>
      <w:r>
        <w:t xml:space="preserve">Система труб, которая может быть выдвинута над поверхностью воды для забора свежего воздуха и обеспечения работы дизелей в подводном положении. Работает только </w:t>
      </w:r>
      <w:r w:rsidR="00134C80">
        <w:t>до</w:t>
      </w:r>
      <w:r>
        <w:t xml:space="preserve"> перископно</w:t>
      </w:r>
      <w:r w:rsidR="00134C80">
        <w:t>й</w:t>
      </w:r>
      <w:r>
        <w:t xml:space="preserve"> глубин</w:t>
      </w:r>
      <w:r w:rsidR="00134C80">
        <w:t>ы</w:t>
      </w:r>
      <w:r>
        <w:t xml:space="preserve"> (</w:t>
      </w:r>
      <w:r w:rsidR="00213BF3">
        <w:t xml:space="preserve">до </w:t>
      </w:r>
      <w:r>
        <w:t>8 метров).</w:t>
      </w:r>
    </w:p>
    <w:p w14:paraId="321761B8" w14:textId="77777777" w:rsidR="00684C28" w:rsidRDefault="00684C28" w:rsidP="00684C28">
      <w:pPr>
        <w:pStyle w:val="af1"/>
      </w:pPr>
      <w:r>
        <w:t>Восполняет 400 условных единиц качества воздуха в минуту.</w:t>
      </w:r>
    </w:p>
    <w:p w14:paraId="4DFC1350" w14:textId="2D54820C" w:rsidR="00690887" w:rsidRPr="00410A7F" w:rsidRDefault="00690887" w:rsidP="00690887">
      <w:pPr>
        <w:pStyle w:val="af1"/>
      </w:pPr>
      <w:r>
        <w:t xml:space="preserve">На рисунке </w:t>
      </w:r>
      <w:r w:rsidRPr="00B948B4">
        <w:t>6</w:t>
      </w:r>
      <w:r>
        <w:t>.</w:t>
      </w:r>
      <w:r w:rsidRPr="00690887">
        <w:t>2</w:t>
      </w:r>
      <w:r>
        <w:t xml:space="preserve"> указана схема подключения</w:t>
      </w:r>
      <w:r w:rsidRPr="00057ED5">
        <w:t xml:space="preserve"> </w:t>
      </w:r>
      <w:r w:rsidR="00BA0464">
        <w:rPr>
          <w:lang w:val="en-US"/>
        </w:rPr>
        <w:t>S</w:t>
      </w:r>
      <w:r>
        <w:t xml:space="preserve">, в таблице </w:t>
      </w:r>
      <w:r w:rsidRPr="00B948B4">
        <w:t>6</w:t>
      </w:r>
      <w:r>
        <w:t>.</w:t>
      </w:r>
      <w:r w:rsidRPr="00690887">
        <w:t>3</w:t>
      </w:r>
      <w:r>
        <w:t xml:space="preserve"> – характеристики интерфейсов</w:t>
      </w:r>
    </w:p>
    <w:p w14:paraId="5A7DC5C5" w14:textId="77777777" w:rsidR="00690887" w:rsidRPr="00545B47" w:rsidRDefault="00690887" w:rsidP="00690887">
      <w:pPr>
        <w:pStyle w:val="af1"/>
      </w:pPr>
    </w:p>
    <w:p w14:paraId="2618EB03" w14:textId="73EFE42E" w:rsidR="00690887" w:rsidRPr="00690887" w:rsidRDefault="00690887" w:rsidP="00690887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6</w:t>
      </w:r>
      <w:r>
        <w:t>.</w:t>
      </w:r>
      <w:r>
        <w:rPr>
          <w:lang w:val="en-US"/>
        </w:rPr>
        <w:t>3</w:t>
      </w:r>
      <w:r>
        <w:t xml:space="preserve"> – Характеристика интерфейсов</w:t>
      </w:r>
      <w:r>
        <w:rPr>
          <w:lang w:val="en-US"/>
        </w:rPr>
        <w:t xml:space="preserve"> 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690887" w14:paraId="40991463" w14:textId="77777777" w:rsidTr="003E1D87">
        <w:tc>
          <w:tcPr>
            <w:tcW w:w="2080" w:type="dxa"/>
            <w:vAlign w:val="center"/>
          </w:tcPr>
          <w:p w14:paraId="24FCA0C4" w14:textId="77777777" w:rsidR="00690887" w:rsidRDefault="00690887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0AB04E68" w14:textId="77777777" w:rsidR="00690887" w:rsidRDefault="00690887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28BC9F09" w14:textId="77777777" w:rsidR="00690887" w:rsidRDefault="00690887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672DD909" w14:textId="77777777" w:rsidR="00690887" w:rsidRDefault="00690887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64EC1405" w14:textId="77777777" w:rsidR="00690887" w:rsidRDefault="00690887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4FC8F748" w14:textId="77777777" w:rsidR="00690887" w:rsidRDefault="00690887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6BC35B79" w14:textId="77777777" w:rsidR="00690887" w:rsidRDefault="00690887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690887" w:rsidRPr="00EE4B40" w14:paraId="1DDB0183" w14:textId="77777777" w:rsidTr="003E1D87">
        <w:tc>
          <w:tcPr>
            <w:tcW w:w="2080" w:type="dxa"/>
          </w:tcPr>
          <w:p w14:paraId="4BAFF54D" w14:textId="2D5451A0" w:rsidR="00690887" w:rsidRPr="00A82332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sActivate</w:t>
            </w:r>
          </w:p>
        </w:tc>
        <w:tc>
          <w:tcPr>
            <w:tcW w:w="2080" w:type="dxa"/>
          </w:tcPr>
          <w:p w14:paraId="386274EC" w14:textId="02EC9D46" w:rsidR="00690887" w:rsidRPr="002144BA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342C556E" w14:textId="7A804B08" w:rsidR="00690887" w:rsidRPr="00715920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S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23D632AE" w14:textId="1A832D66" w:rsidR="00690887" w:rsidRPr="00715920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6B630F41" w14:textId="2A01E841" w:rsidR="00690887" w:rsidRPr="00AB1B71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524D2CD8" w14:textId="003233F7" w:rsidR="00690887" w:rsidRPr="00A82332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75BE3A99" w14:textId="7A610CF0" w:rsidR="00690887" w:rsidRPr="00213247" w:rsidRDefault="0021324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f(d,se)</w:t>
            </w:r>
          </w:p>
        </w:tc>
      </w:tr>
      <w:tr w:rsidR="00690887" w:rsidRPr="00EE4B40" w14:paraId="060328BD" w14:textId="77777777" w:rsidTr="003E1D87">
        <w:tc>
          <w:tcPr>
            <w:tcW w:w="2080" w:type="dxa"/>
          </w:tcPr>
          <w:p w14:paraId="75D5B0DD" w14:textId="2DB96F80" w:rsidR="00690887" w:rsidRPr="003D401C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sActivate</w:t>
            </w:r>
          </w:p>
        </w:tc>
        <w:tc>
          <w:tcPr>
            <w:tcW w:w="2080" w:type="dxa"/>
          </w:tcPr>
          <w:p w14:paraId="21EF09EB" w14:textId="29ED1E08" w:rsidR="00690887" w:rsidRPr="002144BA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A5C4B1E" w14:textId="200BFCD6" w:rsidR="00690887" w:rsidRDefault="00690887" w:rsidP="003E1D87">
            <w:pPr>
              <w:pStyle w:val="afd"/>
            </w:pPr>
            <w:r>
              <w:rPr>
                <w:lang w:val="en-US"/>
              </w:rPr>
              <w:t xml:space="preserve">S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71BABA6D" w14:textId="259E67EF" w:rsidR="00690887" w:rsidRDefault="00690887" w:rsidP="003E1D87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38EE375" w14:textId="46790E5A" w:rsidR="00690887" w:rsidRPr="00C2205B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3BB8BCB9" w14:textId="2353726D" w:rsidR="00690887" w:rsidRPr="007D60D6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</w:tcPr>
          <w:p w14:paraId="392CC80B" w14:textId="6FB51F9F" w:rsidR="00690887" w:rsidRPr="00946886" w:rsidRDefault="0021324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f(d,se)</w:t>
            </w:r>
          </w:p>
        </w:tc>
      </w:tr>
      <w:tr w:rsidR="00690887" w:rsidRPr="00690887" w14:paraId="4AB077C9" w14:textId="77777777" w:rsidTr="00690887">
        <w:trPr>
          <w:trHeight w:val="699"/>
        </w:trPr>
        <w:tc>
          <w:tcPr>
            <w:tcW w:w="2080" w:type="dxa"/>
          </w:tcPr>
          <w:p w14:paraId="423E8CDD" w14:textId="2CEF3EE8" w:rsidR="00690887" w:rsidRPr="003D401C" w:rsidRDefault="00FB5A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74AEC895" w14:textId="0AF13890" w:rsidR="00690887" w:rsidRPr="002144BA" w:rsidRDefault="000C4A3E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051F536" w14:textId="1C2EA65F" w:rsidR="00690887" w:rsidRDefault="00690887" w:rsidP="003E1D87">
            <w:pPr>
              <w:pStyle w:val="afd"/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S</w:t>
            </w:r>
          </w:p>
        </w:tc>
        <w:tc>
          <w:tcPr>
            <w:tcW w:w="2229" w:type="dxa"/>
          </w:tcPr>
          <w:p w14:paraId="133906D7" w14:textId="700B4880" w:rsidR="00690887" w:rsidRDefault="00690887" w:rsidP="003E1D87">
            <w:pPr>
              <w:pStyle w:val="afd"/>
            </w:pPr>
            <w:r>
              <w:rPr>
                <w:lang w:val="en-US"/>
              </w:rPr>
              <w:t xml:space="preserve">S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0DC82114" w14:textId="39D0382E" w:rsidR="00690887" w:rsidRPr="00C2205B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51A9ADDE" w14:textId="77777777" w:rsidR="00690887" w:rsidRPr="007D60D6" w:rsidRDefault="0069088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758000ED" w14:textId="37686656" w:rsidR="00690887" w:rsidRPr="00946886" w:rsidRDefault="00213247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9F06CA" w14:paraId="54A68E6D" w14:textId="77777777" w:rsidTr="003E1D87">
        <w:tc>
          <w:tcPr>
            <w:tcW w:w="2080" w:type="dxa"/>
          </w:tcPr>
          <w:p w14:paraId="6EF0453D" w14:textId="4C86A9F2" w:rsidR="009F06CA" w:rsidRPr="003D401C" w:rsidRDefault="00A078EE" w:rsidP="009F06C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sEnable</w:t>
            </w:r>
          </w:p>
        </w:tc>
        <w:tc>
          <w:tcPr>
            <w:tcW w:w="2080" w:type="dxa"/>
          </w:tcPr>
          <w:p w14:paraId="129D3298" w14:textId="25CD98EC" w:rsidR="009F06CA" w:rsidRPr="002144BA" w:rsidRDefault="00EE7DFF" w:rsidP="009F06C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33AAA765" w14:textId="49173E5D" w:rsidR="009F06CA" w:rsidRDefault="00213247" w:rsidP="009F06CA">
            <w:pPr>
              <w:pStyle w:val="afd"/>
            </w:pPr>
            <w:r>
              <w:rPr>
                <w:lang w:val="en-US"/>
              </w:rPr>
              <w:t>CP</w:t>
            </w:r>
            <w:r w:rsidR="009F06CA">
              <w:rPr>
                <w:lang w:val="en-US"/>
              </w:rPr>
              <w:t xml:space="preserve"> </w:t>
            </w:r>
            <w:r w:rsidR="009F06CA">
              <w:t xml:space="preserve">передаёт данные </w:t>
            </w:r>
            <w:r>
              <w:rPr>
                <w:lang w:val="en-US"/>
              </w:rPr>
              <w:t>S</w:t>
            </w:r>
          </w:p>
        </w:tc>
        <w:tc>
          <w:tcPr>
            <w:tcW w:w="2229" w:type="dxa"/>
          </w:tcPr>
          <w:p w14:paraId="34E48DAE" w14:textId="707EB84C" w:rsidR="009F06CA" w:rsidRDefault="00213247" w:rsidP="009F06CA">
            <w:pPr>
              <w:pStyle w:val="afd"/>
            </w:pPr>
            <w:r>
              <w:rPr>
                <w:lang w:val="en-US"/>
              </w:rPr>
              <w:t>S</w:t>
            </w:r>
            <w:r w:rsidR="009F06CA">
              <w:rPr>
                <w:lang w:val="en-US"/>
              </w:rPr>
              <w:t xml:space="preserve"> </w:t>
            </w:r>
            <w:r w:rsidR="009F06CA">
              <w:t xml:space="preserve">принимает данные </w:t>
            </w: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3F1C2AB2" w14:textId="635B2A6D" w:rsidR="009F06CA" w:rsidRPr="00C2205B" w:rsidRDefault="00213247" w:rsidP="009F06C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369ECA61" w14:textId="3E454590" w:rsidR="009F06CA" w:rsidRPr="009F06CA" w:rsidRDefault="00213247" w:rsidP="009F06CA">
            <w:pPr>
              <w:pStyle w:val="afd"/>
            </w:pPr>
            <w:r>
              <w:t>S</w:t>
            </w:r>
          </w:p>
        </w:tc>
        <w:tc>
          <w:tcPr>
            <w:tcW w:w="2080" w:type="dxa"/>
          </w:tcPr>
          <w:p w14:paraId="04C6AB4E" w14:textId="743950BD" w:rsidR="009F06CA" w:rsidRPr="00946886" w:rsidRDefault="00213247" w:rsidP="009F06CA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se</w:t>
            </w:r>
          </w:p>
        </w:tc>
      </w:tr>
      <w:tr w:rsidR="009F06CA" w14:paraId="15D8DB20" w14:textId="77777777" w:rsidTr="003E1D87">
        <w:tc>
          <w:tcPr>
            <w:tcW w:w="2080" w:type="dxa"/>
          </w:tcPr>
          <w:p w14:paraId="14B2C331" w14:textId="6104D255" w:rsidR="009F06CA" w:rsidRPr="003D401C" w:rsidRDefault="009F06CA" w:rsidP="009F06CA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8F6EF3E" w14:textId="119D77AD" w:rsidR="009F06CA" w:rsidRPr="002144BA" w:rsidRDefault="009F06CA" w:rsidP="009F06CA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444D918" w14:textId="71E5A2A5" w:rsidR="009F06CA" w:rsidRDefault="009F06CA" w:rsidP="009F06CA">
            <w:pPr>
              <w:pStyle w:val="afd"/>
            </w:pPr>
          </w:p>
        </w:tc>
        <w:tc>
          <w:tcPr>
            <w:tcW w:w="2229" w:type="dxa"/>
          </w:tcPr>
          <w:p w14:paraId="004930B5" w14:textId="245BD420" w:rsidR="009F06CA" w:rsidRDefault="009F06CA" w:rsidP="009F06CA">
            <w:pPr>
              <w:pStyle w:val="afd"/>
            </w:pPr>
          </w:p>
        </w:tc>
        <w:tc>
          <w:tcPr>
            <w:tcW w:w="2080" w:type="dxa"/>
          </w:tcPr>
          <w:p w14:paraId="12DE5212" w14:textId="46577622" w:rsidR="009F06CA" w:rsidRPr="00C2205B" w:rsidRDefault="009F06CA" w:rsidP="009F06CA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5FF267F" w14:textId="1F8EDA3F" w:rsidR="009F06CA" w:rsidRDefault="009F06CA" w:rsidP="009F06CA">
            <w:pPr>
              <w:pStyle w:val="afd"/>
            </w:pPr>
          </w:p>
        </w:tc>
        <w:tc>
          <w:tcPr>
            <w:tcW w:w="2080" w:type="dxa"/>
          </w:tcPr>
          <w:p w14:paraId="5874D9EA" w14:textId="009CEF24" w:rsidR="009F06CA" w:rsidRPr="00946886" w:rsidRDefault="009F06CA" w:rsidP="009F06CA">
            <w:pPr>
              <w:pStyle w:val="afd"/>
              <w:rPr>
                <w:lang w:val="en-US"/>
              </w:rPr>
            </w:pPr>
          </w:p>
        </w:tc>
      </w:tr>
    </w:tbl>
    <w:p w14:paraId="05F63506" w14:textId="77777777" w:rsidR="00690887" w:rsidRDefault="00690887" w:rsidP="00690887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71573B0C" wp14:editId="6E34C749">
            <wp:extent cx="5530315" cy="57953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5" cy="57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D4A9" w14:textId="6FDB2F2F" w:rsidR="00690887" w:rsidRPr="008016E1" w:rsidRDefault="00690887" w:rsidP="00690887">
      <w:pPr>
        <w:pStyle w:val="af3"/>
      </w:pPr>
      <w:r>
        <w:t xml:space="preserve">Рисунок </w:t>
      </w:r>
      <w:r w:rsidRPr="00B948B4">
        <w:t>6</w:t>
      </w:r>
      <w:r>
        <w:t>.</w:t>
      </w:r>
      <w:r w:rsidRPr="00690887">
        <w:t>2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S</w:t>
      </w:r>
    </w:p>
    <w:p w14:paraId="3CE99CFB" w14:textId="2A0F57E6" w:rsidR="004D38C3" w:rsidRPr="00690887" w:rsidRDefault="004D38C3" w:rsidP="004D38C3">
      <w:pPr>
        <w:pStyle w:val="23"/>
      </w:pPr>
      <w:bookmarkStart w:id="13" w:name="_Toc178651818"/>
      <w:r>
        <w:lastRenderedPageBreak/>
        <w:t>6.</w:t>
      </w:r>
      <w:r w:rsidR="00684C28">
        <w:t>3</w:t>
      </w:r>
      <w:r>
        <w:t xml:space="preserve"> Вентиляция</w:t>
      </w:r>
      <w:r w:rsidR="00BE304E" w:rsidRPr="00690887">
        <w:t xml:space="preserve"> (</w:t>
      </w:r>
      <w:r w:rsidR="00BE304E">
        <w:rPr>
          <w:lang w:val="en-US"/>
        </w:rPr>
        <w:t>V</w:t>
      </w:r>
      <w:r w:rsidR="00BE304E" w:rsidRPr="00690887">
        <w:t>)</w:t>
      </w:r>
      <w:bookmarkEnd w:id="13"/>
    </w:p>
    <w:p w14:paraId="29E68BE1" w14:textId="77777777" w:rsidR="004D38C3" w:rsidRDefault="004D38C3" w:rsidP="007D48FA">
      <w:pPr>
        <w:pStyle w:val="af1"/>
      </w:pPr>
    </w:p>
    <w:p w14:paraId="040E7A75" w14:textId="050B253B" w:rsidR="004D38C3" w:rsidRDefault="00571832" w:rsidP="007D48FA">
      <w:pPr>
        <w:pStyle w:val="af1"/>
      </w:pPr>
      <w:r>
        <w:t>Вентиляция повышает качество воздуха</w:t>
      </w:r>
      <w:r w:rsidR="006B1055">
        <w:t xml:space="preserve"> для дыхания в течение ограниченного времени.</w:t>
      </w:r>
    </w:p>
    <w:p w14:paraId="5946A86B" w14:textId="5FF0B5C4" w:rsidR="006B1055" w:rsidRDefault="006B1055" w:rsidP="007D48FA">
      <w:pPr>
        <w:pStyle w:val="af1"/>
      </w:pPr>
      <w:r>
        <w:t>Во время работы вентиляция восполняет 5 условных единиц качества воздуха в минуту.</w:t>
      </w:r>
    </w:p>
    <w:p w14:paraId="2F0DC3AA" w14:textId="77777777" w:rsidR="00D40893" w:rsidRPr="00E47122" w:rsidRDefault="00D40893" w:rsidP="00213247">
      <w:pPr>
        <w:pStyle w:val="af1"/>
      </w:pPr>
    </w:p>
    <w:p w14:paraId="3016A04E" w14:textId="77777777" w:rsidR="00D40893" w:rsidRPr="00213247" w:rsidRDefault="00D40893" w:rsidP="00D40893">
      <w:pPr>
        <w:pStyle w:val="31"/>
      </w:pPr>
      <w:bookmarkStart w:id="14" w:name="_Toc178651819"/>
      <w:r>
        <w:t>6.3.1 Качество воздуха</w:t>
      </w:r>
      <w:r w:rsidRPr="00213247">
        <w:t xml:space="preserve"> (</w:t>
      </w:r>
      <w:r>
        <w:rPr>
          <w:lang w:val="en-US"/>
        </w:rPr>
        <w:t>AQ</w:t>
      </w:r>
      <w:r w:rsidRPr="00213247">
        <w:t>)</w:t>
      </w:r>
      <w:bookmarkEnd w:id="14"/>
    </w:p>
    <w:p w14:paraId="6F109544" w14:textId="77777777" w:rsidR="00D40893" w:rsidRDefault="00D40893" w:rsidP="00D40893">
      <w:pPr>
        <w:pStyle w:val="af1"/>
      </w:pPr>
    </w:p>
    <w:p w14:paraId="6A3B5619" w14:textId="77777777" w:rsidR="00D40893" w:rsidRDefault="00D40893" w:rsidP="00D40893">
      <w:pPr>
        <w:pStyle w:val="af1"/>
      </w:pPr>
      <w:r>
        <w:t>100% качества воздуха – 3000 условных единиц.</w:t>
      </w:r>
    </w:p>
    <w:p w14:paraId="0162FBCA" w14:textId="77777777" w:rsidR="00D40893" w:rsidRPr="00684C28" w:rsidRDefault="00D40893" w:rsidP="00D40893">
      <w:pPr>
        <w:pStyle w:val="af1"/>
      </w:pPr>
      <w:r>
        <w:t>Экипаж потребляет 6 условных единиц качества воздуха в минуту.</w:t>
      </w:r>
    </w:p>
    <w:p w14:paraId="4D622DC7" w14:textId="77777777" w:rsidR="00D40893" w:rsidRPr="00EB1CDD" w:rsidRDefault="00D40893" w:rsidP="00D40893">
      <w:pPr>
        <w:pStyle w:val="af1"/>
      </w:pPr>
      <w:r>
        <w:t>Когда подводная лодка находиться на поверхности свежий воздух восполняет 6000 условных единиц качества воздуха в минуту.</w:t>
      </w:r>
    </w:p>
    <w:p w14:paraId="2108EA71" w14:textId="66690533" w:rsidR="00213247" w:rsidRPr="00410A7F" w:rsidRDefault="00213247" w:rsidP="00213247">
      <w:pPr>
        <w:pStyle w:val="af1"/>
      </w:pPr>
      <w:r>
        <w:t xml:space="preserve">На рисунке </w:t>
      </w:r>
      <w:r w:rsidRPr="00B948B4">
        <w:t>6</w:t>
      </w:r>
      <w:r>
        <w:t>.</w:t>
      </w:r>
      <w:r w:rsidRPr="00213247">
        <w:t>3</w:t>
      </w:r>
      <w:r>
        <w:t xml:space="preserve"> указана схема подключения</w:t>
      </w:r>
      <w:r w:rsidRPr="00057ED5">
        <w:t xml:space="preserve"> </w:t>
      </w:r>
      <w:r w:rsidR="00BA0464">
        <w:rPr>
          <w:lang w:val="en-US"/>
        </w:rPr>
        <w:t>V</w:t>
      </w:r>
      <w:r>
        <w:t xml:space="preserve">, в таблице </w:t>
      </w:r>
      <w:r w:rsidRPr="00B948B4">
        <w:t>6</w:t>
      </w:r>
      <w:r>
        <w:t>.</w:t>
      </w:r>
      <w:r w:rsidRPr="00213247">
        <w:t>4</w:t>
      </w:r>
      <w:r>
        <w:t xml:space="preserve"> – характеристики интерфейсов</w:t>
      </w:r>
    </w:p>
    <w:p w14:paraId="6E16A772" w14:textId="77777777" w:rsidR="00213247" w:rsidRPr="00545B47" w:rsidRDefault="00213247" w:rsidP="00213247">
      <w:pPr>
        <w:pStyle w:val="af1"/>
      </w:pPr>
    </w:p>
    <w:p w14:paraId="7622BBAB" w14:textId="645DDED7" w:rsidR="00213247" w:rsidRPr="00213247" w:rsidRDefault="00213247" w:rsidP="00213247">
      <w:pPr>
        <w:pStyle w:val="afd"/>
      </w:pPr>
      <w:r>
        <w:t xml:space="preserve">Таблица </w:t>
      </w:r>
      <w:r>
        <w:rPr>
          <w:lang w:val="en-US"/>
        </w:rPr>
        <w:t>6</w:t>
      </w:r>
      <w:r>
        <w:t>.</w:t>
      </w:r>
      <w:r>
        <w:rPr>
          <w:lang w:val="en-US"/>
        </w:rPr>
        <w:t>4</w:t>
      </w:r>
      <w:r>
        <w:t xml:space="preserve"> – Характеристика интерфейсов</w:t>
      </w:r>
      <w:r>
        <w:rPr>
          <w:lang w:val="en-US"/>
        </w:rPr>
        <w:t xml:space="preserve"> V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213247" w14:paraId="00173A26" w14:textId="77777777" w:rsidTr="003E1D87">
        <w:tc>
          <w:tcPr>
            <w:tcW w:w="2080" w:type="dxa"/>
            <w:vAlign w:val="center"/>
          </w:tcPr>
          <w:p w14:paraId="2D8687AF" w14:textId="77777777" w:rsidR="00213247" w:rsidRDefault="00213247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1D100218" w14:textId="77777777" w:rsidR="00213247" w:rsidRDefault="00213247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0A2D0B12" w14:textId="77777777" w:rsidR="00213247" w:rsidRDefault="00213247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7D0E556D" w14:textId="77777777" w:rsidR="00213247" w:rsidRDefault="00213247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29F03707" w14:textId="77777777" w:rsidR="00213247" w:rsidRDefault="00213247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7F7BC7E7" w14:textId="77777777" w:rsidR="00213247" w:rsidRDefault="00213247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AB0EA3E" w14:textId="77777777" w:rsidR="00213247" w:rsidRDefault="00213247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030CA5" w:rsidRPr="00EE4B40" w14:paraId="473F4365" w14:textId="77777777" w:rsidTr="003E1D87">
        <w:tc>
          <w:tcPr>
            <w:tcW w:w="2080" w:type="dxa"/>
          </w:tcPr>
          <w:p w14:paraId="161E6D51" w14:textId="07853E88" w:rsidR="00030CA5" w:rsidRPr="00A82332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ecActivate</w:t>
            </w:r>
          </w:p>
        </w:tc>
        <w:tc>
          <w:tcPr>
            <w:tcW w:w="2080" w:type="dxa"/>
          </w:tcPr>
          <w:p w14:paraId="28548808" w14:textId="77777777" w:rsidR="00030CA5" w:rsidRPr="002144BA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4DF3669A" w14:textId="5CEE2D13" w:rsidR="00030CA5" w:rsidRPr="00715920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EC</w:t>
            </w:r>
            <w:r w:rsidRPr="009D330E">
              <w:rPr>
                <w:lang w:val="en-US"/>
              </w:rPr>
              <w:t xml:space="preserve"> </w:t>
            </w:r>
            <w:r w:rsidRPr="009D330E">
              <w:t xml:space="preserve">передаёт данные </w:t>
            </w:r>
            <w:r w:rsidRPr="009D330E"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0DB40574" w14:textId="1E075905" w:rsidR="00030CA5" w:rsidRPr="00030CA5" w:rsidRDefault="00030CA5" w:rsidP="00030CA5">
            <w:pPr>
              <w:pStyle w:val="afd"/>
              <w:rPr>
                <w:lang w:val="en-US"/>
              </w:rPr>
            </w:pPr>
            <w:r w:rsidRPr="00BA6314">
              <w:rPr>
                <w:lang w:val="en-US"/>
              </w:rPr>
              <w:t xml:space="preserve">V </w:t>
            </w:r>
            <w:r w:rsidRPr="00BA6314">
              <w:t xml:space="preserve">принимает данные </w:t>
            </w:r>
            <w:r>
              <w:t>E</w:t>
            </w:r>
            <w:r>
              <w:rPr>
                <w:lang w:val="en-US"/>
              </w:rPr>
              <w:t>C</w:t>
            </w:r>
          </w:p>
        </w:tc>
        <w:tc>
          <w:tcPr>
            <w:tcW w:w="2080" w:type="dxa"/>
          </w:tcPr>
          <w:p w14:paraId="4E41EF02" w14:textId="37733F60" w:rsidR="00030CA5" w:rsidRPr="00AB1B71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EC</w:t>
            </w:r>
          </w:p>
        </w:tc>
        <w:tc>
          <w:tcPr>
            <w:tcW w:w="2080" w:type="dxa"/>
          </w:tcPr>
          <w:p w14:paraId="527AFE96" w14:textId="6A742437" w:rsidR="00030CA5" w:rsidRPr="00A82332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V</w:t>
            </w:r>
          </w:p>
        </w:tc>
        <w:tc>
          <w:tcPr>
            <w:tcW w:w="2080" w:type="dxa"/>
          </w:tcPr>
          <w:p w14:paraId="538598AF" w14:textId="77777777" w:rsidR="00030CA5" w:rsidRPr="00946886" w:rsidRDefault="00030CA5" w:rsidP="00030CA5">
            <w:pPr>
              <w:pStyle w:val="afd"/>
              <w:rPr>
                <w:lang w:val="en-US"/>
              </w:rPr>
            </w:pPr>
          </w:p>
        </w:tc>
      </w:tr>
      <w:tr w:rsidR="00030CA5" w:rsidRPr="00EE4B40" w14:paraId="038095BA" w14:textId="77777777" w:rsidTr="003E1D87">
        <w:tc>
          <w:tcPr>
            <w:tcW w:w="2080" w:type="dxa"/>
          </w:tcPr>
          <w:p w14:paraId="61096104" w14:textId="3D01F8AB" w:rsidR="00030CA5" w:rsidRPr="003D401C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dcActivate</w:t>
            </w:r>
          </w:p>
        </w:tc>
        <w:tc>
          <w:tcPr>
            <w:tcW w:w="2080" w:type="dxa"/>
          </w:tcPr>
          <w:p w14:paraId="3FDBC2CD" w14:textId="77777777" w:rsidR="00030CA5" w:rsidRPr="002144BA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CCCFEF9" w14:textId="1AB95E7D" w:rsidR="00030CA5" w:rsidRDefault="00030CA5" w:rsidP="00030CA5">
            <w:pPr>
              <w:pStyle w:val="afd"/>
            </w:pPr>
            <w:r>
              <w:rPr>
                <w:lang w:val="en-US"/>
              </w:rPr>
              <w:t>DC</w:t>
            </w:r>
            <w:r w:rsidRPr="009D330E">
              <w:rPr>
                <w:lang w:val="en-US"/>
              </w:rPr>
              <w:t xml:space="preserve"> </w:t>
            </w:r>
            <w:r w:rsidRPr="009D330E">
              <w:t xml:space="preserve">передаёт данные </w:t>
            </w:r>
            <w:r w:rsidRPr="009D330E"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0F5E81C2" w14:textId="08247C55" w:rsidR="00030CA5" w:rsidRDefault="00030CA5" w:rsidP="00030CA5">
            <w:pPr>
              <w:pStyle w:val="afd"/>
            </w:pPr>
            <w:r w:rsidRPr="00BA6314">
              <w:rPr>
                <w:lang w:val="en-US"/>
              </w:rPr>
              <w:t xml:space="preserve">V </w:t>
            </w:r>
            <w:r w:rsidRPr="00BA6314">
              <w:t xml:space="preserve">принимает данные </w:t>
            </w:r>
            <w:r>
              <w:t>DC</w:t>
            </w:r>
          </w:p>
        </w:tc>
        <w:tc>
          <w:tcPr>
            <w:tcW w:w="2080" w:type="dxa"/>
          </w:tcPr>
          <w:p w14:paraId="37A4A726" w14:textId="1CF1F84E" w:rsidR="00030CA5" w:rsidRPr="00C2205B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DC</w:t>
            </w:r>
          </w:p>
        </w:tc>
        <w:tc>
          <w:tcPr>
            <w:tcW w:w="2080" w:type="dxa"/>
          </w:tcPr>
          <w:p w14:paraId="42AD3512" w14:textId="45E98798" w:rsidR="00030CA5" w:rsidRPr="007D60D6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V</w:t>
            </w:r>
          </w:p>
        </w:tc>
        <w:tc>
          <w:tcPr>
            <w:tcW w:w="2080" w:type="dxa"/>
          </w:tcPr>
          <w:p w14:paraId="09D9CC55" w14:textId="77777777" w:rsidR="00030CA5" w:rsidRPr="00946886" w:rsidRDefault="00030CA5" w:rsidP="00030CA5">
            <w:pPr>
              <w:pStyle w:val="afd"/>
              <w:rPr>
                <w:lang w:val="en-US"/>
              </w:rPr>
            </w:pPr>
          </w:p>
        </w:tc>
      </w:tr>
      <w:tr w:rsidR="00030CA5" w:rsidRPr="00690887" w14:paraId="5F1B8C32" w14:textId="77777777" w:rsidTr="003E1D87">
        <w:trPr>
          <w:trHeight w:val="699"/>
        </w:trPr>
        <w:tc>
          <w:tcPr>
            <w:tcW w:w="2080" w:type="dxa"/>
          </w:tcPr>
          <w:p w14:paraId="76FCA090" w14:textId="3580A313" w:rsidR="00030CA5" w:rsidRPr="003D401C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sActivate</w:t>
            </w:r>
          </w:p>
        </w:tc>
        <w:tc>
          <w:tcPr>
            <w:tcW w:w="2080" w:type="dxa"/>
          </w:tcPr>
          <w:p w14:paraId="54A8A3A8" w14:textId="0AA88815" w:rsidR="00030CA5" w:rsidRPr="002144BA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649B3ADF" w14:textId="7D86CBFD" w:rsidR="00030CA5" w:rsidRDefault="00030CA5" w:rsidP="00030CA5">
            <w:pPr>
              <w:pStyle w:val="afd"/>
            </w:pPr>
            <w:r>
              <w:rPr>
                <w:lang w:val="en-US"/>
              </w:rPr>
              <w:t>EM</w:t>
            </w:r>
            <w:r w:rsidRPr="009D330E">
              <w:rPr>
                <w:lang w:val="en-US"/>
              </w:rPr>
              <w:t xml:space="preserve"> </w:t>
            </w:r>
            <w:r w:rsidRPr="009D330E">
              <w:t xml:space="preserve">передаёт данные </w:t>
            </w:r>
            <w:r w:rsidRPr="009D330E"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322E6ADC" w14:textId="63A66A77" w:rsidR="00030CA5" w:rsidRPr="00B2421C" w:rsidRDefault="00030CA5" w:rsidP="00030CA5">
            <w:pPr>
              <w:pStyle w:val="afd"/>
              <w:rPr>
                <w:lang w:val="en-US"/>
              </w:rPr>
            </w:pPr>
            <w:r w:rsidRPr="00BA6314">
              <w:rPr>
                <w:lang w:val="en-US"/>
              </w:rPr>
              <w:t xml:space="preserve">V </w:t>
            </w:r>
            <w:r w:rsidRPr="00BA6314">
              <w:t xml:space="preserve">принимает данные </w:t>
            </w:r>
            <w:r w:rsidR="00B2421C"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39C63856" w14:textId="024F435B" w:rsidR="00030CA5" w:rsidRPr="00C2205B" w:rsidRDefault="00B2421C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</w:tcPr>
          <w:p w14:paraId="046C20D9" w14:textId="487EFB04" w:rsidR="00030CA5" w:rsidRPr="007D60D6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V</w:t>
            </w:r>
          </w:p>
        </w:tc>
        <w:tc>
          <w:tcPr>
            <w:tcW w:w="2080" w:type="dxa"/>
          </w:tcPr>
          <w:p w14:paraId="4334E3FF" w14:textId="77777777" w:rsidR="00030CA5" w:rsidRPr="00946886" w:rsidRDefault="00030CA5" w:rsidP="00030CA5">
            <w:pPr>
              <w:pStyle w:val="afd"/>
              <w:rPr>
                <w:lang w:val="en-US"/>
              </w:rPr>
            </w:pPr>
          </w:p>
        </w:tc>
      </w:tr>
      <w:tr w:rsidR="00030CA5" w14:paraId="5D915848" w14:textId="77777777" w:rsidTr="003E1D87">
        <w:tc>
          <w:tcPr>
            <w:tcW w:w="2080" w:type="dxa"/>
          </w:tcPr>
          <w:p w14:paraId="3EDE3CD8" w14:textId="58020B2D" w:rsidR="00030CA5" w:rsidRPr="003D401C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6ED10CC6" w14:textId="77777777" w:rsidR="00030CA5" w:rsidRPr="002144BA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4E3EDC1" w14:textId="396F1B56" w:rsidR="00030CA5" w:rsidRDefault="00030CA5" w:rsidP="00030CA5">
            <w:pPr>
              <w:pStyle w:val="afd"/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1724FFA0" w14:textId="7EC9FCCB" w:rsidR="00030CA5" w:rsidRDefault="00030CA5" w:rsidP="00030CA5">
            <w:pPr>
              <w:pStyle w:val="afd"/>
            </w:pPr>
            <w:r w:rsidRPr="00BA6314">
              <w:rPr>
                <w:lang w:val="en-US"/>
              </w:rPr>
              <w:t xml:space="preserve">V </w:t>
            </w:r>
            <w:r w:rsidRPr="00BA6314">
              <w:t xml:space="preserve">принимает данные </w:t>
            </w:r>
            <w:r>
              <w:t>ES</w:t>
            </w:r>
          </w:p>
        </w:tc>
        <w:tc>
          <w:tcPr>
            <w:tcW w:w="2080" w:type="dxa"/>
          </w:tcPr>
          <w:p w14:paraId="016F4FEE" w14:textId="5A7BED2B" w:rsidR="00030CA5" w:rsidRPr="00C2205B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ES</w:t>
            </w:r>
          </w:p>
        </w:tc>
        <w:tc>
          <w:tcPr>
            <w:tcW w:w="2080" w:type="dxa"/>
          </w:tcPr>
          <w:p w14:paraId="265A16C8" w14:textId="5DC42C47" w:rsidR="00030CA5" w:rsidRPr="00480C64" w:rsidRDefault="00030CA5" w:rsidP="00030CA5">
            <w:pPr>
              <w:pStyle w:val="afd"/>
              <w:rPr>
                <w:lang w:val="en-US"/>
              </w:rPr>
            </w:pPr>
            <w:r>
              <w:rPr>
                <w:lang w:val="en-US" w:eastAsia="en-US"/>
              </w:rPr>
              <w:t>V</w:t>
            </w:r>
          </w:p>
        </w:tc>
        <w:tc>
          <w:tcPr>
            <w:tcW w:w="2080" w:type="dxa"/>
          </w:tcPr>
          <w:p w14:paraId="6928CEC5" w14:textId="77777777" w:rsidR="00030CA5" w:rsidRPr="00946886" w:rsidRDefault="00030CA5" w:rsidP="00030CA5">
            <w:pPr>
              <w:pStyle w:val="afd"/>
              <w:rPr>
                <w:lang w:val="en-US"/>
              </w:rPr>
            </w:pPr>
          </w:p>
        </w:tc>
      </w:tr>
      <w:tr w:rsidR="00C90288" w14:paraId="2A5ADC21" w14:textId="77777777" w:rsidTr="003E1D87">
        <w:tc>
          <w:tcPr>
            <w:tcW w:w="2080" w:type="dxa"/>
          </w:tcPr>
          <w:p w14:paraId="2BF4BC4A" w14:textId="100B9F7E" w:rsidR="00C90288" w:rsidRPr="003D401C" w:rsidRDefault="00C90288" w:rsidP="00C9028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vEnable</w:t>
            </w:r>
          </w:p>
        </w:tc>
        <w:tc>
          <w:tcPr>
            <w:tcW w:w="2080" w:type="dxa"/>
          </w:tcPr>
          <w:p w14:paraId="66E83F91" w14:textId="11EC1D60" w:rsidR="00C90288" w:rsidRPr="002144BA" w:rsidRDefault="00C90288" w:rsidP="00C9028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76DB91F6" w14:textId="604D770F" w:rsidR="00C90288" w:rsidRDefault="00C90288" w:rsidP="00C90288">
            <w:pPr>
              <w:pStyle w:val="afd"/>
            </w:pPr>
            <w:r>
              <w:rPr>
                <w:lang w:val="en-US"/>
              </w:rPr>
              <w:t xml:space="preserve">CP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607B86F9" w14:textId="0F5CFF46" w:rsidR="00C90288" w:rsidRDefault="00C90288" w:rsidP="00C90288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7DF5DAFD" w14:textId="56221DC0" w:rsidR="00C90288" w:rsidRPr="00C2205B" w:rsidRDefault="00C90288" w:rsidP="00C9028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5BDF28A0" w14:textId="4A6CBCA7" w:rsidR="00C90288" w:rsidRPr="00C90288" w:rsidRDefault="00C90288" w:rsidP="00C90288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</w:tcPr>
          <w:p w14:paraId="1B2660C3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078A6C9A" w14:textId="77777777" w:rsidTr="003E1D87">
        <w:tc>
          <w:tcPr>
            <w:tcW w:w="2080" w:type="dxa"/>
          </w:tcPr>
          <w:p w14:paraId="7ABB95CE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96F0C68" w14:textId="77777777" w:rsidR="00C90288" w:rsidRPr="00B83A4F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43B9BF8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7DDB36AE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5DCDBD40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8E22CD2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57DE55B2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377D82EB" w14:textId="77777777" w:rsidTr="003E1D87">
        <w:tc>
          <w:tcPr>
            <w:tcW w:w="2080" w:type="dxa"/>
          </w:tcPr>
          <w:p w14:paraId="026F9D81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EFA1AA2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BDC783F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43FDC6A1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79B9DBBC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A2FC5E9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45C87D58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1DCA9F38" w14:textId="77777777" w:rsidTr="003E1D87">
        <w:tc>
          <w:tcPr>
            <w:tcW w:w="2080" w:type="dxa"/>
          </w:tcPr>
          <w:p w14:paraId="65144510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5AA72E5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7068D3E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21653308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42637387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C53CFAA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3652B3DB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2A75E3E7" w14:textId="77777777" w:rsidTr="003E1D87">
        <w:tc>
          <w:tcPr>
            <w:tcW w:w="2080" w:type="dxa"/>
          </w:tcPr>
          <w:p w14:paraId="4B3F595A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53B101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DBA4F01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0F759276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2C807C14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24E27B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1A117302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70872295" w14:textId="77777777" w:rsidTr="003E1D87">
        <w:tc>
          <w:tcPr>
            <w:tcW w:w="2080" w:type="dxa"/>
          </w:tcPr>
          <w:p w14:paraId="07B4D609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F83C4D4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D22BD47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78C41279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1505A951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53D378F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68892617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7C98C7BC" w14:textId="77777777" w:rsidTr="003E1D87">
        <w:tc>
          <w:tcPr>
            <w:tcW w:w="2080" w:type="dxa"/>
          </w:tcPr>
          <w:p w14:paraId="0B46B35B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5B5C09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5E6A506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2C55DCA1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74FDD34B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89FD709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37095899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5786AB0F" w14:textId="77777777" w:rsidTr="003E1D87">
        <w:tc>
          <w:tcPr>
            <w:tcW w:w="2080" w:type="dxa"/>
          </w:tcPr>
          <w:p w14:paraId="0C33758E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D317E9C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ED2FF16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5F90D5B8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5263CECE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01A24E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0BBC72A4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164AAF60" w14:textId="77777777" w:rsidTr="003E1D87">
        <w:tc>
          <w:tcPr>
            <w:tcW w:w="2080" w:type="dxa"/>
          </w:tcPr>
          <w:p w14:paraId="13E8C9D2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493413F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03B046D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73258AB5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02473C0B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1D71E48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34B1710C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6D15AB52" w14:textId="77777777" w:rsidTr="003E1D87">
        <w:tc>
          <w:tcPr>
            <w:tcW w:w="2080" w:type="dxa"/>
          </w:tcPr>
          <w:p w14:paraId="4F2288AB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AE1E3E8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6F13710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2EDA3D5A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057065B0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3F9C90F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60A32029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63BB33CD" w14:textId="77777777" w:rsidTr="003E1D87">
        <w:tc>
          <w:tcPr>
            <w:tcW w:w="2080" w:type="dxa"/>
          </w:tcPr>
          <w:p w14:paraId="735A4E3D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A787843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AAA9728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6D7593D3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52B4EBA1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1C06193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4C6BEEF6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  <w:tr w:rsidR="00C90288" w14:paraId="1B0F485C" w14:textId="77777777" w:rsidTr="003E1D87">
        <w:tc>
          <w:tcPr>
            <w:tcW w:w="2080" w:type="dxa"/>
          </w:tcPr>
          <w:p w14:paraId="1FBF278D" w14:textId="77777777" w:rsidR="00C90288" w:rsidRPr="003D401C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35D0B2B" w14:textId="77777777" w:rsidR="00C90288" w:rsidRPr="002144BA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38213EA" w14:textId="77777777" w:rsidR="00C90288" w:rsidRDefault="00C90288" w:rsidP="00C90288">
            <w:pPr>
              <w:pStyle w:val="afd"/>
            </w:pPr>
          </w:p>
        </w:tc>
        <w:tc>
          <w:tcPr>
            <w:tcW w:w="2229" w:type="dxa"/>
          </w:tcPr>
          <w:p w14:paraId="5042C0B0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2BE7011F" w14:textId="77777777" w:rsidR="00C90288" w:rsidRPr="00C2205B" w:rsidRDefault="00C90288" w:rsidP="00C90288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22CC4A" w14:textId="77777777" w:rsidR="00C90288" w:rsidRDefault="00C90288" w:rsidP="00C90288">
            <w:pPr>
              <w:pStyle w:val="afd"/>
            </w:pPr>
          </w:p>
        </w:tc>
        <w:tc>
          <w:tcPr>
            <w:tcW w:w="2080" w:type="dxa"/>
          </w:tcPr>
          <w:p w14:paraId="4A041E68" w14:textId="77777777" w:rsidR="00C90288" w:rsidRPr="00946886" w:rsidRDefault="00C90288" w:rsidP="00C90288">
            <w:pPr>
              <w:pStyle w:val="afd"/>
              <w:rPr>
                <w:lang w:val="en-US"/>
              </w:rPr>
            </w:pPr>
          </w:p>
        </w:tc>
      </w:tr>
    </w:tbl>
    <w:p w14:paraId="1ACE34C0" w14:textId="77777777" w:rsidR="00213247" w:rsidRDefault="00213247" w:rsidP="00213247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8DCA3E9" wp14:editId="617F2BF6">
            <wp:extent cx="5524290" cy="579538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290" cy="57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D309" w14:textId="6FC510B9" w:rsidR="004D38C3" w:rsidRDefault="00213247" w:rsidP="00D077CB">
      <w:pPr>
        <w:pStyle w:val="af3"/>
      </w:pPr>
      <w:r>
        <w:t xml:space="preserve">Рисунок </w:t>
      </w:r>
      <w:r w:rsidRPr="00B948B4">
        <w:t>6</w:t>
      </w:r>
      <w:r>
        <w:t>.</w:t>
      </w:r>
      <w:r w:rsidRPr="00213247">
        <w:t>3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S</w:t>
      </w:r>
    </w:p>
    <w:p w14:paraId="52DA2037" w14:textId="77777777" w:rsidR="004D38C3" w:rsidRDefault="004D38C3" w:rsidP="007D48FA">
      <w:pPr>
        <w:pStyle w:val="af1"/>
        <w:sectPr w:rsidR="004D38C3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0CA5E1F5" w14:textId="31223445" w:rsidR="007D48FA" w:rsidRPr="00E47122" w:rsidRDefault="007D48FA" w:rsidP="007D48FA">
      <w:pPr>
        <w:pStyle w:val="11"/>
      </w:pPr>
      <w:bookmarkStart w:id="15" w:name="_Toc178651820"/>
      <w:r>
        <w:lastRenderedPageBreak/>
        <w:t>7 КАМБУЗ</w:t>
      </w:r>
      <w:r w:rsidR="00401BFE" w:rsidRPr="00E47122">
        <w:t xml:space="preserve"> (</w:t>
      </w:r>
      <w:r w:rsidR="00401BFE">
        <w:rPr>
          <w:lang w:val="en-US"/>
        </w:rPr>
        <w:t>G</w:t>
      </w:r>
      <w:r w:rsidR="00A25928">
        <w:rPr>
          <w:lang w:val="en-US"/>
        </w:rPr>
        <w:t>AL</w:t>
      </w:r>
      <w:r w:rsidR="00401BFE" w:rsidRPr="00E47122">
        <w:t>)</w:t>
      </w:r>
      <w:bookmarkEnd w:id="15"/>
    </w:p>
    <w:p w14:paraId="4864EBFC" w14:textId="77777777" w:rsidR="007D48FA" w:rsidRDefault="007D48FA" w:rsidP="007D48FA">
      <w:pPr>
        <w:pStyle w:val="af1"/>
      </w:pPr>
    </w:p>
    <w:p w14:paraId="64292ECC" w14:textId="7DCE02B8" w:rsidR="004D38C3" w:rsidRDefault="004D38C3" w:rsidP="007D48FA">
      <w:pPr>
        <w:pStyle w:val="af1"/>
      </w:pPr>
      <w:r>
        <w:t>Не моделируется в данной ревизии.</w:t>
      </w:r>
    </w:p>
    <w:p w14:paraId="5F6F6374" w14:textId="77777777" w:rsidR="007D48FA" w:rsidRDefault="007D48FA" w:rsidP="007D48FA">
      <w:pPr>
        <w:pStyle w:val="af1"/>
      </w:pPr>
    </w:p>
    <w:p w14:paraId="0678C320" w14:textId="277614F4" w:rsidR="004D38C3" w:rsidRDefault="004D38C3" w:rsidP="007D48FA">
      <w:pPr>
        <w:pStyle w:val="af1"/>
        <w:sectPr w:rsidR="004D38C3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2DFE0E56" w14:textId="26D2FB4B" w:rsidR="007D48FA" w:rsidRPr="00E47122" w:rsidRDefault="007D48FA" w:rsidP="007D48FA">
      <w:pPr>
        <w:pStyle w:val="11"/>
      </w:pPr>
      <w:bookmarkStart w:id="16" w:name="_Toc178651821"/>
      <w:r>
        <w:lastRenderedPageBreak/>
        <w:t>8 КОРМОВОЙ ЖИЛОЙ ОТСЕК</w:t>
      </w:r>
      <w:r w:rsidR="00401BFE" w:rsidRPr="00E47122">
        <w:t xml:space="preserve"> (</w:t>
      </w:r>
      <w:r w:rsidR="00401BFE">
        <w:rPr>
          <w:lang w:val="en-US"/>
        </w:rPr>
        <w:t>AFTLC</w:t>
      </w:r>
      <w:r w:rsidR="00401BFE" w:rsidRPr="00E47122">
        <w:t>)</w:t>
      </w:r>
      <w:bookmarkEnd w:id="16"/>
    </w:p>
    <w:p w14:paraId="5B9775EA" w14:textId="77777777" w:rsidR="007D48FA" w:rsidRDefault="007D48FA" w:rsidP="007D48FA">
      <w:pPr>
        <w:pStyle w:val="af1"/>
      </w:pPr>
    </w:p>
    <w:p w14:paraId="63DEEFE6" w14:textId="023EB316" w:rsidR="007D48FA" w:rsidRDefault="00D80ADB" w:rsidP="007D48FA">
      <w:pPr>
        <w:pStyle w:val="af1"/>
      </w:pPr>
      <w:r>
        <w:t>Не моделируется в данной ревизии.</w:t>
      </w:r>
    </w:p>
    <w:p w14:paraId="56446088" w14:textId="77777777" w:rsidR="00D80ADB" w:rsidRDefault="00D80ADB" w:rsidP="007D48FA">
      <w:pPr>
        <w:pStyle w:val="af1"/>
      </w:pPr>
    </w:p>
    <w:p w14:paraId="7E0381D2" w14:textId="77777777" w:rsidR="00D80ADB" w:rsidRDefault="00D80ADB" w:rsidP="007D48FA">
      <w:pPr>
        <w:pStyle w:val="af1"/>
        <w:sectPr w:rsidR="00D80ADB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20D09C29" w14:textId="3DC3D51C" w:rsidR="007D48FA" w:rsidRPr="00401BFE" w:rsidRDefault="007D48FA" w:rsidP="007D48FA">
      <w:pPr>
        <w:pStyle w:val="11"/>
      </w:pPr>
      <w:bookmarkStart w:id="17" w:name="_Toc178651822"/>
      <w:r>
        <w:lastRenderedPageBreak/>
        <w:t>9 ЦЕНТРАЛЬНЫЙ ОТСЕК</w:t>
      </w:r>
      <w:r w:rsidR="00401BFE" w:rsidRPr="00401BFE">
        <w:t xml:space="preserve"> (</w:t>
      </w:r>
      <w:r w:rsidR="00401BFE">
        <w:rPr>
          <w:lang w:val="en-US"/>
        </w:rPr>
        <w:t>CC</w:t>
      </w:r>
      <w:r w:rsidR="00401BFE" w:rsidRPr="00401BFE">
        <w:t>)</w:t>
      </w:r>
      <w:bookmarkEnd w:id="17"/>
    </w:p>
    <w:p w14:paraId="6AFAAB7F" w14:textId="77777777" w:rsidR="007D48FA" w:rsidRDefault="007D48FA" w:rsidP="007D48FA">
      <w:pPr>
        <w:pStyle w:val="af1"/>
      </w:pPr>
    </w:p>
    <w:p w14:paraId="2226F58E" w14:textId="48A0CA3C" w:rsidR="002E5082" w:rsidRPr="00401BFE" w:rsidRDefault="002E5082" w:rsidP="002E5082">
      <w:pPr>
        <w:pStyle w:val="23"/>
      </w:pPr>
      <w:bookmarkStart w:id="18" w:name="_Toc178651823"/>
      <w:r>
        <w:t>9.1 Помпа</w:t>
      </w:r>
      <w:r w:rsidR="00401BFE" w:rsidRPr="00401BFE">
        <w:t xml:space="preserve"> (</w:t>
      </w:r>
      <w:r w:rsidR="00401BFE">
        <w:rPr>
          <w:lang w:val="en-US"/>
        </w:rPr>
        <w:t>P</w:t>
      </w:r>
      <w:r w:rsidR="00401BFE" w:rsidRPr="00401BFE">
        <w:t>)</w:t>
      </w:r>
      <w:bookmarkEnd w:id="18"/>
    </w:p>
    <w:p w14:paraId="5F3D7492" w14:textId="77777777" w:rsidR="002E5082" w:rsidRDefault="002E5082" w:rsidP="007D48FA">
      <w:pPr>
        <w:pStyle w:val="af1"/>
      </w:pPr>
    </w:p>
    <w:p w14:paraId="09646529" w14:textId="3E7DFE1C" w:rsidR="00FF19F6" w:rsidRPr="00684C28" w:rsidRDefault="00FF19F6" w:rsidP="007D48FA">
      <w:pPr>
        <w:pStyle w:val="af1"/>
      </w:pPr>
      <w:r>
        <w:t>Помпа откачивает воду из всех отсеков. Наибольшая эффективность достигается при откачке воды из центрального отсека.</w:t>
      </w:r>
    </w:p>
    <w:p w14:paraId="5916353F" w14:textId="6D8C566B" w:rsidR="004042C8" w:rsidRPr="004042C8" w:rsidRDefault="004042C8" w:rsidP="007D48FA">
      <w:pPr>
        <w:pStyle w:val="af1"/>
      </w:pPr>
      <w:r>
        <w:t>Может уменьшать уровень воды в отсеках на 4 метра кубических в минуту за 12 условных единиц заряда батареи в минуту.</w:t>
      </w:r>
    </w:p>
    <w:p w14:paraId="6103B8C4" w14:textId="5BE880DE" w:rsidR="00BA0464" w:rsidRPr="00410A7F" w:rsidRDefault="00BA0464" w:rsidP="00BA0464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BA0464">
        <w:t>1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P</w:t>
      </w:r>
      <w:r>
        <w:t xml:space="preserve">, в таблице </w:t>
      </w:r>
      <w:r w:rsidRPr="00BA0464">
        <w:t>9</w:t>
      </w:r>
      <w:r>
        <w:t>.</w:t>
      </w:r>
      <w:r w:rsidRPr="00BA0464">
        <w:t>1</w:t>
      </w:r>
      <w:r>
        <w:t xml:space="preserve"> – характеристики интерфейсов</w:t>
      </w:r>
    </w:p>
    <w:p w14:paraId="66D431B5" w14:textId="77777777" w:rsidR="00BA0464" w:rsidRPr="00545B47" w:rsidRDefault="00BA0464" w:rsidP="00BA0464">
      <w:pPr>
        <w:pStyle w:val="af1"/>
      </w:pPr>
    </w:p>
    <w:p w14:paraId="7583EC47" w14:textId="7952AAE2" w:rsidR="00BA0464" w:rsidRPr="00BA0464" w:rsidRDefault="00BA0464" w:rsidP="00BA0464">
      <w:pPr>
        <w:pStyle w:val="afd"/>
        <w:rPr>
          <w:lang w:val="en-US"/>
        </w:rPr>
      </w:pPr>
      <w:r>
        <w:t xml:space="preserve">Таблица </w:t>
      </w:r>
      <w:r w:rsidR="00340405">
        <w:rPr>
          <w:lang w:val="en-US"/>
        </w:rPr>
        <w:t>9</w:t>
      </w:r>
      <w:r>
        <w:t>.</w:t>
      </w:r>
      <w:r w:rsidR="00340405">
        <w:rPr>
          <w:lang w:val="en-US"/>
        </w:rPr>
        <w:t>1</w:t>
      </w:r>
      <w:r>
        <w:t xml:space="preserve"> – Характеристика интерфейсов</w:t>
      </w:r>
      <w:r>
        <w:rPr>
          <w:lang w:val="en-US"/>
        </w:rPr>
        <w:t xml:space="preserve"> 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BA0464" w14:paraId="51EF2E7B" w14:textId="77777777" w:rsidTr="003E1D87">
        <w:tc>
          <w:tcPr>
            <w:tcW w:w="2080" w:type="dxa"/>
            <w:vAlign w:val="center"/>
          </w:tcPr>
          <w:p w14:paraId="610C65D7" w14:textId="77777777" w:rsidR="00BA0464" w:rsidRDefault="00BA0464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33ABC14C" w14:textId="77777777" w:rsidR="00BA0464" w:rsidRDefault="00BA0464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5F23526E" w14:textId="77777777" w:rsidR="00BA0464" w:rsidRDefault="00BA0464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691E2D49" w14:textId="77777777" w:rsidR="00BA0464" w:rsidRDefault="00BA0464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45BC35DE" w14:textId="77777777" w:rsidR="00BA0464" w:rsidRDefault="00BA0464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606B5226" w14:textId="77777777" w:rsidR="00BA0464" w:rsidRDefault="00BA0464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103B671B" w14:textId="77777777" w:rsidR="00BA0464" w:rsidRDefault="00BA0464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0041B6" w:rsidRPr="00EE4B40" w14:paraId="7C64ECA9" w14:textId="77777777" w:rsidTr="003E1D87">
        <w:tc>
          <w:tcPr>
            <w:tcW w:w="2080" w:type="dxa"/>
          </w:tcPr>
          <w:p w14:paraId="5FD6FCF3" w14:textId="6D7174C1" w:rsidR="000041B6" w:rsidRPr="00A82332" w:rsidRDefault="000041B6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pActivate</w:t>
            </w:r>
          </w:p>
        </w:tc>
        <w:tc>
          <w:tcPr>
            <w:tcW w:w="2080" w:type="dxa"/>
          </w:tcPr>
          <w:p w14:paraId="55B2CF11" w14:textId="05659053" w:rsidR="000041B6" w:rsidRPr="002144BA" w:rsidRDefault="000041B6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47BEA261" w14:textId="1446381F" w:rsidR="000041B6" w:rsidRPr="00715920" w:rsidRDefault="00AD1D95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0041B6">
              <w:rPr>
                <w:lang w:val="en-US"/>
              </w:rPr>
              <w:t xml:space="preserve"> </w:t>
            </w:r>
            <w:r w:rsidR="000041B6">
              <w:t xml:space="preserve">передаёт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229" w:type="dxa"/>
          </w:tcPr>
          <w:p w14:paraId="77684FF5" w14:textId="436F17E3" w:rsidR="000041B6" w:rsidRPr="00715920" w:rsidRDefault="00AD1D95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  <w:r w:rsidR="000041B6">
              <w:rPr>
                <w:lang w:val="en-US"/>
              </w:rPr>
              <w:t xml:space="preserve"> </w:t>
            </w:r>
            <w:r w:rsidR="000041B6">
              <w:t xml:space="preserve">принимает данные </w:t>
            </w: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77D05958" w14:textId="1AB547AD" w:rsidR="000041B6" w:rsidRPr="00AB1B71" w:rsidRDefault="00AD1D95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0F00822D" w14:textId="1C54E3AF" w:rsidR="000041B6" w:rsidRPr="00A82332" w:rsidRDefault="00AD1D95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218EBFE8" w14:textId="4762753A" w:rsidR="000041B6" w:rsidRPr="00946886" w:rsidRDefault="00294DF2" w:rsidP="000041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f(bc, pe)</w:t>
            </w:r>
          </w:p>
        </w:tc>
      </w:tr>
      <w:tr w:rsidR="00074BCF" w:rsidRPr="00EE4B40" w14:paraId="074D5245" w14:textId="77777777" w:rsidTr="003E1D87">
        <w:tc>
          <w:tcPr>
            <w:tcW w:w="2080" w:type="dxa"/>
          </w:tcPr>
          <w:p w14:paraId="46D8173D" w14:textId="3732B72A" w:rsidR="00074BCF" w:rsidRPr="003D401C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87285A">
              <w:t>attery</w:t>
            </w:r>
            <w:r>
              <w:t>C</w:t>
            </w:r>
            <w:r w:rsidRPr="0087285A">
              <w:t>harge</w:t>
            </w:r>
          </w:p>
        </w:tc>
        <w:tc>
          <w:tcPr>
            <w:tcW w:w="2080" w:type="dxa"/>
          </w:tcPr>
          <w:p w14:paraId="6B006523" w14:textId="67ED492E" w:rsidR="00074BCF" w:rsidRPr="002144BA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934D1BA" w14:textId="74BCC108" w:rsidR="00074BCF" w:rsidRDefault="00074BCF" w:rsidP="00074BCF">
            <w:pPr>
              <w:pStyle w:val="afd"/>
            </w:pPr>
            <w:r>
              <w:rPr>
                <w:lang w:val="en-US"/>
              </w:rPr>
              <w:t xml:space="preserve">EM </w:t>
            </w:r>
            <w:r>
              <w:t xml:space="preserve">передаёт данные </w:t>
            </w:r>
            <w:r>
              <w:rPr>
                <w:lang w:val="en-US"/>
              </w:rPr>
              <w:t>P</w:t>
            </w:r>
          </w:p>
        </w:tc>
        <w:tc>
          <w:tcPr>
            <w:tcW w:w="2229" w:type="dxa"/>
          </w:tcPr>
          <w:p w14:paraId="4A5E7029" w14:textId="50C31F67" w:rsidR="00074BCF" w:rsidRDefault="00074BCF" w:rsidP="00074BCF">
            <w:pPr>
              <w:pStyle w:val="afd"/>
            </w:pPr>
            <w:r>
              <w:rPr>
                <w:lang w:val="en-US"/>
              </w:rPr>
              <w:t xml:space="preserve">P </w:t>
            </w:r>
            <w:r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2401B973" w14:textId="7A81B561" w:rsidR="00074BCF" w:rsidRPr="00C2205B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71344179" w14:textId="04A54891" w:rsidR="00074BCF" w:rsidRPr="007D60D6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7CC0B0D8" w14:textId="433346C2" w:rsidR="00074BCF" w:rsidRPr="00946886" w:rsidRDefault="00294DF2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8F1341">
              <w:rPr>
                <w:lang w:val="en-US"/>
              </w:rPr>
              <w:t>c</w:t>
            </w:r>
          </w:p>
        </w:tc>
      </w:tr>
      <w:tr w:rsidR="00074BCF" w:rsidRPr="00690887" w14:paraId="4A5121E4" w14:textId="77777777" w:rsidTr="003E1D87">
        <w:trPr>
          <w:trHeight w:val="699"/>
        </w:trPr>
        <w:tc>
          <w:tcPr>
            <w:tcW w:w="2080" w:type="dxa"/>
          </w:tcPr>
          <w:p w14:paraId="3C59E806" w14:textId="335032FA" w:rsidR="00074BCF" w:rsidRPr="003D401C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pEnable</w:t>
            </w:r>
          </w:p>
        </w:tc>
        <w:tc>
          <w:tcPr>
            <w:tcW w:w="2080" w:type="dxa"/>
          </w:tcPr>
          <w:p w14:paraId="6027088B" w14:textId="68B5755B" w:rsidR="00074BCF" w:rsidRPr="002144BA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547F9895" w14:textId="5D457E23" w:rsidR="00074BCF" w:rsidRDefault="00074BCF" w:rsidP="00074BCF">
            <w:pPr>
              <w:pStyle w:val="afd"/>
            </w:pPr>
            <w:r>
              <w:rPr>
                <w:lang w:val="en-US"/>
              </w:rPr>
              <w:t xml:space="preserve">CP </w:t>
            </w:r>
            <w:r>
              <w:t xml:space="preserve">передаёт данные </w:t>
            </w:r>
            <w:r w:rsidR="00D34210">
              <w:rPr>
                <w:lang w:val="en-US"/>
              </w:rPr>
              <w:t>P</w:t>
            </w:r>
          </w:p>
        </w:tc>
        <w:tc>
          <w:tcPr>
            <w:tcW w:w="2229" w:type="dxa"/>
          </w:tcPr>
          <w:p w14:paraId="3E0D6F09" w14:textId="2F13BA25" w:rsidR="00074BCF" w:rsidRDefault="00D34210" w:rsidP="00074BCF">
            <w:pPr>
              <w:pStyle w:val="afd"/>
            </w:pPr>
            <w:r>
              <w:rPr>
                <w:lang w:val="en-US"/>
              </w:rPr>
              <w:t>P</w:t>
            </w:r>
            <w:r w:rsidR="00074BCF">
              <w:rPr>
                <w:lang w:val="en-US"/>
              </w:rPr>
              <w:t xml:space="preserve"> </w:t>
            </w:r>
            <w:r w:rsidR="00074BCF">
              <w:t xml:space="preserve">принимает данные </w:t>
            </w:r>
            <w:r w:rsidR="00074BCF"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24697D1F" w14:textId="0A85C9CD" w:rsidR="00074BCF" w:rsidRPr="00C2205B" w:rsidRDefault="00074BCF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2080" w:type="dxa"/>
          </w:tcPr>
          <w:p w14:paraId="7DF1C15C" w14:textId="547C0ACF" w:rsidR="00074BCF" w:rsidRPr="007D60D6" w:rsidRDefault="00D34210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080" w:type="dxa"/>
          </w:tcPr>
          <w:p w14:paraId="3E93E1FB" w14:textId="5198E681" w:rsidR="00074BCF" w:rsidRPr="00946886" w:rsidRDefault="00294DF2" w:rsidP="00074BC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pe</w:t>
            </w:r>
          </w:p>
        </w:tc>
      </w:tr>
    </w:tbl>
    <w:p w14:paraId="72D49932" w14:textId="77777777" w:rsidR="00BA0464" w:rsidRDefault="00BA0464" w:rsidP="00BA0464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FC03EBA" wp14:editId="43321BEB">
            <wp:extent cx="5518553" cy="579538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53" cy="57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A26" w14:textId="59FA2711" w:rsidR="00BA0464" w:rsidRDefault="00BA0464" w:rsidP="00BA0464">
      <w:pPr>
        <w:pStyle w:val="af3"/>
      </w:pPr>
      <w:r>
        <w:t xml:space="preserve">Рисунок </w:t>
      </w:r>
      <w:r w:rsidR="00340405" w:rsidRPr="00E47122">
        <w:t>9</w:t>
      </w:r>
      <w:r>
        <w:t>.</w:t>
      </w:r>
      <w:r w:rsidR="00340405" w:rsidRPr="00E47122">
        <w:t>1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P</w:t>
      </w:r>
    </w:p>
    <w:p w14:paraId="39ECF5E0" w14:textId="7E22E375" w:rsidR="002E5082" w:rsidRPr="00BA0464" w:rsidRDefault="002E5082" w:rsidP="002E5082">
      <w:pPr>
        <w:pStyle w:val="23"/>
      </w:pPr>
      <w:bookmarkStart w:id="19" w:name="_Toc178651824"/>
      <w:r>
        <w:lastRenderedPageBreak/>
        <w:t>9.2 Эхолот</w:t>
      </w:r>
      <w:r w:rsidR="00A90D6D" w:rsidRPr="00BA0464">
        <w:t xml:space="preserve"> (</w:t>
      </w:r>
      <w:r w:rsidR="00A90D6D">
        <w:rPr>
          <w:lang w:val="en-US"/>
        </w:rPr>
        <w:t>ES</w:t>
      </w:r>
      <w:r w:rsidR="00A90D6D" w:rsidRPr="00BA0464">
        <w:t>)</w:t>
      </w:r>
      <w:bookmarkEnd w:id="19"/>
    </w:p>
    <w:p w14:paraId="14DB5600" w14:textId="77777777" w:rsidR="002E5082" w:rsidRDefault="002E5082" w:rsidP="007D48FA">
      <w:pPr>
        <w:pStyle w:val="af1"/>
      </w:pPr>
    </w:p>
    <w:p w14:paraId="55F9A7AA" w14:textId="424E2C5B" w:rsidR="00A1109E" w:rsidRDefault="00A1109E" w:rsidP="00A1109E">
      <w:pPr>
        <w:pStyle w:val="af1"/>
      </w:pPr>
      <w:r>
        <w:t>Эхолот измеряет текущую глубину. Ультразвуковой сигнал эффективен до 150 метров. Звуковой сигнал эффективен на любой глубине.</w:t>
      </w:r>
    </w:p>
    <w:p w14:paraId="264D6FBD" w14:textId="77777777" w:rsidR="00967E15" w:rsidRPr="00E47122" w:rsidRDefault="00967E15" w:rsidP="00A1109E">
      <w:pPr>
        <w:pStyle w:val="af1"/>
      </w:pPr>
    </w:p>
    <w:p w14:paraId="3A7F9D7C" w14:textId="77777777" w:rsidR="00A82944" w:rsidRPr="00931D5E" w:rsidRDefault="00A82944" w:rsidP="00A82944">
      <w:pPr>
        <w:pStyle w:val="af1"/>
        <w:rPr>
          <w:b/>
          <w:bCs/>
        </w:rPr>
      </w:pPr>
      <w:r w:rsidRPr="00F4275D">
        <w:rPr>
          <w:b/>
          <w:bCs/>
        </w:rPr>
        <w:t>9.</w:t>
      </w:r>
      <w:r>
        <w:rPr>
          <w:b/>
          <w:bCs/>
        </w:rPr>
        <w:t>2</w:t>
      </w:r>
      <w:r w:rsidRPr="00F4275D">
        <w:rPr>
          <w:b/>
          <w:bCs/>
        </w:rPr>
        <w:t>.1 Глубиномер</w:t>
      </w:r>
      <w:r w:rsidRPr="00931D5E">
        <w:rPr>
          <w:b/>
          <w:bCs/>
        </w:rPr>
        <w:t xml:space="preserve"> (</w:t>
      </w:r>
      <w:r>
        <w:rPr>
          <w:b/>
          <w:bCs/>
          <w:lang w:val="en-US"/>
        </w:rPr>
        <w:t>DG</w:t>
      </w:r>
      <w:r w:rsidRPr="00931D5E">
        <w:rPr>
          <w:b/>
          <w:bCs/>
        </w:rPr>
        <w:t>)</w:t>
      </w:r>
    </w:p>
    <w:p w14:paraId="4CC96B99" w14:textId="77777777" w:rsidR="00A82944" w:rsidRDefault="00A82944" w:rsidP="00A82944">
      <w:pPr>
        <w:pStyle w:val="af1"/>
      </w:pPr>
    </w:p>
    <w:p w14:paraId="6631A658" w14:textId="77777777" w:rsidR="00A82944" w:rsidRDefault="00A82944" w:rsidP="00A82944">
      <w:pPr>
        <w:pStyle w:val="af1"/>
      </w:pPr>
      <w:r>
        <w:t>Эхолот в данной ревизии выполняет функции глубиномера.</w:t>
      </w:r>
    </w:p>
    <w:p w14:paraId="27BB5247" w14:textId="69C46B9F" w:rsidR="00931D5E" w:rsidRPr="00410A7F" w:rsidRDefault="00931D5E" w:rsidP="00931D5E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931D5E">
        <w:t>2</w:t>
      </w:r>
      <w:r>
        <w:t xml:space="preserve"> указана схема подключения</w:t>
      </w:r>
      <w:r w:rsidRPr="00057ED5">
        <w:t xml:space="preserve"> </w:t>
      </w:r>
      <w:r w:rsidR="00BA1564">
        <w:rPr>
          <w:lang w:val="en-US"/>
        </w:rPr>
        <w:t>ES</w:t>
      </w:r>
      <w:r>
        <w:t xml:space="preserve">, в таблице </w:t>
      </w:r>
      <w:r w:rsidRPr="00BA0464">
        <w:t>9</w:t>
      </w:r>
      <w:r>
        <w:t>.</w:t>
      </w:r>
      <w:r w:rsidRPr="00931D5E">
        <w:t>2</w:t>
      </w:r>
      <w:r>
        <w:t xml:space="preserve"> – характеристики интерфейсов</w:t>
      </w:r>
    </w:p>
    <w:p w14:paraId="58503BB8" w14:textId="77777777" w:rsidR="00931D5E" w:rsidRPr="00545B47" w:rsidRDefault="00931D5E" w:rsidP="00931D5E">
      <w:pPr>
        <w:pStyle w:val="af1"/>
      </w:pPr>
    </w:p>
    <w:p w14:paraId="190FD817" w14:textId="02C73664" w:rsidR="00931D5E" w:rsidRPr="00BA0464" w:rsidRDefault="00931D5E" w:rsidP="00931D5E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2</w:t>
      </w:r>
      <w:r>
        <w:t xml:space="preserve"> – Характеристика интерфейсов</w:t>
      </w:r>
      <w:r>
        <w:rPr>
          <w:lang w:val="en-US"/>
        </w:rPr>
        <w:t xml:space="preserve"> </w:t>
      </w:r>
      <w:r w:rsidR="00BA1564">
        <w:rPr>
          <w:lang w:val="en-US"/>
        </w:rPr>
        <w:t>ES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931D5E" w14:paraId="6E5852F8" w14:textId="77777777" w:rsidTr="003E1D87">
        <w:tc>
          <w:tcPr>
            <w:tcW w:w="2080" w:type="dxa"/>
            <w:vAlign w:val="center"/>
          </w:tcPr>
          <w:p w14:paraId="0FE1A075" w14:textId="77777777" w:rsidR="00931D5E" w:rsidRDefault="00931D5E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5DD56186" w14:textId="77777777" w:rsidR="00931D5E" w:rsidRDefault="00931D5E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5E0B3449" w14:textId="77777777" w:rsidR="00931D5E" w:rsidRDefault="00931D5E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6EE1AFDB" w14:textId="77777777" w:rsidR="00931D5E" w:rsidRDefault="00931D5E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63244E81" w14:textId="77777777" w:rsidR="00931D5E" w:rsidRDefault="00931D5E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02E4A513" w14:textId="77777777" w:rsidR="00931D5E" w:rsidRDefault="00931D5E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189D8732" w14:textId="77777777" w:rsidR="00931D5E" w:rsidRDefault="00931D5E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6D3E63" w:rsidRPr="00EE4B40" w14:paraId="1FFD959B" w14:textId="77777777" w:rsidTr="003E1D87">
        <w:tc>
          <w:tcPr>
            <w:tcW w:w="2080" w:type="dxa"/>
          </w:tcPr>
          <w:p w14:paraId="4D73E1B7" w14:textId="43E29178" w:rsidR="006D3E63" w:rsidRPr="00A82332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71A6F96D" w14:textId="05DBF1D8" w:rsidR="006D3E63" w:rsidRPr="002144BA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2DBBC389" w14:textId="4CBCB2F7" w:rsidR="006D3E63" w:rsidRPr="00715920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174918D7" w14:textId="74E362F8" w:rsidR="006D3E63" w:rsidRPr="00715920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A4AC12D" w14:textId="64199A3C" w:rsidR="006D3E63" w:rsidRPr="00AB1B71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50E1C9B7" w14:textId="699DE3BC" w:rsidR="006D3E63" w:rsidRPr="00A82332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  <w:vMerge w:val="restart"/>
          </w:tcPr>
          <w:p w14:paraId="010460AE" w14:textId="2DE7F766" w:rsidR="006D3E63" w:rsidRPr="00946886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f(sp, fs, rs, fl)</w:t>
            </w:r>
          </w:p>
        </w:tc>
      </w:tr>
      <w:tr w:rsidR="006D3E63" w:rsidRPr="00EE4B40" w14:paraId="12CCC85F" w14:textId="77777777" w:rsidTr="003E1D87">
        <w:tc>
          <w:tcPr>
            <w:tcW w:w="2080" w:type="dxa"/>
          </w:tcPr>
          <w:p w14:paraId="5E611D18" w14:textId="1C68C53A" w:rsidR="006D3E63" w:rsidRPr="003D401C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4EA6197E" w14:textId="77777777" w:rsidR="006D3E63" w:rsidRPr="002144BA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52CCAFE" w14:textId="43DE7856" w:rsidR="006D3E63" w:rsidRDefault="006D3E63" w:rsidP="003E1D87">
            <w:pPr>
              <w:pStyle w:val="afd"/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V</w:t>
            </w:r>
          </w:p>
        </w:tc>
        <w:tc>
          <w:tcPr>
            <w:tcW w:w="2229" w:type="dxa"/>
          </w:tcPr>
          <w:p w14:paraId="32745268" w14:textId="30C8DC4B" w:rsidR="006D3E63" w:rsidRDefault="006D3E63" w:rsidP="003E1D87">
            <w:pPr>
              <w:pStyle w:val="afd"/>
            </w:pPr>
            <w:r>
              <w:rPr>
                <w:lang w:val="en-US"/>
              </w:rPr>
              <w:t xml:space="preserve">V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338A3B58" w14:textId="64D50F7F" w:rsidR="006D3E63" w:rsidRPr="00C2205B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59137775" w14:textId="6D28D9D4" w:rsidR="006D3E63" w:rsidRPr="007D60D6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080" w:type="dxa"/>
            <w:vMerge/>
          </w:tcPr>
          <w:p w14:paraId="5ADAB133" w14:textId="77777777" w:rsidR="006D3E63" w:rsidRPr="00946886" w:rsidRDefault="006D3E63" w:rsidP="003E1D87">
            <w:pPr>
              <w:pStyle w:val="afd"/>
              <w:rPr>
                <w:lang w:val="en-US"/>
              </w:rPr>
            </w:pPr>
          </w:p>
        </w:tc>
      </w:tr>
      <w:tr w:rsidR="006D3E63" w:rsidRPr="00690887" w14:paraId="539AF280" w14:textId="77777777" w:rsidTr="003E1D87">
        <w:trPr>
          <w:trHeight w:val="699"/>
        </w:trPr>
        <w:tc>
          <w:tcPr>
            <w:tcW w:w="2080" w:type="dxa"/>
          </w:tcPr>
          <w:p w14:paraId="552FABFE" w14:textId="58B43DE0" w:rsidR="006D3E63" w:rsidRPr="003D401C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depth</w:t>
            </w:r>
          </w:p>
        </w:tc>
        <w:tc>
          <w:tcPr>
            <w:tcW w:w="2080" w:type="dxa"/>
          </w:tcPr>
          <w:p w14:paraId="20E6140E" w14:textId="11A07532" w:rsidR="006D3E63" w:rsidRPr="002144BA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59C1C54" w14:textId="5C448755" w:rsidR="006D3E63" w:rsidRDefault="006D3E63" w:rsidP="003E1D87">
            <w:pPr>
              <w:pStyle w:val="afd"/>
            </w:pPr>
            <w:r>
              <w:rPr>
                <w:lang w:val="en-US"/>
              </w:rPr>
              <w:t xml:space="preserve">ES </w:t>
            </w:r>
            <w:r>
              <w:t xml:space="preserve">передаёт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229" w:type="dxa"/>
          </w:tcPr>
          <w:p w14:paraId="40F781AE" w14:textId="6EA1141D" w:rsidR="006D3E63" w:rsidRDefault="006D3E63" w:rsidP="003E1D87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7236CEC5" w14:textId="3C6A2947" w:rsidR="006D3E63" w:rsidRPr="00C2205B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3BA73E3F" w14:textId="293BB179" w:rsidR="006D3E63" w:rsidRPr="007D60D6" w:rsidRDefault="006D3E63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  <w:vMerge/>
          </w:tcPr>
          <w:p w14:paraId="1A0BD945" w14:textId="77777777" w:rsidR="006D3E63" w:rsidRPr="00946886" w:rsidRDefault="006D3E63" w:rsidP="003E1D87">
            <w:pPr>
              <w:pStyle w:val="afd"/>
              <w:rPr>
                <w:lang w:val="en-US"/>
              </w:rPr>
            </w:pPr>
          </w:p>
        </w:tc>
      </w:tr>
      <w:tr w:rsidR="006D3E63" w:rsidRPr="00690887" w14:paraId="4D9017AE" w14:textId="77777777" w:rsidTr="003E1D87">
        <w:trPr>
          <w:trHeight w:val="699"/>
        </w:trPr>
        <w:tc>
          <w:tcPr>
            <w:tcW w:w="2080" w:type="dxa"/>
          </w:tcPr>
          <w:p w14:paraId="6D0BE6D1" w14:textId="410AE1AC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depth</w:t>
            </w:r>
          </w:p>
        </w:tc>
        <w:tc>
          <w:tcPr>
            <w:tcW w:w="2080" w:type="dxa"/>
          </w:tcPr>
          <w:p w14:paraId="7CA2C36D" w14:textId="59805F58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B303532" w14:textId="172ABA2B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>передаёт данные S</w:t>
            </w:r>
          </w:p>
        </w:tc>
        <w:tc>
          <w:tcPr>
            <w:tcW w:w="2229" w:type="dxa"/>
          </w:tcPr>
          <w:p w14:paraId="537577BC" w14:textId="4B91BE0C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S </w:t>
            </w:r>
            <w:r>
              <w:t xml:space="preserve">принимает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5C7F4674" w14:textId="070D5BB3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19BEC435" w14:textId="74420638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080" w:type="dxa"/>
            <w:vMerge/>
          </w:tcPr>
          <w:p w14:paraId="4679E697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531B6D77" w14:textId="77777777" w:rsidTr="003E1D87">
        <w:trPr>
          <w:trHeight w:val="699"/>
        </w:trPr>
        <w:tc>
          <w:tcPr>
            <w:tcW w:w="2080" w:type="dxa"/>
          </w:tcPr>
          <w:p w14:paraId="0B189E7A" w14:textId="67A123D0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2080" w:type="dxa"/>
          </w:tcPr>
          <w:p w14:paraId="4A846DB6" w14:textId="011A55D6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571AC38" w14:textId="360FA8B8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G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04E8B6AA" w14:textId="7B98F26A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6EB454D2" w14:textId="78547FAB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1726FDEB" w14:textId="6B61129B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4DE7DD23" w14:textId="1AD4D1A4" w:rsidR="006D3E63" w:rsidRPr="00946886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sp</w:t>
            </w:r>
          </w:p>
        </w:tc>
      </w:tr>
      <w:tr w:rsidR="006D3E63" w:rsidRPr="00690887" w14:paraId="541E21C4" w14:textId="77777777" w:rsidTr="003E1D87">
        <w:trPr>
          <w:trHeight w:val="699"/>
        </w:trPr>
        <w:tc>
          <w:tcPr>
            <w:tcW w:w="2080" w:type="dxa"/>
          </w:tcPr>
          <w:p w14:paraId="113C48FE" w14:textId="7CA968AD" w:rsidR="006D3E63" w:rsidRPr="00B83A4F" w:rsidRDefault="006D3E63" w:rsidP="006D3E63">
            <w:pPr>
              <w:pStyle w:val="afd"/>
            </w:pPr>
            <w:r w:rsidRPr="00905A90">
              <w:t>front</w:t>
            </w:r>
            <w:r>
              <w:rPr>
                <w:lang w:val="en-US"/>
              </w:rPr>
              <w:t>Slant</w:t>
            </w:r>
          </w:p>
        </w:tc>
        <w:tc>
          <w:tcPr>
            <w:tcW w:w="2080" w:type="dxa"/>
          </w:tcPr>
          <w:p w14:paraId="50C8F557" w14:textId="48489B32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878E5DE" w14:textId="7830B4AD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DR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611758A1" w14:textId="5EE10D20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57AFF04E" w14:textId="69E12F6A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13A2B5AF" w14:textId="2DD339E6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420A9C7" w14:textId="5FAADA95" w:rsidR="006D3E63" w:rsidRPr="00495E67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</w:tr>
      <w:tr w:rsidR="006D3E63" w:rsidRPr="00690887" w14:paraId="069F36FF" w14:textId="77777777" w:rsidTr="003E1D87">
        <w:trPr>
          <w:trHeight w:val="699"/>
        </w:trPr>
        <w:tc>
          <w:tcPr>
            <w:tcW w:w="2080" w:type="dxa"/>
          </w:tcPr>
          <w:p w14:paraId="150A3420" w14:textId="7153C3FC" w:rsidR="006D3E63" w:rsidRPr="00B83A4F" w:rsidRDefault="006D3E63" w:rsidP="006D3E63">
            <w:pPr>
              <w:pStyle w:val="afd"/>
            </w:pPr>
            <w:r>
              <w:rPr>
                <w:lang w:val="en-US"/>
              </w:rPr>
              <w:t>rearSlant</w:t>
            </w:r>
          </w:p>
        </w:tc>
        <w:tc>
          <w:tcPr>
            <w:tcW w:w="2080" w:type="dxa"/>
          </w:tcPr>
          <w:p w14:paraId="437E7336" w14:textId="3592979A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516B24F" w14:textId="53CECEED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DR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32C37CC8" w14:textId="3FE54E16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1096D6B5" w14:textId="5AF182B9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05B78D43" w14:textId="7E30E026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DB2FCF5" w14:textId="1A8CC76B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</w:tr>
      <w:tr w:rsidR="006D3E63" w:rsidRPr="00690887" w14:paraId="0C78E4E7" w14:textId="77777777" w:rsidTr="003E1D87">
        <w:trPr>
          <w:trHeight w:val="699"/>
        </w:trPr>
        <w:tc>
          <w:tcPr>
            <w:tcW w:w="2080" w:type="dxa"/>
          </w:tcPr>
          <w:p w14:paraId="66C981EC" w14:textId="2D1D6DB6" w:rsidR="006D3E63" w:rsidRDefault="006D3E63" w:rsidP="006D3E63">
            <w:pPr>
              <w:pStyle w:val="afd"/>
              <w:rPr>
                <w:lang w:val="en-US"/>
              </w:rPr>
            </w:pPr>
            <w:r w:rsidRPr="009066FC">
              <w:t>flooding</w:t>
            </w:r>
            <w:r>
              <w:rPr>
                <w:lang w:val="en-US"/>
              </w:rPr>
              <w:t>Level</w:t>
            </w:r>
          </w:p>
        </w:tc>
        <w:tc>
          <w:tcPr>
            <w:tcW w:w="2080" w:type="dxa"/>
          </w:tcPr>
          <w:p w14:paraId="5B8A33D1" w14:textId="3E6226F1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FF2C725" w14:textId="54AEE700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7FCEB7B2" w14:textId="76C29EEF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386A1F07" w14:textId="38ABE01E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A3510A8" w14:textId="3C392BDD" w:rsidR="006D3E63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40CCD0F4" w14:textId="2BB144ED" w:rsidR="006D3E63" w:rsidRPr="00946886" w:rsidRDefault="006D3E63" w:rsidP="006D3E63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fl</w:t>
            </w:r>
          </w:p>
        </w:tc>
      </w:tr>
      <w:tr w:rsidR="006D3E63" w:rsidRPr="00690887" w14:paraId="6AB88E01" w14:textId="77777777" w:rsidTr="003E1D87">
        <w:trPr>
          <w:trHeight w:val="699"/>
        </w:trPr>
        <w:tc>
          <w:tcPr>
            <w:tcW w:w="2080" w:type="dxa"/>
          </w:tcPr>
          <w:p w14:paraId="14F2379B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B4BE5F0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9C0FD9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BCDFFD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8DCE7D2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DB641C6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40624A5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56195856" w14:textId="77777777" w:rsidTr="003E1D87">
        <w:trPr>
          <w:trHeight w:val="699"/>
        </w:trPr>
        <w:tc>
          <w:tcPr>
            <w:tcW w:w="2080" w:type="dxa"/>
          </w:tcPr>
          <w:p w14:paraId="5DD2B462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75F08F0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3E6CA43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7EA358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F15011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3D7C944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850FD7B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7933858E" w14:textId="77777777" w:rsidTr="003E1D87">
        <w:trPr>
          <w:trHeight w:val="699"/>
        </w:trPr>
        <w:tc>
          <w:tcPr>
            <w:tcW w:w="2080" w:type="dxa"/>
          </w:tcPr>
          <w:p w14:paraId="135839BB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AAB753A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EBD180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750665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273EE1B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4824000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3DE10B4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74EB63EE" w14:textId="77777777" w:rsidTr="003E1D87">
        <w:trPr>
          <w:trHeight w:val="699"/>
        </w:trPr>
        <w:tc>
          <w:tcPr>
            <w:tcW w:w="2080" w:type="dxa"/>
          </w:tcPr>
          <w:p w14:paraId="48979351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FB78A4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F503333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2C8FCA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39247D2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DDA2E5D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63185EB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55D4D87C" w14:textId="77777777" w:rsidTr="003E1D87">
        <w:trPr>
          <w:trHeight w:val="699"/>
        </w:trPr>
        <w:tc>
          <w:tcPr>
            <w:tcW w:w="2080" w:type="dxa"/>
          </w:tcPr>
          <w:p w14:paraId="6B275DD5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047AEA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9047405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AE3A97F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EA6A7F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E043944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315C935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61726CE0" w14:textId="77777777" w:rsidTr="003E1D87">
        <w:trPr>
          <w:trHeight w:val="699"/>
        </w:trPr>
        <w:tc>
          <w:tcPr>
            <w:tcW w:w="2080" w:type="dxa"/>
          </w:tcPr>
          <w:p w14:paraId="6181EBE8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043FB7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B1322C7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82A139F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13F80B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C3AEBE4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B784EC3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5928C8CE" w14:textId="77777777" w:rsidTr="003E1D87">
        <w:trPr>
          <w:trHeight w:val="699"/>
        </w:trPr>
        <w:tc>
          <w:tcPr>
            <w:tcW w:w="2080" w:type="dxa"/>
          </w:tcPr>
          <w:p w14:paraId="7DC7A5A3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2A5D5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74CC26E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6CBC35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12929D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D8F63F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0FB70F2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  <w:tr w:rsidR="006D3E63" w:rsidRPr="00690887" w14:paraId="0D74C44D" w14:textId="77777777" w:rsidTr="003E1D87">
        <w:trPr>
          <w:trHeight w:val="699"/>
        </w:trPr>
        <w:tc>
          <w:tcPr>
            <w:tcW w:w="2080" w:type="dxa"/>
          </w:tcPr>
          <w:p w14:paraId="0CAC7F53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09D49A0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D1E5AFD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09569E9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F0CECDC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DE765E5" w14:textId="77777777" w:rsidR="006D3E63" w:rsidRDefault="006D3E63" w:rsidP="006D3E63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13D0850" w14:textId="77777777" w:rsidR="006D3E63" w:rsidRPr="00946886" w:rsidRDefault="006D3E63" w:rsidP="006D3E63">
            <w:pPr>
              <w:pStyle w:val="afd"/>
              <w:rPr>
                <w:lang w:val="en-US"/>
              </w:rPr>
            </w:pPr>
          </w:p>
        </w:tc>
      </w:tr>
    </w:tbl>
    <w:p w14:paraId="7A55E872" w14:textId="77777777" w:rsidR="00931D5E" w:rsidRDefault="00931D5E" w:rsidP="00931D5E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7CD474C3" wp14:editId="3C0C2472">
            <wp:extent cx="5518552" cy="5789365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52" cy="57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5659" w14:textId="2F03E8DE" w:rsidR="00931D5E" w:rsidRDefault="00931D5E" w:rsidP="00931D5E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931D5E">
        <w:t>2</w:t>
      </w:r>
      <w:r>
        <w:t xml:space="preserve"> – Схема подключения</w:t>
      </w:r>
      <w:r w:rsidR="00BA1564" w:rsidRPr="00E47122">
        <w:t xml:space="preserve"> </w:t>
      </w:r>
      <w:r w:rsidR="00BA1564">
        <w:rPr>
          <w:lang w:val="en-US"/>
        </w:rPr>
        <w:t>ES</w:t>
      </w:r>
    </w:p>
    <w:p w14:paraId="7F072C3F" w14:textId="527A313A" w:rsidR="002E5082" w:rsidRPr="00A82944" w:rsidRDefault="002E5082" w:rsidP="002E5082">
      <w:pPr>
        <w:pStyle w:val="23"/>
      </w:pPr>
      <w:bookmarkStart w:id="20" w:name="_Toc178651825"/>
      <w:r>
        <w:lastRenderedPageBreak/>
        <w:t>9.3 Гирокомпас</w:t>
      </w:r>
      <w:r w:rsidR="00A90D6D" w:rsidRPr="00A82944">
        <w:t xml:space="preserve"> (</w:t>
      </w:r>
      <w:r w:rsidR="00A90D6D">
        <w:rPr>
          <w:lang w:val="en-US"/>
        </w:rPr>
        <w:t>G</w:t>
      </w:r>
      <w:r w:rsidR="00A90D6D" w:rsidRPr="00A82944">
        <w:t>)</w:t>
      </w:r>
      <w:bookmarkEnd w:id="20"/>
    </w:p>
    <w:p w14:paraId="5896E05C" w14:textId="77777777" w:rsidR="002E5082" w:rsidRDefault="002E5082" w:rsidP="007D48FA">
      <w:pPr>
        <w:pStyle w:val="af1"/>
      </w:pPr>
    </w:p>
    <w:p w14:paraId="7BB1354E" w14:textId="77777777" w:rsidR="00967E15" w:rsidRDefault="007F6B57" w:rsidP="00967E15">
      <w:pPr>
        <w:pStyle w:val="af1"/>
      </w:pPr>
      <w:r>
        <w:t>Работающий гирокомпас повышает точность навигации.</w:t>
      </w:r>
      <w:r w:rsidR="00DA07F2">
        <w:t xml:space="preserve"> Гирокомпас – это навигационный прибор, который использует угловой момент для определения направления относительно Севера. Он в четыре раза точнее магнитного компаса и не зависит от магнитных полей, оставаясь устойчивым при различных манёврах и условиях.</w:t>
      </w:r>
    </w:p>
    <w:p w14:paraId="7085BC61" w14:textId="1AA65FAD" w:rsidR="00967E15" w:rsidRDefault="00967E15" w:rsidP="00967E15">
      <w:pPr>
        <w:pStyle w:val="af1"/>
      </w:pPr>
      <w:r>
        <w:t>Гирокомпас потребляет 1 условную единицу заряда батареи в минуту.</w:t>
      </w:r>
    </w:p>
    <w:p w14:paraId="751E2B70" w14:textId="77777777" w:rsidR="00F9094A" w:rsidRDefault="00F9094A" w:rsidP="00967E15">
      <w:pPr>
        <w:pStyle w:val="af1"/>
      </w:pPr>
    </w:p>
    <w:p w14:paraId="2D28A0A5" w14:textId="74EA9CD7" w:rsidR="00F9094A" w:rsidRPr="00E47122" w:rsidRDefault="00F9094A" w:rsidP="00F9094A">
      <w:pPr>
        <w:pStyle w:val="31"/>
      </w:pPr>
      <w:bookmarkStart w:id="21" w:name="_Toc178651826"/>
      <w:r>
        <w:t>9.3.1 Координаты</w:t>
      </w:r>
      <w:r w:rsidR="00A90D6D" w:rsidRPr="00E47122">
        <w:t xml:space="preserve"> (</w:t>
      </w:r>
      <w:r w:rsidR="00A90D6D">
        <w:rPr>
          <w:lang w:val="en-US"/>
        </w:rPr>
        <w:t>CS</w:t>
      </w:r>
      <w:r w:rsidR="00A90D6D" w:rsidRPr="00E47122">
        <w:t>)</w:t>
      </w:r>
      <w:bookmarkEnd w:id="21"/>
    </w:p>
    <w:p w14:paraId="27A954C2" w14:textId="77777777" w:rsidR="00F9094A" w:rsidRDefault="00F9094A" w:rsidP="00967E15">
      <w:pPr>
        <w:pStyle w:val="af1"/>
      </w:pPr>
    </w:p>
    <w:p w14:paraId="5A75D1D3" w14:textId="3D82437A" w:rsidR="007F6B57" w:rsidRPr="00E47122" w:rsidRDefault="0075352D" w:rsidP="007D48FA">
      <w:pPr>
        <w:pStyle w:val="af1"/>
      </w:pPr>
      <w:r>
        <w:t>В данной ревизии хранит координаты подлодки</w:t>
      </w:r>
      <w:r w:rsidR="00783429">
        <w:t xml:space="preserve"> в десятичном формате.</w:t>
      </w:r>
    </w:p>
    <w:p w14:paraId="3255F5F8" w14:textId="1411CD0A" w:rsidR="00A82944" w:rsidRPr="00410A7F" w:rsidRDefault="00A82944" w:rsidP="00A82944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A82944">
        <w:t>3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G</w:t>
      </w:r>
      <w:r>
        <w:t xml:space="preserve">, в таблице </w:t>
      </w:r>
      <w:r w:rsidRPr="00BA0464">
        <w:t>9</w:t>
      </w:r>
      <w:r>
        <w:t>.</w:t>
      </w:r>
      <w:r w:rsidRPr="00A82944">
        <w:t>3</w:t>
      </w:r>
      <w:r>
        <w:t xml:space="preserve"> – характеристики интерфейсов</w:t>
      </w:r>
    </w:p>
    <w:p w14:paraId="26CA059C" w14:textId="77777777" w:rsidR="00A82944" w:rsidRPr="00545B47" w:rsidRDefault="00A82944" w:rsidP="00A82944">
      <w:pPr>
        <w:pStyle w:val="af1"/>
      </w:pPr>
    </w:p>
    <w:p w14:paraId="2F45F555" w14:textId="35424465" w:rsidR="00A82944" w:rsidRPr="00BA0464" w:rsidRDefault="00A82944" w:rsidP="00A82944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3</w:t>
      </w:r>
      <w:r>
        <w:t xml:space="preserve"> – Характеристика интерфейсов</w:t>
      </w:r>
      <w:r>
        <w:rPr>
          <w:lang w:val="en-US"/>
        </w:rPr>
        <w:t xml:space="preserve"> G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A82944" w14:paraId="74F2B586" w14:textId="77777777" w:rsidTr="003E1D87">
        <w:tc>
          <w:tcPr>
            <w:tcW w:w="2080" w:type="dxa"/>
            <w:vAlign w:val="center"/>
          </w:tcPr>
          <w:p w14:paraId="29E1988B" w14:textId="77777777" w:rsidR="00A82944" w:rsidRDefault="00A82944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4EA5DE18" w14:textId="77777777" w:rsidR="00A82944" w:rsidRDefault="00A82944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4C461124" w14:textId="77777777" w:rsidR="00A82944" w:rsidRDefault="00A82944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370C646D" w14:textId="77777777" w:rsidR="00A82944" w:rsidRDefault="00A82944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717574F9" w14:textId="77777777" w:rsidR="00A82944" w:rsidRDefault="00A82944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42156A52" w14:textId="77777777" w:rsidR="00A82944" w:rsidRDefault="00A82944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A9C9AFD" w14:textId="77777777" w:rsidR="00A82944" w:rsidRDefault="00A82944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A82944" w:rsidRPr="00EE4B40" w14:paraId="1A968BF2" w14:textId="77777777" w:rsidTr="003E1D87">
        <w:tc>
          <w:tcPr>
            <w:tcW w:w="2080" w:type="dxa"/>
          </w:tcPr>
          <w:p w14:paraId="1E2AB8D0" w14:textId="1FA2F6D2" w:rsidR="00A82944" w:rsidRPr="00A82332" w:rsidRDefault="0052730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2080" w:type="dxa"/>
          </w:tcPr>
          <w:p w14:paraId="6800C306" w14:textId="77777777" w:rsidR="00A82944" w:rsidRPr="002144BA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0046B79E" w14:textId="279FC2D2" w:rsidR="00A82944" w:rsidRPr="00715920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передаёт данные </w:t>
            </w:r>
            <w:r w:rsidR="00A82944"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33FED43C" w14:textId="57382B3E" w:rsidR="00A82944" w:rsidRPr="00715920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 w:rsidR="00253E5C"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5220BF3D" w14:textId="7223C0D6" w:rsidR="00A82944" w:rsidRPr="00253E5C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4D556D49" w14:textId="7E041C87" w:rsidR="00A82944" w:rsidRPr="00A82332" w:rsidRDefault="00DC0BCD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614E7976" w14:textId="7B3386F4" w:rsidR="00A82944" w:rsidRPr="00946886" w:rsidRDefault="006D16B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f(dewm, emwm)</w:t>
            </w:r>
          </w:p>
        </w:tc>
      </w:tr>
      <w:tr w:rsidR="00A82944" w:rsidRPr="00EE4B40" w14:paraId="652E17C8" w14:textId="77777777" w:rsidTr="003E1D87">
        <w:tc>
          <w:tcPr>
            <w:tcW w:w="2080" w:type="dxa"/>
          </w:tcPr>
          <w:p w14:paraId="1C8381DB" w14:textId="25BF16C2" w:rsidR="00A82944" w:rsidRPr="003D401C" w:rsidRDefault="0052730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deWorkMode</w:t>
            </w:r>
          </w:p>
        </w:tc>
        <w:tc>
          <w:tcPr>
            <w:tcW w:w="2080" w:type="dxa"/>
          </w:tcPr>
          <w:p w14:paraId="7C197836" w14:textId="77777777" w:rsidR="00A82944" w:rsidRPr="002144BA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8259EA8" w14:textId="1E056CBA" w:rsidR="00A82944" w:rsidRDefault="00253E5C" w:rsidP="003E1D87">
            <w:pPr>
              <w:pStyle w:val="afd"/>
            </w:pPr>
            <w:r>
              <w:rPr>
                <w:lang w:val="en-US"/>
              </w:rPr>
              <w:t>DE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56449ABA" w14:textId="613996AA" w:rsidR="00A82944" w:rsidRDefault="00253E5C" w:rsidP="003E1D87">
            <w:pPr>
              <w:pStyle w:val="afd"/>
            </w:pPr>
            <w:r>
              <w:rPr>
                <w:lang w:val="en-US"/>
              </w:rPr>
              <w:t>G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принимает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20F0A99D" w14:textId="0C78E67D" w:rsidR="00A82944" w:rsidRPr="00C2205B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4BA7AFEB" w14:textId="6B869E13" w:rsidR="00A82944" w:rsidRPr="007D60D6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7B14B9F0" w14:textId="7D8F1122" w:rsidR="00A82944" w:rsidRPr="00946886" w:rsidRDefault="006D16B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dewm</w:t>
            </w:r>
          </w:p>
        </w:tc>
      </w:tr>
      <w:tr w:rsidR="00A82944" w:rsidRPr="00690887" w14:paraId="6B230C47" w14:textId="77777777" w:rsidTr="003E1D87">
        <w:trPr>
          <w:trHeight w:val="699"/>
        </w:trPr>
        <w:tc>
          <w:tcPr>
            <w:tcW w:w="2080" w:type="dxa"/>
          </w:tcPr>
          <w:p w14:paraId="34534D91" w14:textId="31A6F9FF" w:rsidR="00A82944" w:rsidRPr="003D401C" w:rsidRDefault="0052730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lastRenderedPageBreak/>
              <w:t>emWorkMode</w:t>
            </w:r>
          </w:p>
        </w:tc>
        <w:tc>
          <w:tcPr>
            <w:tcW w:w="2080" w:type="dxa"/>
          </w:tcPr>
          <w:p w14:paraId="7AD37B74" w14:textId="77777777" w:rsidR="00A82944" w:rsidRPr="002144BA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E3411CB" w14:textId="76B7C5C5" w:rsidR="00A82944" w:rsidRDefault="00253E5C" w:rsidP="003E1D87">
            <w:pPr>
              <w:pStyle w:val="afd"/>
            </w:pPr>
            <w:r>
              <w:rPr>
                <w:lang w:val="en-US"/>
              </w:rPr>
              <w:t>EM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4E9B6DF0" w14:textId="278B2FF0" w:rsidR="00A82944" w:rsidRDefault="00253E5C" w:rsidP="003E1D87">
            <w:pPr>
              <w:pStyle w:val="afd"/>
            </w:pPr>
            <w:r>
              <w:rPr>
                <w:lang w:val="en-US"/>
              </w:rPr>
              <w:t>G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принимает данные </w:t>
            </w: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BD57E2F" w14:textId="543F0CD4" w:rsidR="00A82944" w:rsidRPr="00C2205B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08569D6E" w14:textId="7B0D6461" w:rsidR="00A82944" w:rsidRPr="007D60D6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7DE23BF4" w14:textId="0055A08D" w:rsidR="00A82944" w:rsidRPr="00946886" w:rsidRDefault="006D16BA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emwm</w:t>
            </w:r>
          </w:p>
        </w:tc>
      </w:tr>
      <w:tr w:rsidR="00A82944" w:rsidRPr="00690887" w14:paraId="03683AA9" w14:textId="77777777" w:rsidTr="003E1D87">
        <w:trPr>
          <w:trHeight w:val="699"/>
        </w:trPr>
        <w:tc>
          <w:tcPr>
            <w:tcW w:w="2080" w:type="dxa"/>
          </w:tcPr>
          <w:p w14:paraId="3A9AFDC0" w14:textId="41DB9647" w:rsidR="00A82944" w:rsidRPr="002C726B" w:rsidRDefault="002C726B" w:rsidP="003E1D87">
            <w:pPr>
              <w:pStyle w:val="afd"/>
            </w:pPr>
            <w:r>
              <w:rPr>
                <w:lang w:val="en-US"/>
              </w:rPr>
              <w:t>axio</w:t>
            </w:r>
          </w:p>
        </w:tc>
        <w:tc>
          <w:tcPr>
            <w:tcW w:w="2080" w:type="dxa"/>
          </w:tcPr>
          <w:p w14:paraId="67056F43" w14:textId="77777777" w:rsidR="00A82944" w:rsidRDefault="00A82944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68A463D" w14:textId="5064CEB2" w:rsidR="00A82944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11B57764" w14:textId="12FA99C8" w:rsidR="00A82944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A82944">
              <w:rPr>
                <w:lang w:val="en-US"/>
              </w:rPr>
              <w:t xml:space="preserve"> </w:t>
            </w:r>
            <w:r w:rsidR="00A82944">
              <w:t xml:space="preserve">принимает данные </w:t>
            </w:r>
            <w:r>
              <w:rPr>
                <w:lang w:val="en-US"/>
              </w:rPr>
              <w:t>A</w:t>
            </w:r>
          </w:p>
        </w:tc>
        <w:tc>
          <w:tcPr>
            <w:tcW w:w="2080" w:type="dxa"/>
          </w:tcPr>
          <w:p w14:paraId="79B1FA03" w14:textId="40950553" w:rsidR="00A82944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080" w:type="dxa"/>
          </w:tcPr>
          <w:p w14:paraId="3BD13841" w14:textId="23BB4D2E" w:rsidR="00A82944" w:rsidRDefault="00253E5C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6467F67E" w14:textId="5FD746C3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1BD016E9" w14:textId="77777777" w:rsidTr="003E1D87">
        <w:trPr>
          <w:trHeight w:val="699"/>
        </w:trPr>
        <w:tc>
          <w:tcPr>
            <w:tcW w:w="2080" w:type="dxa"/>
          </w:tcPr>
          <w:p w14:paraId="509F14AC" w14:textId="210A03B3" w:rsidR="00A82944" w:rsidRPr="00B83A4F" w:rsidRDefault="00A82944" w:rsidP="003E1D87">
            <w:pPr>
              <w:pStyle w:val="afd"/>
            </w:pPr>
          </w:p>
        </w:tc>
        <w:tc>
          <w:tcPr>
            <w:tcW w:w="2080" w:type="dxa"/>
          </w:tcPr>
          <w:p w14:paraId="01E8FBEE" w14:textId="425A660E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2158D16" w14:textId="2E8513EE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FD2649A" w14:textId="7C5A47E5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56A5018" w14:textId="02A483A0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8F9525" w14:textId="2690233C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15959A0" w14:textId="638CAB2F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4C9071DB" w14:textId="77777777" w:rsidTr="003E1D87">
        <w:trPr>
          <w:trHeight w:val="699"/>
        </w:trPr>
        <w:tc>
          <w:tcPr>
            <w:tcW w:w="2080" w:type="dxa"/>
          </w:tcPr>
          <w:p w14:paraId="190B9C93" w14:textId="6E1BB234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D826228" w14:textId="15F4DF00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DFC7F8F" w14:textId="112D67D4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AB66180" w14:textId="613D8BEA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1C72917" w14:textId="2576FFBC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0803D09" w14:textId="6B5E8DE8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2B24867" w14:textId="183CB0FD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71D7B118" w14:textId="77777777" w:rsidTr="003E1D87">
        <w:trPr>
          <w:trHeight w:val="699"/>
        </w:trPr>
        <w:tc>
          <w:tcPr>
            <w:tcW w:w="2080" w:type="dxa"/>
          </w:tcPr>
          <w:p w14:paraId="5C6CC19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34C82D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943838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E190E88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4F5E5B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9E3B91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03FFCF2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7CF699E5" w14:textId="77777777" w:rsidTr="003E1D87">
        <w:trPr>
          <w:trHeight w:val="699"/>
        </w:trPr>
        <w:tc>
          <w:tcPr>
            <w:tcW w:w="2080" w:type="dxa"/>
          </w:tcPr>
          <w:p w14:paraId="7AB1D61C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36FDBB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54C0851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0E7DE4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A47DF67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2524B6F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A24B312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4FD724FE" w14:textId="77777777" w:rsidTr="003E1D87">
        <w:trPr>
          <w:trHeight w:val="699"/>
        </w:trPr>
        <w:tc>
          <w:tcPr>
            <w:tcW w:w="2080" w:type="dxa"/>
          </w:tcPr>
          <w:p w14:paraId="1B7AD6A9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289DD99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E07060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E7E42E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CD8AEDF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B96186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5DF3A95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44FAF80C" w14:textId="77777777" w:rsidTr="003E1D87">
        <w:trPr>
          <w:trHeight w:val="699"/>
        </w:trPr>
        <w:tc>
          <w:tcPr>
            <w:tcW w:w="2080" w:type="dxa"/>
          </w:tcPr>
          <w:p w14:paraId="0BB30D54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12F5F4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572727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29D7354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D5E3747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27B8FD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4AC881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3E160F5D" w14:textId="77777777" w:rsidTr="003E1D87">
        <w:trPr>
          <w:trHeight w:val="699"/>
        </w:trPr>
        <w:tc>
          <w:tcPr>
            <w:tcW w:w="2080" w:type="dxa"/>
          </w:tcPr>
          <w:p w14:paraId="6B0AAF8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3FC158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8D3777F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39C2298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7E80ACB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BF2E50A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497B90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43BC1A22" w14:textId="77777777" w:rsidTr="003E1D87">
        <w:trPr>
          <w:trHeight w:val="699"/>
        </w:trPr>
        <w:tc>
          <w:tcPr>
            <w:tcW w:w="2080" w:type="dxa"/>
          </w:tcPr>
          <w:p w14:paraId="6F584AA2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9341F9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FADA021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2E4E083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185E938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50C4D5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A9C2820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77820C4B" w14:textId="77777777" w:rsidTr="003E1D87">
        <w:trPr>
          <w:trHeight w:val="699"/>
        </w:trPr>
        <w:tc>
          <w:tcPr>
            <w:tcW w:w="2080" w:type="dxa"/>
          </w:tcPr>
          <w:p w14:paraId="22436145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DF76285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68B429C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78740A7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AC8024F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0D8105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F1B5B16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  <w:tr w:rsidR="00A82944" w:rsidRPr="00690887" w14:paraId="0CE49002" w14:textId="77777777" w:rsidTr="003E1D87">
        <w:trPr>
          <w:trHeight w:val="699"/>
        </w:trPr>
        <w:tc>
          <w:tcPr>
            <w:tcW w:w="2080" w:type="dxa"/>
          </w:tcPr>
          <w:p w14:paraId="531E8704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52E8256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44B0DEE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E626ADA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0AA3617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CE9E4CD" w14:textId="77777777" w:rsidR="00A82944" w:rsidRDefault="00A82944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3FB5B25" w14:textId="77777777" w:rsidR="00A82944" w:rsidRPr="00946886" w:rsidRDefault="00A82944" w:rsidP="003E1D87">
            <w:pPr>
              <w:pStyle w:val="afd"/>
              <w:rPr>
                <w:lang w:val="en-US"/>
              </w:rPr>
            </w:pPr>
          </w:p>
        </w:tc>
      </w:tr>
    </w:tbl>
    <w:p w14:paraId="35B1EB24" w14:textId="77777777" w:rsidR="00A82944" w:rsidRDefault="00A82944" w:rsidP="00A82944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7DFB94A0" wp14:editId="38A750F9">
            <wp:extent cx="5518553" cy="5783058"/>
            <wp:effectExtent l="0" t="0" r="635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53" cy="5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C6C" w14:textId="25960C33" w:rsidR="00A82944" w:rsidRPr="007D4AAF" w:rsidRDefault="00A82944" w:rsidP="00A82944">
      <w:pPr>
        <w:pStyle w:val="af3"/>
      </w:pPr>
      <w:r>
        <w:t xml:space="preserve">Рисунок </w:t>
      </w:r>
      <w:r w:rsidRPr="00931D5E">
        <w:t>9</w:t>
      </w:r>
      <w:r>
        <w:t>.3 – Схема подключения</w:t>
      </w:r>
      <w:r w:rsidRPr="008016E1">
        <w:t xml:space="preserve"> </w:t>
      </w:r>
      <w:r>
        <w:rPr>
          <w:lang w:val="en-US"/>
        </w:rPr>
        <w:t>G</w:t>
      </w:r>
    </w:p>
    <w:p w14:paraId="5075D9B6" w14:textId="1FAB510B" w:rsidR="003C4521" w:rsidRPr="00A82944" w:rsidRDefault="003C4521" w:rsidP="00380B06">
      <w:pPr>
        <w:pStyle w:val="23"/>
      </w:pPr>
      <w:bookmarkStart w:id="22" w:name="_Toc178651827"/>
      <w:r>
        <w:lastRenderedPageBreak/>
        <w:t>9.4 Вентили балластных цистерн</w:t>
      </w:r>
      <w:r w:rsidR="00FB62FD" w:rsidRPr="00A82944">
        <w:t xml:space="preserve"> (</w:t>
      </w:r>
      <w:r w:rsidR="00FB62FD">
        <w:rPr>
          <w:lang w:val="en-US"/>
        </w:rPr>
        <w:t>BTS</w:t>
      </w:r>
      <w:r w:rsidR="00FB62FD" w:rsidRPr="00A82944">
        <w:t>)</w:t>
      </w:r>
      <w:bookmarkEnd w:id="22"/>
    </w:p>
    <w:p w14:paraId="02E463A1" w14:textId="77777777" w:rsidR="003C4521" w:rsidRDefault="003C4521" w:rsidP="007D48FA">
      <w:pPr>
        <w:pStyle w:val="af1"/>
      </w:pPr>
    </w:p>
    <w:p w14:paraId="7FA54FFB" w14:textId="3C23BA72" w:rsidR="005872E1" w:rsidRDefault="005872E1" w:rsidP="007D48FA">
      <w:pPr>
        <w:pStyle w:val="af1"/>
      </w:pPr>
      <w:r>
        <w:t>Вентили балластных цистерн</w:t>
      </w:r>
      <w:r w:rsidR="00C04A86">
        <w:t xml:space="preserve"> на заполнение</w:t>
      </w:r>
      <w:r>
        <w:t xml:space="preserve"> принимают значения с 0% до 100%</w:t>
      </w:r>
      <w:r w:rsidR="0019154D">
        <w:t xml:space="preserve"> примерно за 5 секунд.</w:t>
      </w:r>
    </w:p>
    <w:p w14:paraId="4822C663" w14:textId="1F999AAE" w:rsidR="0019154D" w:rsidRDefault="0019154D" w:rsidP="007D48FA">
      <w:pPr>
        <w:pStyle w:val="af1"/>
      </w:pPr>
      <w:r>
        <w:t xml:space="preserve">Вентили балластных цистерн </w:t>
      </w:r>
      <w:r w:rsidR="00C04A86">
        <w:t xml:space="preserve">на заполнение </w:t>
      </w:r>
      <w:r>
        <w:t>принимают значения со 100% до 0% примерно за 5 секунд.</w:t>
      </w:r>
    </w:p>
    <w:p w14:paraId="706D1F5E" w14:textId="7BE1583D" w:rsidR="00C04A86" w:rsidRDefault="00C04A86" w:rsidP="00C04A86">
      <w:pPr>
        <w:pStyle w:val="af1"/>
      </w:pPr>
      <w:r>
        <w:t>Вентили балластных цистерн на продув принимают значения с 0% до 100% примерно за 5 секунд.</w:t>
      </w:r>
    </w:p>
    <w:p w14:paraId="255946FF" w14:textId="00DB4511" w:rsidR="00C04A86" w:rsidRDefault="00C04A86" w:rsidP="00C04A86">
      <w:pPr>
        <w:pStyle w:val="af1"/>
      </w:pPr>
      <w:r>
        <w:t>Вентили балластных цистерн на продув принимают значения со 100% до 0% примерно за 5 секунд.</w:t>
      </w:r>
    </w:p>
    <w:p w14:paraId="1532DF29" w14:textId="53EEF9ED" w:rsidR="007D4AAF" w:rsidRPr="00410A7F" w:rsidRDefault="007D4AAF" w:rsidP="007D4AAF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7D4AAF">
        <w:t>4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BTS</w:t>
      </w:r>
      <w:r>
        <w:t xml:space="preserve">, в таблице </w:t>
      </w:r>
      <w:r w:rsidRPr="00BA0464">
        <w:t>9</w:t>
      </w:r>
      <w:r>
        <w:t>.</w:t>
      </w:r>
      <w:r w:rsidRPr="007D4AAF">
        <w:t>4</w:t>
      </w:r>
      <w:r>
        <w:t xml:space="preserve"> – характеристики интерфейсов</w:t>
      </w:r>
    </w:p>
    <w:p w14:paraId="5BA7E3E9" w14:textId="77777777" w:rsidR="007D4AAF" w:rsidRPr="00545B47" w:rsidRDefault="007D4AAF" w:rsidP="007D4AAF">
      <w:pPr>
        <w:pStyle w:val="af1"/>
      </w:pPr>
    </w:p>
    <w:p w14:paraId="52DF4E71" w14:textId="2BA63A0E" w:rsidR="007D4AAF" w:rsidRPr="00BA0464" w:rsidRDefault="007D4AAF" w:rsidP="007D4AAF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4</w:t>
      </w:r>
      <w:r>
        <w:t xml:space="preserve"> – Характеристика интерфейсов</w:t>
      </w:r>
      <w:r>
        <w:rPr>
          <w:lang w:val="en-US"/>
        </w:rPr>
        <w:t xml:space="preserve"> BTS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7D4AAF" w14:paraId="24C159AB" w14:textId="77777777" w:rsidTr="003E1D87">
        <w:tc>
          <w:tcPr>
            <w:tcW w:w="2080" w:type="dxa"/>
            <w:vAlign w:val="center"/>
          </w:tcPr>
          <w:p w14:paraId="5BD114FF" w14:textId="77777777" w:rsidR="007D4AAF" w:rsidRDefault="007D4AAF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7F1F7391" w14:textId="77777777" w:rsidR="007D4AAF" w:rsidRDefault="007D4AAF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74A18852" w14:textId="77777777" w:rsidR="007D4AAF" w:rsidRDefault="007D4AAF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73F79B5C" w14:textId="77777777" w:rsidR="007D4AAF" w:rsidRDefault="007D4AAF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7D101613" w14:textId="77777777" w:rsidR="007D4AAF" w:rsidRDefault="007D4AAF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6D2BC844" w14:textId="77777777" w:rsidR="007D4AAF" w:rsidRDefault="007D4AAF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3AED229" w14:textId="77777777" w:rsidR="007D4AAF" w:rsidRDefault="007D4AAF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0E03EF" w:rsidRPr="00EE4B40" w14:paraId="3059E0D7" w14:textId="77777777" w:rsidTr="003E1D87">
        <w:tc>
          <w:tcPr>
            <w:tcW w:w="2080" w:type="dxa"/>
          </w:tcPr>
          <w:p w14:paraId="2899C8BE" w14:textId="0C675F14" w:rsidR="000E03EF" w:rsidRPr="00A82332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fillingValve1</w:t>
            </w:r>
          </w:p>
        </w:tc>
        <w:tc>
          <w:tcPr>
            <w:tcW w:w="2080" w:type="dxa"/>
          </w:tcPr>
          <w:p w14:paraId="2EB6EFC6" w14:textId="31FA952F" w:rsidR="000E03EF" w:rsidRPr="002144BA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B195519" w14:textId="31033268" w:rsidR="000E03EF" w:rsidRPr="00715920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55E27593" w14:textId="1795D39C" w:rsidR="000E03EF" w:rsidRPr="000E03EF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6BC56BE8" w14:textId="3C8A4497" w:rsidR="000E03EF" w:rsidRPr="00253E5C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FC98584" w14:textId="14CA6A40" w:rsidR="000E03EF" w:rsidRPr="00A82332" w:rsidRDefault="000E03EF" w:rsidP="000E03EF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4113D186" w14:textId="169F9520" w:rsidR="000E03EF" w:rsidRPr="00946886" w:rsidRDefault="000E03EF" w:rsidP="000E03EF">
            <w:pPr>
              <w:pStyle w:val="afd"/>
              <w:rPr>
                <w:lang w:val="en-US"/>
              </w:rPr>
            </w:pPr>
          </w:p>
        </w:tc>
      </w:tr>
      <w:tr w:rsidR="00D820B7" w:rsidRPr="00EE4B40" w14:paraId="48A90CFF" w14:textId="77777777" w:rsidTr="003E1D87">
        <w:tc>
          <w:tcPr>
            <w:tcW w:w="2080" w:type="dxa"/>
          </w:tcPr>
          <w:p w14:paraId="031365CF" w14:textId="345AE41B" w:rsidR="00D820B7" w:rsidRPr="003D401C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fillingValve2</w:t>
            </w:r>
          </w:p>
        </w:tc>
        <w:tc>
          <w:tcPr>
            <w:tcW w:w="2080" w:type="dxa"/>
          </w:tcPr>
          <w:p w14:paraId="1A35778A" w14:textId="1DEDA4E5" w:rsidR="00D820B7" w:rsidRPr="002144BA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037AB9A" w14:textId="5B4FFFD9" w:rsidR="00D820B7" w:rsidRDefault="00D820B7" w:rsidP="00D820B7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42BEDB7B" w14:textId="38C4B3DD" w:rsidR="00D820B7" w:rsidRDefault="00D820B7" w:rsidP="00D820B7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2EF6E1CA" w14:textId="5F1AC3AD" w:rsidR="00D820B7" w:rsidRPr="00C2205B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040CFA2" w14:textId="20D1A003" w:rsidR="00D820B7" w:rsidRPr="007D60D6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616A5E1B" w14:textId="48B563EF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22B9A063" w14:textId="77777777" w:rsidTr="003E1D87">
        <w:trPr>
          <w:trHeight w:val="699"/>
        </w:trPr>
        <w:tc>
          <w:tcPr>
            <w:tcW w:w="2080" w:type="dxa"/>
          </w:tcPr>
          <w:p w14:paraId="18646EA7" w14:textId="24F4569A" w:rsidR="00D820B7" w:rsidRPr="003D401C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fillingValve3</w:t>
            </w:r>
          </w:p>
        </w:tc>
        <w:tc>
          <w:tcPr>
            <w:tcW w:w="2080" w:type="dxa"/>
          </w:tcPr>
          <w:p w14:paraId="5FF5B23D" w14:textId="4CAB1EAC" w:rsidR="00D820B7" w:rsidRPr="002144BA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FC3C97D" w14:textId="569A9A50" w:rsidR="00D820B7" w:rsidRDefault="00D820B7" w:rsidP="00D820B7">
            <w:pPr>
              <w:pStyle w:val="afd"/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4515BFDD" w14:textId="2BF718A0" w:rsidR="00D820B7" w:rsidRDefault="00D820B7" w:rsidP="00D820B7">
            <w:pPr>
              <w:pStyle w:val="afd"/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6E6E5A13" w14:textId="513A4B0B" w:rsidR="00D820B7" w:rsidRPr="00C2205B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1A826E1C" w14:textId="445DB339" w:rsidR="00D820B7" w:rsidRPr="007D60D6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18C6EE88" w14:textId="114C561A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48A16C89" w14:textId="77777777" w:rsidTr="003E1D87">
        <w:trPr>
          <w:trHeight w:val="699"/>
        </w:trPr>
        <w:tc>
          <w:tcPr>
            <w:tcW w:w="2080" w:type="dxa"/>
          </w:tcPr>
          <w:p w14:paraId="464ACCA8" w14:textId="59B15D75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fillingValve4</w:t>
            </w:r>
          </w:p>
        </w:tc>
        <w:tc>
          <w:tcPr>
            <w:tcW w:w="2080" w:type="dxa"/>
          </w:tcPr>
          <w:p w14:paraId="3E9A28F1" w14:textId="045B43D9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B216C35" w14:textId="0D51D753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0C41121C" w14:textId="76842E88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37608261" w14:textId="35D446A0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0C76A4A6" w14:textId="2BA63348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3E972CE0" w14:textId="01012FBD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1785D1BD" w14:textId="77777777" w:rsidTr="003E1D87">
        <w:trPr>
          <w:trHeight w:val="699"/>
        </w:trPr>
        <w:tc>
          <w:tcPr>
            <w:tcW w:w="2080" w:type="dxa"/>
          </w:tcPr>
          <w:p w14:paraId="73CD9178" w14:textId="220A0BC1" w:rsidR="00D820B7" w:rsidRPr="00B83A4F" w:rsidRDefault="00D820B7" w:rsidP="00D820B7">
            <w:pPr>
              <w:pStyle w:val="afd"/>
            </w:pPr>
            <w:r>
              <w:rPr>
                <w:lang w:val="en-US"/>
              </w:rPr>
              <w:lastRenderedPageBreak/>
              <w:t>fillingValve5</w:t>
            </w:r>
          </w:p>
        </w:tc>
        <w:tc>
          <w:tcPr>
            <w:tcW w:w="2080" w:type="dxa"/>
          </w:tcPr>
          <w:p w14:paraId="3052904C" w14:textId="7671A03C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6A767612" w14:textId="2FB9B4A8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5D9C6ECC" w14:textId="7802A7CE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55537547" w14:textId="7D4F3102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7DC71794" w14:textId="6218197A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59E09375" w14:textId="4A0B2A90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6B4D2E1F" w14:textId="77777777" w:rsidTr="003E1D87">
        <w:trPr>
          <w:trHeight w:val="699"/>
        </w:trPr>
        <w:tc>
          <w:tcPr>
            <w:tcW w:w="2080" w:type="dxa"/>
          </w:tcPr>
          <w:p w14:paraId="03CBF829" w14:textId="519651FC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purgingValves</w:t>
            </w:r>
          </w:p>
        </w:tc>
        <w:tc>
          <w:tcPr>
            <w:tcW w:w="2080" w:type="dxa"/>
          </w:tcPr>
          <w:p w14:paraId="42FBEEB9" w14:textId="0ED40345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56020107" w14:textId="45585521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MBS </w:t>
            </w:r>
            <w:r>
              <w:t xml:space="preserve">передаёт данные </w:t>
            </w:r>
            <w:r>
              <w:rPr>
                <w:lang w:val="en-US"/>
              </w:rPr>
              <w:t>BTS</w:t>
            </w:r>
          </w:p>
        </w:tc>
        <w:tc>
          <w:tcPr>
            <w:tcW w:w="2229" w:type="dxa"/>
          </w:tcPr>
          <w:p w14:paraId="25EE50DF" w14:textId="28C453FC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BTS </w:t>
            </w:r>
            <w:r>
              <w:t xml:space="preserve">принимает данные </w:t>
            </w: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42A140FF" w14:textId="42B6046C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MBS</w:t>
            </w:r>
          </w:p>
        </w:tc>
        <w:tc>
          <w:tcPr>
            <w:tcW w:w="2080" w:type="dxa"/>
          </w:tcPr>
          <w:p w14:paraId="3F474324" w14:textId="5BD47235" w:rsidR="00D820B7" w:rsidRDefault="00D820B7" w:rsidP="00D820B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BTS</w:t>
            </w:r>
          </w:p>
        </w:tc>
        <w:tc>
          <w:tcPr>
            <w:tcW w:w="2080" w:type="dxa"/>
          </w:tcPr>
          <w:p w14:paraId="2BE78104" w14:textId="474BC55C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352CB818" w14:textId="77777777" w:rsidTr="003E1D87">
        <w:trPr>
          <w:trHeight w:val="699"/>
        </w:trPr>
        <w:tc>
          <w:tcPr>
            <w:tcW w:w="2080" w:type="dxa"/>
          </w:tcPr>
          <w:p w14:paraId="0AEF59E5" w14:textId="66995DEF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B5858C5" w14:textId="0FC3D399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7524859" w14:textId="530C090B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AAE3C73" w14:textId="43CE0E6B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951D182" w14:textId="67F1D6E5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2DF37E0" w14:textId="3C857BF9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86F6971" w14:textId="4D5AC638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47088E40" w14:textId="77777777" w:rsidTr="003E1D87">
        <w:trPr>
          <w:trHeight w:val="699"/>
        </w:trPr>
        <w:tc>
          <w:tcPr>
            <w:tcW w:w="2080" w:type="dxa"/>
          </w:tcPr>
          <w:p w14:paraId="0F9F325C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95BAB64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CCB0F7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51D36E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CCFFA56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1C3747B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2587835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255A0EFE" w14:textId="77777777" w:rsidTr="003E1D87">
        <w:trPr>
          <w:trHeight w:val="699"/>
        </w:trPr>
        <w:tc>
          <w:tcPr>
            <w:tcW w:w="2080" w:type="dxa"/>
          </w:tcPr>
          <w:p w14:paraId="2E4616FA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1EC339C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D84C9C0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A3CC20A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7ECB3B4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EB6D17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68E8A3E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7E125C76" w14:textId="77777777" w:rsidTr="003E1D87">
        <w:trPr>
          <w:trHeight w:val="699"/>
        </w:trPr>
        <w:tc>
          <w:tcPr>
            <w:tcW w:w="2080" w:type="dxa"/>
          </w:tcPr>
          <w:p w14:paraId="0AFDEF08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AC7C7B1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D44BD92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12975F1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9E413E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839C530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B4E835D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213EB773" w14:textId="77777777" w:rsidTr="003E1D87">
        <w:trPr>
          <w:trHeight w:val="699"/>
        </w:trPr>
        <w:tc>
          <w:tcPr>
            <w:tcW w:w="2080" w:type="dxa"/>
          </w:tcPr>
          <w:p w14:paraId="217222FA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B495AE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4DF0B4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BC07F2F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2DBE020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8321259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3F6E1BC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E64EFC" w:rsidRPr="00690887" w14:paraId="03384E1A" w14:textId="77777777" w:rsidTr="003E1D87">
        <w:trPr>
          <w:trHeight w:val="699"/>
        </w:trPr>
        <w:tc>
          <w:tcPr>
            <w:tcW w:w="2080" w:type="dxa"/>
          </w:tcPr>
          <w:p w14:paraId="12D9EF2C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DB933F7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50B616C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0A54C25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066EE19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C919F0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8F4D266" w14:textId="77777777" w:rsidR="00E64EFC" w:rsidRPr="00946886" w:rsidRDefault="00E64EFC" w:rsidP="00D820B7">
            <w:pPr>
              <w:pStyle w:val="afd"/>
              <w:rPr>
                <w:lang w:val="en-US"/>
              </w:rPr>
            </w:pPr>
          </w:p>
        </w:tc>
      </w:tr>
      <w:tr w:rsidR="00E64EFC" w:rsidRPr="00690887" w14:paraId="5C85A5AF" w14:textId="77777777" w:rsidTr="003E1D87">
        <w:trPr>
          <w:trHeight w:val="699"/>
        </w:trPr>
        <w:tc>
          <w:tcPr>
            <w:tcW w:w="2080" w:type="dxa"/>
          </w:tcPr>
          <w:p w14:paraId="2218F405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561C9E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C9497BE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5B8E0C4B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37A82E4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FC6960" w14:textId="77777777" w:rsidR="00E64EFC" w:rsidRDefault="00E64EFC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7636E28" w14:textId="77777777" w:rsidR="00E64EFC" w:rsidRPr="00946886" w:rsidRDefault="00E64EFC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4F1E3FE1" w14:textId="77777777" w:rsidTr="003E1D87">
        <w:trPr>
          <w:trHeight w:val="699"/>
        </w:trPr>
        <w:tc>
          <w:tcPr>
            <w:tcW w:w="2080" w:type="dxa"/>
          </w:tcPr>
          <w:p w14:paraId="7E107B8F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9611369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7C3283B9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8F45595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083F4E5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156BEC6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7E173A4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69FC5ADC" w14:textId="77777777" w:rsidTr="003E1D87">
        <w:trPr>
          <w:trHeight w:val="699"/>
        </w:trPr>
        <w:tc>
          <w:tcPr>
            <w:tcW w:w="2080" w:type="dxa"/>
          </w:tcPr>
          <w:p w14:paraId="56858AC1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C28FD28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B84C8B7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2014DE83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A90CBF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F5AEE53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E75D86B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  <w:tr w:rsidR="00D820B7" w:rsidRPr="00690887" w14:paraId="3017AF00" w14:textId="77777777" w:rsidTr="003E1D87">
        <w:trPr>
          <w:trHeight w:val="699"/>
        </w:trPr>
        <w:tc>
          <w:tcPr>
            <w:tcW w:w="2080" w:type="dxa"/>
          </w:tcPr>
          <w:p w14:paraId="11368989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446F78D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193D18F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EDB462B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1FDD0D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A701843" w14:textId="77777777" w:rsidR="00D820B7" w:rsidRDefault="00D820B7" w:rsidP="00D820B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95F8255" w14:textId="77777777" w:rsidR="00D820B7" w:rsidRPr="00946886" w:rsidRDefault="00D820B7" w:rsidP="00D820B7">
            <w:pPr>
              <w:pStyle w:val="afd"/>
              <w:rPr>
                <w:lang w:val="en-US"/>
              </w:rPr>
            </w:pPr>
          </w:p>
        </w:tc>
      </w:tr>
    </w:tbl>
    <w:p w14:paraId="17A16EB7" w14:textId="77777777" w:rsidR="007D4AAF" w:rsidRDefault="007D4AAF" w:rsidP="007D4AAF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3D3713F3" wp14:editId="0F12348C">
            <wp:extent cx="5512540" cy="578305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540" cy="5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228C" w14:textId="56CC82A4" w:rsidR="007D4AAF" w:rsidRPr="007D4AAF" w:rsidRDefault="007D4AAF" w:rsidP="007D4AAF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7D4AAF">
        <w:t>4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BTS</w:t>
      </w:r>
    </w:p>
    <w:p w14:paraId="796A3768" w14:textId="4FD5D517" w:rsidR="002E5082" w:rsidRPr="007D4AAF" w:rsidRDefault="002E5082" w:rsidP="002E5082">
      <w:pPr>
        <w:pStyle w:val="23"/>
      </w:pPr>
      <w:bookmarkStart w:id="23" w:name="_Toc178651828"/>
      <w:r>
        <w:lastRenderedPageBreak/>
        <w:t>9.</w:t>
      </w:r>
      <w:r w:rsidR="00F65A9D">
        <w:t>5</w:t>
      </w:r>
      <w:r>
        <w:t xml:space="preserve"> Рули глубины</w:t>
      </w:r>
      <w:r w:rsidR="00FB62FD" w:rsidRPr="007D4AAF">
        <w:t xml:space="preserve"> (</w:t>
      </w:r>
      <w:r w:rsidR="00FB62FD">
        <w:rPr>
          <w:lang w:val="en-US"/>
        </w:rPr>
        <w:t>DR</w:t>
      </w:r>
      <w:r w:rsidR="00FB62FD" w:rsidRPr="007D4AAF">
        <w:t>)</w:t>
      </w:r>
      <w:bookmarkEnd w:id="23"/>
    </w:p>
    <w:p w14:paraId="78A1FD16" w14:textId="77777777" w:rsidR="002E5082" w:rsidRPr="00BE367B" w:rsidRDefault="002E5082" w:rsidP="007D48FA">
      <w:pPr>
        <w:pStyle w:val="af1"/>
      </w:pPr>
    </w:p>
    <w:p w14:paraId="1CD7EB57" w14:textId="011B5259" w:rsidR="00101860" w:rsidRDefault="00101860" w:rsidP="007D48FA">
      <w:pPr>
        <w:pStyle w:val="af1"/>
      </w:pPr>
      <w:r>
        <w:t xml:space="preserve">Передние рули </w:t>
      </w:r>
      <w:r w:rsidR="00BE367B">
        <w:t xml:space="preserve">принимают значения </w:t>
      </w:r>
      <w:r>
        <w:t xml:space="preserve">от -35 до 35 градусов вертикального </w:t>
      </w:r>
      <w:r w:rsidR="00BE367B">
        <w:t>отклонения</w:t>
      </w:r>
      <w:r>
        <w:t>.</w:t>
      </w:r>
    </w:p>
    <w:p w14:paraId="04E6730F" w14:textId="3EF46541" w:rsidR="00101860" w:rsidRDefault="00101860" w:rsidP="007D48FA">
      <w:pPr>
        <w:pStyle w:val="af1"/>
      </w:pPr>
      <w:r>
        <w:t xml:space="preserve">Задние рули </w:t>
      </w:r>
      <w:r w:rsidR="00BE367B">
        <w:t>принимают значения от -40 до 40 градусов вертикального отклонения.</w:t>
      </w:r>
    </w:p>
    <w:p w14:paraId="68C11CFF" w14:textId="5E03329B" w:rsidR="00A858D0" w:rsidRDefault="000D5314" w:rsidP="007D48FA">
      <w:pPr>
        <w:pStyle w:val="af1"/>
      </w:pPr>
      <w:r>
        <w:t xml:space="preserve">Скорость изменения положения руля </w:t>
      </w:r>
      <w:r w:rsidR="00A858D0">
        <w:t>равно 1 градус в секунду.</w:t>
      </w:r>
    </w:p>
    <w:p w14:paraId="01BC18C6" w14:textId="2DCA3438" w:rsidR="00E64EFC" w:rsidRPr="00410A7F" w:rsidRDefault="00E64EFC" w:rsidP="00E64EFC">
      <w:pPr>
        <w:pStyle w:val="af1"/>
      </w:pPr>
      <w:r>
        <w:t xml:space="preserve">На рисунке </w:t>
      </w:r>
      <w:r w:rsidRPr="00BA0464">
        <w:t>9</w:t>
      </w:r>
      <w:r>
        <w:t>.5 указана схема подключения</w:t>
      </w:r>
      <w:r w:rsidRPr="00057ED5">
        <w:t xml:space="preserve"> </w:t>
      </w:r>
      <w:r>
        <w:rPr>
          <w:lang w:val="en-US"/>
        </w:rPr>
        <w:t>DR</w:t>
      </w:r>
      <w:r>
        <w:t xml:space="preserve">, в таблице </w:t>
      </w:r>
      <w:r w:rsidRPr="00BA0464">
        <w:t>9</w:t>
      </w:r>
      <w:r>
        <w:t>.5 – характеристики интерфейсов</w:t>
      </w:r>
    </w:p>
    <w:p w14:paraId="280F2079" w14:textId="77777777" w:rsidR="00E64EFC" w:rsidRPr="00545B47" w:rsidRDefault="00E64EFC" w:rsidP="00E64EFC">
      <w:pPr>
        <w:pStyle w:val="af1"/>
      </w:pPr>
    </w:p>
    <w:p w14:paraId="675D92CE" w14:textId="21B8D027" w:rsidR="00E64EFC" w:rsidRPr="00BA0464" w:rsidRDefault="00E64EFC" w:rsidP="00E64EFC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5</w:t>
      </w:r>
      <w:r>
        <w:t xml:space="preserve"> – Характеристика интерфейсов</w:t>
      </w:r>
      <w:r>
        <w:rPr>
          <w:lang w:val="en-US"/>
        </w:rPr>
        <w:t xml:space="preserve"> BTS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E64EFC" w14:paraId="618A92FD" w14:textId="77777777" w:rsidTr="003E1D87">
        <w:tc>
          <w:tcPr>
            <w:tcW w:w="2080" w:type="dxa"/>
            <w:vAlign w:val="center"/>
          </w:tcPr>
          <w:p w14:paraId="0BD5D94F" w14:textId="77777777" w:rsidR="00E64EFC" w:rsidRDefault="00E64EFC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25FE5177" w14:textId="77777777" w:rsidR="00E64EFC" w:rsidRDefault="00E64EFC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28880AB0" w14:textId="77777777" w:rsidR="00E64EFC" w:rsidRDefault="00E64EFC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060ECE38" w14:textId="77777777" w:rsidR="00E64EFC" w:rsidRDefault="00E64EFC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0109EA61" w14:textId="77777777" w:rsidR="00E64EFC" w:rsidRDefault="00E64EFC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747128E8" w14:textId="77777777" w:rsidR="00E64EFC" w:rsidRDefault="00E64EFC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343B49CA" w14:textId="77777777" w:rsidR="00E64EFC" w:rsidRDefault="00E64EFC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E47122" w:rsidRPr="00EE4B40" w14:paraId="5C26AEC5" w14:textId="77777777" w:rsidTr="003E1D87">
        <w:tc>
          <w:tcPr>
            <w:tcW w:w="2080" w:type="dxa"/>
          </w:tcPr>
          <w:p w14:paraId="1C35CE20" w14:textId="7F462174" w:rsidR="00E47122" w:rsidRPr="00A82332" w:rsidRDefault="00E47122" w:rsidP="00E47122">
            <w:pPr>
              <w:pStyle w:val="afd"/>
              <w:rPr>
                <w:lang w:val="en-US"/>
              </w:rPr>
            </w:pPr>
            <w:r w:rsidRPr="00905A90">
              <w:t>front</w:t>
            </w:r>
            <w:r>
              <w:rPr>
                <w:lang w:val="en-US"/>
              </w:rPr>
              <w:t>Slant</w:t>
            </w:r>
          </w:p>
        </w:tc>
        <w:tc>
          <w:tcPr>
            <w:tcW w:w="2080" w:type="dxa"/>
          </w:tcPr>
          <w:p w14:paraId="57316FC6" w14:textId="4BBD7D79" w:rsidR="00E47122" w:rsidRPr="002144BA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1E99EA14" w14:textId="7A37157E" w:rsidR="00E47122" w:rsidRPr="00715920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DR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11B5D15E" w14:textId="2E4076EA" w:rsidR="00E47122" w:rsidRPr="000E03EF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072DBD4C" w14:textId="7A1EB776" w:rsidR="00E47122" w:rsidRPr="00253E5C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00C3BE4B" w14:textId="07711C83" w:rsidR="00E47122" w:rsidRPr="00A8233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7067E0C4" w14:textId="13108BD9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EE4B40" w14:paraId="6B0DA752" w14:textId="77777777" w:rsidTr="003E1D87">
        <w:tc>
          <w:tcPr>
            <w:tcW w:w="2080" w:type="dxa"/>
          </w:tcPr>
          <w:p w14:paraId="4DEEFED1" w14:textId="3F836AB7" w:rsidR="00E47122" w:rsidRPr="00B83A4F" w:rsidRDefault="00E47122" w:rsidP="00E47122">
            <w:pPr>
              <w:pStyle w:val="afd"/>
            </w:pPr>
            <w:r>
              <w:rPr>
                <w:lang w:val="en-US"/>
              </w:rPr>
              <w:t>rearSlant</w:t>
            </w:r>
          </w:p>
        </w:tc>
        <w:tc>
          <w:tcPr>
            <w:tcW w:w="2080" w:type="dxa"/>
          </w:tcPr>
          <w:p w14:paraId="64B27330" w14:textId="2FA1CD91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2CF9DB6B" w14:textId="104CC0E7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DR </w:t>
            </w:r>
            <w:r>
              <w:t xml:space="preserve">передаёт данные </w:t>
            </w:r>
            <w:r>
              <w:rPr>
                <w:lang w:val="en-US"/>
              </w:rPr>
              <w:t>ES</w:t>
            </w:r>
          </w:p>
        </w:tc>
        <w:tc>
          <w:tcPr>
            <w:tcW w:w="2229" w:type="dxa"/>
          </w:tcPr>
          <w:p w14:paraId="08636FB1" w14:textId="6B911C55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ES </w:t>
            </w:r>
            <w:r>
              <w:t xml:space="preserve">принимает данные </w:t>
            </w: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69C08847" w14:textId="38F8CE7C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2080" w:type="dxa"/>
          </w:tcPr>
          <w:p w14:paraId="1A3907BA" w14:textId="3C162A36" w:rsidR="00E47122" w:rsidRDefault="00E47122" w:rsidP="00E47122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ES</w:t>
            </w:r>
          </w:p>
        </w:tc>
        <w:tc>
          <w:tcPr>
            <w:tcW w:w="2080" w:type="dxa"/>
          </w:tcPr>
          <w:p w14:paraId="18EA2EAF" w14:textId="6E9DF907" w:rsidR="00E47122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690887" w14:paraId="6060CD4C" w14:textId="77777777" w:rsidTr="003E1D87">
        <w:trPr>
          <w:trHeight w:val="699"/>
        </w:trPr>
        <w:tc>
          <w:tcPr>
            <w:tcW w:w="2080" w:type="dxa"/>
          </w:tcPr>
          <w:p w14:paraId="0DC7C22B" w14:textId="0B1EC2A6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3709535" w14:textId="1F6F47B6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5118E4D3" w14:textId="7898F801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430F52EF" w14:textId="2CC765CB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ED8453" w14:textId="34C60C02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FA3466" w14:textId="41495170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8B91B80" w14:textId="77777777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690887" w14:paraId="2EA89423" w14:textId="77777777" w:rsidTr="003E1D87">
        <w:trPr>
          <w:trHeight w:val="699"/>
        </w:trPr>
        <w:tc>
          <w:tcPr>
            <w:tcW w:w="2080" w:type="dxa"/>
          </w:tcPr>
          <w:p w14:paraId="7CB0C79B" w14:textId="046F16F3" w:rsidR="00E47122" w:rsidRPr="00B83A4F" w:rsidRDefault="00E47122" w:rsidP="00E47122">
            <w:pPr>
              <w:pStyle w:val="afd"/>
            </w:pPr>
          </w:p>
        </w:tc>
        <w:tc>
          <w:tcPr>
            <w:tcW w:w="2080" w:type="dxa"/>
          </w:tcPr>
          <w:p w14:paraId="24E66DD6" w14:textId="1E24CA3C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7106D34" w14:textId="08361734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C3A4227" w14:textId="6AE5AD4B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20898FA" w14:textId="3A625F10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EE17B40" w14:textId="361E1041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B420436" w14:textId="77777777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690887" w14:paraId="2FDF5933" w14:textId="77777777" w:rsidTr="003E1D87">
        <w:trPr>
          <w:trHeight w:val="699"/>
        </w:trPr>
        <w:tc>
          <w:tcPr>
            <w:tcW w:w="2080" w:type="dxa"/>
          </w:tcPr>
          <w:p w14:paraId="1447DAC2" w14:textId="34AB91A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3A0085D" w14:textId="457F033A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D6DA0FD" w14:textId="504D6DED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01C5F583" w14:textId="7FB4A5E6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2684FC6" w14:textId="2CF9A17B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6C926B7" w14:textId="34D00FC4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DDF0569" w14:textId="77777777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  <w:tr w:rsidR="00E47122" w:rsidRPr="00690887" w14:paraId="167C9498" w14:textId="77777777" w:rsidTr="003E1D87">
        <w:trPr>
          <w:trHeight w:val="699"/>
        </w:trPr>
        <w:tc>
          <w:tcPr>
            <w:tcW w:w="2080" w:type="dxa"/>
          </w:tcPr>
          <w:p w14:paraId="4D893EC1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5395C37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4936540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45A015BA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96E535E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8810BFA" w14:textId="77777777" w:rsidR="00E47122" w:rsidRDefault="00E47122" w:rsidP="00E47122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9B52C97" w14:textId="77777777" w:rsidR="00E47122" w:rsidRPr="00946886" w:rsidRDefault="00E47122" w:rsidP="00E47122">
            <w:pPr>
              <w:pStyle w:val="afd"/>
              <w:rPr>
                <w:lang w:val="en-US"/>
              </w:rPr>
            </w:pPr>
          </w:p>
        </w:tc>
      </w:tr>
    </w:tbl>
    <w:p w14:paraId="118AC47B" w14:textId="77777777" w:rsidR="00E64EFC" w:rsidRDefault="00E64EFC" w:rsidP="00E64EFC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0866DC75" wp14:editId="08BA853A">
            <wp:extent cx="5506816" cy="578305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16" cy="5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197" w14:textId="501D98DC" w:rsidR="00E64EFC" w:rsidRPr="007D4AAF" w:rsidRDefault="00E64EFC" w:rsidP="00E64EFC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905A90">
        <w:t>5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BTS</w:t>
      </w:r>
    </w:p>
    <w:p w14:paraId="7A746A08" w14:textId="77777777" w:rsidR="00E64EFC" w:rsidRDefault="00E64EFC" w:rsidP="007D48FA">
      <w:pPr>
        <w:pStyle w:val="af1"/>
      </w:pPr>
    </w:p>
    <w:p w14:paraId="6D1008BD" w14:textId="29147935" w:rsidR="00F4275D" w:rsidRPr="00905A90" w:rsidRDefault="00F4275D" w:rsidP="00F4275D">
      <w:pPr>
        <w:pStyle w:val="23"/>
      </w:pPr>
      <w:bookmarkStart w:id="24" w:name="_Toc178651829"/>
      <w:r>
        <w:t>9.6 Машинный телеграф</w:t>
      </w:r>
      <w:r w:rsidR="00FB62FD" w:rsidRPr="00905A90">
        <w:t xml:space="preserve"> (</w:t>
      </w:r>
      <w:r w:rsidR="00FB62FD">
        <w:rPr>
          <w:lang w:val="en-US"/>
        </w:rPr>
        <w:t>MT</w:t>
      </w:r>
      <w:r w:rsidR="00FB62FD" w:rsidRPr="00905A90">
        <w:t>)</w:t>
      </w:r>
      <w:bookmarkEnd w:id="24"/>
    </w:p>
    <w:p w14:paraId="1BB6C678" w14:textId="77777777" w:rsidR="00F4275D" w:rsidRDefault="00F4275D" w:rsidP="007D48FA">
      <w:pPr>
        <w:pStyle w:val="af1"/>
      </w:pPr>
    </w:p>
    <w:p w14:paraId="6F04170A" w14:textId="4FBBABAD" w:rsidR="00F4275D" w:rsidRDefault="00F4275D" w:rsidP="007D48FA">
      <w:pPr>
        <w:pStyle w:val="af1"/>
      </w:pPr>
      <w:r>
        <w:t>Машинный телеграф имеет 11 положений.</w:t>
      </w:r>
    </w:p>
    <w:p w14:paraId="29B1FDE9" w14:textId="77777777" w:rsidR="00F4275D" w:rsidRDefault="00F4275D" w:rsidP="000324C9">
      <w:pPr>
        <w:pStyle w:val="af5"/>
        <w:numPr>
          <w:ilvl w:val="0"/>
          <w:numId w:val="2"/>
        </w:numPr>
      </w:pPr>
      <w:r>
        <w:t>Самый полный вперёд</w:t>
      </w:r>
    </w:p>
    <w:p w14:paraId="2C669236" w14:textId="77777777" w:rsidR="00F4275D" w:rsidRDefault="00F4275D" w:rsidP="000324C9">
      <w:pPr>
        <w:pStyle w:val="af5"/>
        <w:numPr>
          <w:ilvl w:val="0"/>
          <w:numId w:val="2"/>
        </w:numPr>
      </w:pPr>
      <w:r>
        <w:t>Полный вперёд</w:t>
      </w:r>
    </w:p>
    <w:p w14:paraId="7603EECA" w14:textId="77777777" w:rsidR="00F4275D" w:rsidRDefault="00F4275D" w:rsidP="000324C9">
      <w:pPr>
        <w:pStyle w:val="af5"/>
        <w:numPr>
          <w:ilvl w:val="0"/>
          <w:numId w:val="2"/>
        </w:numPr>
      </w:pPr>
      <w:r>
        <w:t>Средний вперёд</w:t>
      </w:r>
    </w:p>
    <w:p w14:paraId="0FECBF09" w14:textId="77777777" w:rsidR="00F4275D" w:rsidRDefault="00F4275D" w:rsidP="000324C9">
      <w:pPr>
        <w:pStyle w:val="af5"/>
        <w:numPr>
          <w:ilvl w:val="0"/>
          <w:numId w:val="2"/>
        </w:numPr>
      </w:pPr>
      <w:r>
        <w:t>Малый вперёд</w:t>
      </w:r>
    </w:p>
    <w:p w14:paraId="0869754B" w14:textId="77777777" w:rsidR="00F4275D" w:rsidRDefault="00F4275D" w:rsidP="000324C9">
      <w:pPr>
        <w:pStyle w:val="af5"/>
        <w:numPr>
          <w:ilvl w:val="0"/>
          <w:numId w:val="2"/>
        </w:numPr>
      </w:pPr>
      <w:r>
        <w:t>Самый малый вперёд</w:t>
      </w:r>
    </w:p>
    <w:p w14:paraId="50C57A7D" w14:textId="77777777" w:rsidR="00F4275D" w:rsidRDefault="00F4275D" w:rsidP="000324C9">
      <w:pPr>
        <w:pStyle w:val="af5"/>
        <w:numPr>
          <w:ilvl w:val="0"/>
          <w:numId w:val="2"/>
        </w:numPr>
      </w:pPr>
      <w:r>
        <w:t>Обе машины стоп</w:t>
      </w:r>
    </w:p>
    <w:p w14:paraId="42F8E8BF" w14:textId="77777777" w:rsidR="00F4275D" w:rsidRDefault="00F4275D" w:rsidP="000324C9">
      <w:pPr>
        <w:pStyle w:val="af5"/>
        <w:numPr>
          <w:ilvl w:val="0"/>
          <w:numId w:val="2"/>
        </w:numPr>
      </w:pPr>
      <w:r>
        <w:t>Зарядка батарей</w:t>
      </w:r>
    </w:p>
    <w:p w14:paraId="6205D155" w14:textId="77777777" w:rsidR="00F4275D" w:rsidRDefault="00F4275D" w:rsidP="000324C9">
      <w:pPr>
        <w:pStyle w:val="af5"/>
        <w:numPr>
          <w:ilvl w:val="0"/>
          <w:numId w:val="2"/>
        </w:numPr>
      </w:pPr>
      <w:r>
        <w:t>Самый малый назад</w:t>
      </w:r>
    </w:p>
    <w:p w14:paraId="143CA3F1" w14:textId="77777777" w:rsidR="00F4275D" w:rsidRDefault="00F4275D" w:rsidP="000324C9">
      <w:pPr>
        <w:pStyle w:val="af5"/>
        <w:numPr>
          <w:ilvl w:val="0"/>
          <w:numId w:val="2"/>
        </w:numPr>
      </w:pPr>
      <w:r>
        <w:t>Малый назад</w:t>
      </w:r>
    </w:p>
    <w:p w14:paraId="756A03E7" w14:textId="77777777" w:rsidR="00F4275D" w:rsidRDefault="00F4275D" w:rsidP="000324C9">
      <w:pPr>
        <w:pStyle w:val="af5"/>
        <w:numPr>
          <w:ilvl w:val="0"/>
          <w:numId w:val="2"/>
        </w:numPr>
      </w:pPr>
      <w:r>
        <w:t>Средний назад</w:t>
      </w:r>
    </w:p>
    <w:p w14:paraId="0690F370" w14:textId="27D3994E" w:rsidR="00F4275D" w:rsidRDefault="00F4275D" w:rsidP="000324C9">
      <w:pPr>
        <w:pStyle w:val="af5"/>
        <w:numPr>
          <w:ilvl w:val="0"/>
          <w:numId w:val="2"/>
        </w:numPr>
      </w:pPr>
      <w:r>
        <w:t>Самый полный назад</w:t>
      </w:r>
    </w:p>
    <w:p w14:paraId="36FD07C9" w14:textId="36F1387E" w:rsidR="000324C9" w:rsidRDefault="000324C9" w:rsidP="000324C9">
      <w:pPr>
        <w:pStyle w:val="af1"/>
      </w:pPr>
      <w:r>
        <w:t xml:space="preserve">И переключатель </w:t>
      </w:r>
      <w:r w:rsidR="00F54C25">
        <w:t>маршевой</w:t>
      </w:r>
      <w:r>
        <w:t xml:space="preserve"> установки.</w:t>
      </w:r>
    </w:p>
    <w:p w14:paraId="1E33F5D9" w14:textId="045C631D" w:rsidR="00417561" w:rsidRPr="00410A7F" w:rsidRDefault="00417561" w:rsidP="00417561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417561">
        <w:t>6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MT</w:t>
      </w:r>
      <w:r>
        <w:t xml:space="preserve">, в таблице </w:t>
      </w:r>
      <w:r w:rsidRPr="00BA0464">
        <w:t>9</w:t>
      </w:r>
      <w:r>
        <w:t>.</w:t>
      </w:r>
      <w:r w:rsidRPr="00417561">
        <w:t>6</w:t>
      </w:r>
      <w:r>
        <w:t xml:space="preserve"> – характеристики интерфейсов</w:t>
      </w:r>
    </w:p>
    <w:p w14:paraId="4A6B42E6" w14:textId="77777777" w:rsidR="00417561" w:rsidRPr="00417561" w:rsidRDefault="00417561" w:rsidP="00417561">
      <w:pPr>
        <w:pStyle w:val="af1"/>
      </w:pPr>
    </w:p>
    <w:p w14:paraId="5F00BDD5" w14:textId="77777777" w:rsidR="00417561" w:rsidRPr="00417561" w:rsidRDefault="00417561" w:rsidP="00417561">
      <w:pPr>
        <w:pStyle w:val="af1"/>
      </w:pPr>
    </w:p>
    <w:p w14:paraId="12949B50" w14:textId="77777777" w:rsidR="00417561" w:rsidRPr="00417561" w:rsidRDefault="00417561" w:rsidP="00417561">
      <w:pPr>
        <w:pStyle w:val="af1"/>
      </w:pPr>
    </w:p>
    <w:p w14:paraId="0FF24CD2" w14:textId="5BEE3E80" w:rsidR="00417561" w:rsidRPr="00BA0464" w:rsidRDefault="00417561" w:rsidP="00417561">
      <w:pPr>
        <w:pStyle w:val="afd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6</w:t>
      </w:r>
      <w:r>
        <w:t xml:space="preserve"> – Характеристика интерфейсов</w:t>
      </w:r>
      <w:r>
        <w:rPr>
          <w:lang w:val="en-US"/>
        </w:rPr>
        <w:t xml:space="preserve"> MT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417561" w14:paraId="250B751B" w14:textId="77777777" w:rsidTr="003E1D87">
        <w:tc>
          <w:tcPr>
            <w:tcW w:w="2080" w:type="dxa"/>
            <w:vAlign w:val="center"/>
          </w:tcPr>
          <w:p w14:paraId="5D79D0E8" w14:textId="77777777" w:rsidR="00417561" w:rsidRDefault="00417561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25502C19" w14:textId="77777777" w:rsidR="00417561" w:rsidRDefault="00417561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0FB8906E" w14:textId="77777777" w:rsidR="00417561" w:rsidRDefault="00417561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36897B2B" w14:textId="77777777" w:rsidR="00417561" w:rsidRDefault="00417561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5346E4BB" w14:textId="77777777" w:rsidR="00417561" w:rsidRDefault="00417561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61C1B80B" w14:textId="77777777" w:rsidR="00417561" w:rsidRDefault="00417561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5FBE5D3A" w14:textId="77777777" w:rsidR="00417561" w:rsidRDefault="00417561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417561" w:rsidRPr="00EE4B40" w14:paraId="54B9CA66" w14:textId="77777777" w:rsidTr="003E1D87">
        <w:tc>
          <w:tcPr>
            <w:tcW w:w="2080" w:type="dxa"/>
          </w:tcPr>
          <w:p w14:paraId="43984A06" w14:textId="51CF3714" w:rsidR="00417561" w:rsidRPr="00A82332" w:rsidRDefault="00591FB6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417561" w:rsidRPr="00B841F7">
              <w:t>perating</w:t>
            </w:r>
            <w:r w:rsidR="00417561">
              <w:rPr>
                <w:lang w:val="en-US"/>
              </w:rPr>
              <w:t>M</w:t>
            </w:r>
            <w:r w:rsidR="00417561" w:rsidRPr="00B841F7">
              <w:t>ode</w:t>
            </w:r>
          </w:p>
        </w:tc>
        <w:tc>
          <w:tcPr>
            <w:tcW w:w="2080" w:type="dxa"/>
          </w:tcPr>
          <w:p w14:paraId="445CB161" w14:textId="77777777" w:rsidR="00417561" w:rsidRPr="002144BA" w:rsidRDefault="00417561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330DB0FA" w14:textId="4F449C6F" w:rsidR="00417561" w:rsidRPr="00715920" w:rsidRDefault="003A2629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  <w:r w:rsidR="00417561">
              <w:rPr>
                <w:lang w:val="en-US"/>
              </w:rPr>
              <w:t xml:space="preserve"> </w:t>
            </w:r>
            <w:r w:rsidR="00417561"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2F4B3F63" w14:textId="7BACE4C0" w:rsidR="00417561" w:rsidRPr="000E03EF" w:rsidRDefault="003A2629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417561">
              <w:rPr>
                <w:lang w:val="en-US"/>
              </w:rPr>
              <w:t xml:space="preserve"> </w:t>
            </w:r>
            <w:r w:rsidR="00417561"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4CB8743" w14:textId="24593B9D" w:rsidR="00417561" w:rsidRPr="00253E5C" w:rsidRDefault="00417561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3F110E6D" w14:textId="0B37C28B" w:rsidR="00417561" w:rsidRPr="00A82332" w:rsidRDefault="00417561" w:rsidP="00417561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0C633375" w14:textId="77777777" w:rsidR="00417561" w:rsidRPr="00946886" w:rsidRDefault="00417561" w:rsidP="00417561">
            <w:pPr>
              <w:pStyle w:val="afd"/>
              <w:rPr>
                <w:lang w:val="en-US"/>
              </w:rPr>
            </w:pPr>
          </w:p>
        </w:tc>
      </w:tr>
      <w:tr w:rsidR="00591FB6" w:rsidRPr="00EE4B40" w14:paraId="384CFE88" w14:textId="77777777" w:rsidTr="003E1D87">
        <w:tc>
          <w:tcPr>
            <w:tcW w:w="2080" w:type="dxa"/>
          </w:tcPr>
          <w:p w14:paraId="26D22F64" w14:textId="66126233" w:rsidR="00591FB6" w:rsidRDefault="00591FB6" w:rsidP="00591FB6">
            <w:pPr>
              <w:pStyle w:val="afd"/>
            </w:pPr>
            <w:r>
              <w:t>o</w:t>
            </w:r>
            <w:r w:rsidRPr="00B841F7">
              <w:t>perating</w:t>
            </w:r>
            <w:r>
              <w:rPr>
                <w:lang w:val="en-US"/>
              </w:rPr>
              <w:t>M</w:t>
            </w:r>
            <w:r w:rsidRPr="00B841F7">
              <w:t>ode</w:t>
            </w:r>
          </w:p>
        </w:tc>
        <w:tc>
          <w:tcPr>
            <w:tcW w:w="2080" w:type="dxa"/>
          </w:tcPr>
          <w:p w14:paraId="6870E006" w14:textId="5B8851F8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4D4F3812" w14:textId="17BD7608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7326E7F9" w14:textId="5A65C9B3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369E28B4" w14:textId="0DF7CC18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6C8C54EF" w14:textId="765D760E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5EA342F8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0A04F6C4" w14:textId="77777777" w:rsidTr="003E1D87">
        <w:trPr>
          <w:trHeight w:val="699"/>
        </w:trPr>
        <w:tc>
          <w:tcPr>
            <w:tcW w:w="2080" w:type="dxa"/>
          </w:tcPr>
          <w:p w14:paraId="2E214BDF" w14:textId="0CD34D29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deEnable</w:t>
            </w:r>
          </w:p>
        </w:tc>
        <w:tc>
          <w:tcPr>
            <w:tcW w:w="2080" w:type="dxa"/>
          </w:tcPr>
          <w:p w14:paraId="4E687012" w14:textId="2B344864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17A03603" w14:textId="53A1E520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7844D1E6" w14:textId="04DFE12F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03356955" w14:textId="4C076446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33169043" w14:textId="2609EF0A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2080" w:type="dxa"/>
          </w:tcPr>
          <w:p w14:paraId="03A91E88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1C7B813C" w14:textId="77777777" w:rsidTr="003E1D87">
        <w:trPr>
          <w:trHeight w:val="699"/>
        </w:trPr>
        <w:tc>
          <w:tcPr>
            <w:tcW w:w="2080" w:type="dxa"/>
          </w:tcPr>
          <w:p w14:paraId="101C0F7D" w14:textId="4E100B82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emEnable</w:t>
            </w:r>
          </w:p>
        </w:tc>
        <w:tc>
          <w:tcPr>
            <w:tcW w:w="2080" w:type="dxa"/>
          </w:tcPr>
          <w:p w14:paraId="1F8AEE7A" w14:textId="52C10DF3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Discrete</w:t>
            </w:r>
          </w:p>
        </w:tc>
        <w:tc>
          <w:tcPr>
            <w:tcW w:w="1931" w:type="dxa"/>
          </w:tcPr>
          <w:p w14:paraId="2FEB7D69" w14:textId="6A9176F8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MT </w:t>
            </w:r>
            <w:r>
              <w:t xml:space="preserve">передаёт данные </w:t>
            </w:r>
            <w:r>
              <w:rPr>
                <w:lang w:val="en-US"/>
              </w:rPr>
              <w:t>DE</w:t>
            </w:r>
          </w:p>
        </w:tc>
        <w:tc>
          <w:tcPr>
            <w:tcW w:w="2229" w:type="dxa"/>
          </w:tcPr>
          <w:p w14:paraId="7836FCBC" w14:textId="698E08E5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 xml:space="preserve">DE </w:t>
            </w:r>
            <w:r>
              <w:t xml:space="preserve">принимает данные </w:t>
            </w: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708A9F19" w14:textId="052427AD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MT</w:t>
            </w:r>
          </w:p>
        </w:tc>
        <w:tc>
          <w:tcPr>
            <w:tcW w:w="2080" w:type="dxa"/>
          </w:tcPr>
          <w:p w14:paraId="11066404" w14:textId="16D501CB" w:rsidR="00591FB6" w:rsidRDefault="00591FB6" w:rsidP="00591FB6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EM</w:t>
            </w:r>
          </w:p>
        </w:tc>
        <w:tc>
          <w:tcPr>
            <w:tcW w:w="2080" w:type="dxa"/>
          </w:tcPr>
          <w:p w14:paraId="3D37B084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1F7A0BC9" w14:textId="77777777" w:rsidTr="003E1D87">
        <w:trPr>
          <w:trHeight w:val="699"/>
        </w:trPr>
        <w:tc>
          <w:tcPr>
            <w:tcW w:w="2080" w:type="dxa"/>
          </w:tcPr>
          <w:p w14:paraId="5D3E1E62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32085FF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01C1584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163C6E6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BD2471E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CFF011E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DDAD715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2FB62E35" w14:textId="77777777" w:rsidTr="003E1D87">
        <w:trPr>
          <w:trHeight w:val="699"/>
        </w:trPr>
        <w:tc>
          <w:tcPr>
            <w:tcW w:w="2080" w:type="dxa"/>
          </w:tcPr>
          <w:p w14:paraId="54C2B985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D53F417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8C7E8DA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83CCC83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7E84D8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3BB48B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2E11382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59367660" w14:textId="77777777" w:rsidTr="003E1D87">
        <w:trPr>
          <w:trHeight w:val="699"/>
        </w:trPr>
        <w:tc>
          <w:tcPr>
            <w:tcW w:w="2080" w:type="dxa"/>
          </w:tcPr>
          <w:p w14:paraId="081BD285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67FD07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662BEAC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7539B11C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14C7D3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2E6BFB73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F9A3028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329658B2" w14:textId="77777777" w:rsidTr="003E1D87">
        <w:trPr>
          <w:trHeight w:val="699"/>
        </w:trPr>
        <w:tc>
          <w:tcPr>
            <w:tcW w:w="2080" w:type="dxa"/>
          </w:tcPr>
          <w:p w14:paraId="54B91ED1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CE01B9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C8EECF0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2246371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907BEFE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936E10C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9649434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575B514B" w14:textId="77777777" w:rsidTr="003E1D87">
        <w:trPr>
          <w:trHeight w:val="699"/>
        </w:trPr>
        <w:tc>
          <w:tcPr>
            <w:tcW w:w="2080" w:type="dxa"/>
          </w:tcPr>
          <w:p w14:paraId="4CD57B48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4E75219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94553DD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3AF0366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C225026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699174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BFDEC33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  <w:tr w:rsidR="00591FB6" w:rsidRPr="00690887" w14:paraId="7512FBF7" w14:textId="77777777" w:rsidTr="003E1D87">
        <w:trPr>
          <w:trHeight w:val="699"/>
        </w:trPr>
        <w:tc>
          <w:tcPr>
            <w:tcW w:w="2080" w:type="dxa"/>
          </w:tcPr>
          <w:p w14:paraId="654A9252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8DC3917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3871760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09886A1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671B6A3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378777C" w14:textId="77777777" w:rsidR="00591FB6" w:rsidRDefault="00591FB6" w:rsidP="00591FB6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F8CBBF2" w14:textId="77777777" w:rsidR="00591FB6" w:rsidRPr="00946886" w:rsidRDefault="00591FB6" w:rsidP="00591FB6">
            <w:pPr>
              <w:pStyle w:val="afd"/>
              <w:rPr>
                <w:lang w:val="en-US"/>
              </w:rPr>
            </w:pPr>
          </w:p>
        </w:tc>
      </w:tr>
    </w:tbl>
    <w:p w14:paraId="4919A700" w14:textId="77777777" w:rsidR="00417561" w:rsidRDefault="00417561" w:rsidP="00417561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43ED6FC1" wp14:editId="59AC57BF">
            <wp:extent cx="5506816" cy="5783057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16" cy="57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A6C" w14:textId="355FD720" w:rsidR="00417561" w:rsidRPr="007D4AAF" w:rsidRDefault="00417561" w:rsidP="00417561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E47122">
        <w:t>6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MT</w:t>
      </w:r>
    </w:p>
    <w:p w14:paraId="447E89B6" w14:textId="40FE9623" w:rsidR="00A858D0" w:rsidRPr="00417561" w:rsidRDefault="00A858D0" w:rsidP="00A858D0">
      <w:pPr>
        <w:pStyle w:val="23"/>
      </w:pPr>
      <w:bookmarkStart w:id="25" w:name="_Toc178651830"/>
      <w:r>
        <w:lastRenderedPageBreak/>
        <w:t>9.</w:t>
      </w:r>
      <w:r w:rsidR="00F4275D">
        <w:t>7</w:t>
      </w:r>
      <w:r>
        <w:t xml:space="preserve"> Аксиометр</w:t>
      </w:r>
      <w:r w:rsidR="00FB62FD" w:rsidRPr="00417561">
        <w:t xml:space="preserve"> (</w:t>
      </w:r>
      <w:r w:rsidR="00FB62FD">
        <w:rPr>
          <w:lang w:val="en-US"/>
        </w:rPr>
        <w:t>A</w:t>
      </w:r>
      <w:r w:rsidR="00FB62FD" w:rsidRPr="00417561">
        <w:t>)</w:t>
      </w:r>
      <w:bookmarkEnd w:id="25"/>
    </w:p>
    <w:p w14:paraId="4575E6C1" w14:textId="77777777" w:rsidR="00A858D0" w:rsidRPr="00A858D0" w:rsidRDefault="00A858D0" w:rsidP="00A858D0">
      <w:pPr>
        <w:pStyle w:val="af1"/>
      </w:pPr>
    </w:p>
    <w:p w14:paraId="5BD31F9D" w14:textId="011E1BBC" w:rsidR="00A858D0" w:rsidRDefault="00A858D0" w:rsidP="00A858D0">
      <w:pPr>
        <w:pStyle w:val="af1"/>
      </w:pPr>
      <w:r>
        <w:t>Аксиометр принимает значения от -35 до 35 горизонтального отклонения.</w:t>
      </w:r>
    </w:p>
    <w:p w14:paraId="4D70A140" w14:textId="48CEC2B1" w:rsidR="00A858D0" w:rsidRPr="00E47122" w:rsidRDefault="000D5314" w:rsidP="00A858D0">
      <w:pPr>
        <w:pStyle w:val="af1"/>
      </w:pPr>
      <w:r>
        <w:t xml:space="preserve">Скорость изменения положения руля равно </w:t>
      </w:r>
      <w:r w:rsidR="00A858D0">
        <w:t>1 градус в секунду.</w:t>
      </w:r>
    </w:p>
    <w:p w14:paraId="3F9D5645" w14:textId="331C7CE2" w:rsidR="00A429A8" w:rsidRPr="00410A7F" w:rsidRDefault="00A429A8" w:rsidP="00A429A8">
      <w:pPr>
        <w:pStyle w:val="af1"/>
      </w:pPr>
      <w:r>
        <w:t xml:space="preserve">На рисунке </w:t>
      </w:r>
      <w:r w:rsidRPr="00BA0464">
        <w:t>9</w:t>
      </w:r>
      <w:r>
        <w:t>.</w:t>
      </w:r>
      <w:r w:rsidRPr="00A429A8">
        <w:t>7</w:t>
      </w:r>
      <w:r>
        <w:t xml:space="preserve"> указана схема подключения</w:t>
      </w:r>
      <w:r w:rsidRPr="00057ED5">
        <w:t xml:space="preserve"> </w:t>
      </w:r>
      <w:r>
        <w:rPr>
          <w:lang w:val="en-US"/>
        </w:rPr>
        <w:t>A</w:t>
      </w:r>
      <w:r>
        <w:t xml:space="preserve">, в таблице </w:t>
      </w:r>
      <w:r w:rsidRPr="00BA0464">
        <w:t>9</w:t>
      </w:r>
      <w:r>
        <w:t>.</w:t>
      </w:r>
      <w:r w:rsidRPr="00A429A8">
        <w:t>7</w:t>
      </w:r>
      <w:r>
        <w:t xml:space="preserve"> – характеристики интерфейсов</w:t>
      </w:r>
    </w:p>
    <w:p w14:paraId="6DC3FD65" w14:textId="77777777" w:rsidR="00A429A8" w:rsidRPr="00417561" w:rsidRDefault="00A429A8" w:rsidP="00A429A8">
      <w:pPr>
        <w:pStyle w:val="af1"/>
      </w:pPr>
    </w:p>
    <w:p w14:paraId="12DD07B3" w14:textId="58611F9A" w:rsidR="00A429A8" w:rsidRPr="00BA0464" w:rsidRDefault="00A429A8" w:rsidP="00A429A8">
      <w:pPr>
        <w:pStyle w:val="afd"/>
        <w:rPr>
          <w:lang w:val="en-US"/>
        </w:rPr>
      </w:pPr>
      <w:r>
        <w:t xml:space="preserve">Таблица </w:t>
      </w:r>
      <w:r>
        <w:rPr>
          <w:lang w:val="en-US"/>
        </w:rPr>
        <w:t>9</w:t>
      </w:r>
      <w:r>
        <w:t>.</w:t>
      </w:r>
      <w:r>
        <w:rPr>
          <w:lang w:val="en-US"/>
        </w:rPr>
        <w:t>7</w:t>
      </w:r>
      <w:r>
        <w:t xml:space="preserve"> – Характеристика интерфейсов</w:t>
      </w:r>
      <w:r>
        <w:rPr>
          <w:lang w:val="en-US"/>
        </w:rPr>
        <w:t xml:space="preserve"> A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1931"/>
        <w:gridCol w:w="2229"/>
        <w:gridCol w:w="2080"/>
        <w:gridCol w:w="2080"/>
        <w:gridCol w:w="2080"/>
      </w:tblGrid>
      <w:tr w:rsidR="00A429A8" w14:paraId="0FB94995" w14:textId="77777777" w:rsidTr="003E1D87">
        <w:tc>
          <w:tcPr>
            <w:tcW w:w="2080" w:type="dxa"/>
            <w:vAlign w:val="center"/>
          </w:tcPr>
          <w:p w14:paraId="447D292E" w14:textId="77777777" w:rsidR="00A429A8" w:rsidRDefault="00A429A8" w:rsidP="003E1D87">
            <w:pPr>
              <w:pStyle w:val="afd"/>
              <w:jc w:val="center"/>
            </w:pPr>
            <w:r>
              <w:t>Имя интерфейса</w:t>
            </w:r>
          </w:p>
        </w:tc>
        <w:tc>
          <w:tcPr>
            <w:tcW w:w="2080" w:type="dxa"/>
            <w:vAlign w:val="center"/>
          </w:tcPr>
          <w:p w14:paraId="10A1AAAC" w14:textId="77777777" w:rsidR="00A429A8" w:rsidRDefault="00A429A8" w:rsidP="003E1D87">
            <w:pPr>
              <w:pStyle w:val="afd"/>
              <w:jc w:val="center"/>
            </w:pPr>
            <w:r>
              <w:t>Тип интерфейса</w:t>
            </w:r>
          </w:p>
        </w:tc>
        <w:tc>
          <w:tcPr>
            <w:tcW w:w="1931" w:type="dxa"/>
            <w:vAlign w:val="center"/>
          </w:tcPr>
          <w:p w14:paraId="251D3D9C" w14:textId="77777777" w:rsidR="00A429A8" w:rsidRDefault="00A429A8" w:rsidP="003E1D87">
            <w:pPr>
              <w:pStyle w:val="afd"/>
              <w:jc w:val="center"/>
            </w:pPr>
            <w:r>
              <w:t>Функции системы 1</w:t>
            </w:r>
          </w:p>
        </w:tc>
        <w:tc>
          <w:tcPr>
            <w:tcW w:w="2229" w:type="dxa"/>
            <w:vAlign w:val="center"/>
          </w:tcPr>
          <w:p w14:paraId="6DD15B31" w14:textId="77777777" w:rsidR="00A429A8" w:rsidRDefault="00A429A8" w:rsidP="003E1D87">
            <w:pPr>
              <w:pStyle w:val="afd"/>
              <w:jc w:val="center"/>
            </w:pPr>
            <w:r>
              <w:t>Функции системы 2</w:t>
            </w:r>
          </w:p>
        </w:tc>
        <w:tc>
          <w:tcPr>
            <w:tcW w:w="2080" w:type="dxa"/>
            <w:vAlign w:val="center"/>
          </w:tcPr>
          <w:p w14:paraId="13A4589F" w14:textId="77777777" w:rsidR="00A429A8" w:rsidRDefault="00A429A8" w:rsidP="003E1D87">
            <w:pPr>
              <w:pStyle w:val="afd"/>
              <w:jc w:val="center"/>
            </w:pPr>
            <w:r>
              <w:t>Компонент системы 1</w:t>
            </w:r>
          </w:p>
        </w:tc>
        <w:tc>
          <w:tcPr>
            <w:tcW w:w="2080" w:type="dxa"/>
            <w:vAlign w:val="center"/>
          </w:tcPr>
          <w:p w14:paraId="22E87BF1" w14:textId="77777777" w:rsidR="00A429A8" w:rsidRDefault="00A429A8" w:rsidP="003E1D87">
            <w:pPr>
              <w:pStyle w:val="afd"/>
              <w:jc w:val="center"/>
            </w:pPr>
            <w:r>
              <w:t>Компоненты системы 2</w:t>
            </w:r>
          </w:p>
        </w:tc>
        <w:tc>
          <w:tcPr>
            <w:tcW w:w="2080" w:type="dxa"/>
            <w:vAlign w:val="center"/>
          </w:tcPr>
          <w:p w14:paraId="4BE79E86" w14:textId="77777777" w:rsidR="00A429A8" w:rsidRDefault="00A429A8" w:rsidP="003E1D87">
            <w:pPr>
              <w:pStyle w:val="afd"/>
              <w:jc w:val="center"/>
            </w:pPr>
            <w:r>
              <w:t>Примечания</w:t>
            </w:r>
          </w:p>
        </w:tc>
      </w:tr>
      <w:tr w:rsidR="00A429A8" w:rsidRPr="00EE4B40" w14:paraId="4C7765DD" w14:textId="77777777" w:rsidTr="003E1D87">
        <w:tc>
          <w:tcPr>
            <w:tcW w:w="2080" w:type="dxa"/>
          </w:tcPr>
          <w:p w14:paraId="524896DE" w14:textId="38BF67FD" w:rsidR="00A429A8" w:rsidRPr="00E47122" w:rsidRDefault="00FB0963" w:rsidP="003E1D87">
            <w:pPr>
              <w:pStyle w:val="afd"/>
            </w:pPr>
            <w:r>
              <w:rPr>
                <w:lang w:val="en-US"/>
              </w:rPr>
              <w:t>axio</w:t>
            </w:r>
          </w:p>
        </w:tc>
        <w:tc>
          <w:tcPr>
            <w:tcW w:w="2080" w:type="dxa"/>
          </w:tcPr>
          <w:p w14:paraId="45D0B643" w14:textId="77777777" w:rsidR="00A429A8" w:rsidRPr="002144BA" w:rsidRDefault="00A429A8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931" w:type="dxa"/>
          </w:tcPr>
          <w:p w14:paraId="72ED0C97" w14:textId="5319F0C3" w:rsidR="00A429A8" w:rsidRPr="00715920" w:rsidRDefault="00D209EF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429A8">
              <w:rPr>
                <w:lang w:val="en-US"/>
              </w:rPr>
              <w:t xml:space="preserve"> </w:t>
            </w:r>
            <w:r w:rsidR="00A429A8">
              <w:t xml:space="preserve">передаёт данные </w:t>
            </w:r>
            <w:r>
              <w:rPr>
                <w:lang w:val="en-US"/>
              </w:rPr>
              <w:t>G</w:t>
            </w:r>
          </w:p>
        </w:tc>
        <w:tc>
          <w:tcPr>
            <w:tcW w:w="2229" w:type="dxa"/>
          </w:tcPr>
          <w:p w14:paraId="0B08FE69" w14:textId="48270B06" w:rsidR="00A429A8" w:rsidRPr="000E03EF" w:rsidRDefault="00D209EF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A429A8">
              <w:rPr>
                <w:lang w:val="en-US"/>
              </w:rPr>
              <w:t xml:space="preserve"> </w:t>
            </w:r>
            <w:r w:rsidR="00A429A8">
              <w:t xml:space="preserve">принимает данные </w:t>
            </w:r>
            <w:r>
              <w:rPr>
                <w:lang w:val="en-US"/>
              </w:rPr>
              <w:t>A</w:t>
            </w:r>
          </w:p>
        </w:tc>
        <w:tc>
          <w:tcPr>
            <w:tcW w:w="2080" w:type="dxa"/>
          </w:tcPr>
          <w:p w14:paraId="7314B7DE" w14:textId="433A23E9" w:rsidR="00A429A8" w:rsidRPr="00253E5C" w:rsidRDefault="00D209EF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080" w:type="dxa"/>
          </w:tcPr>
          <w:p w14:paraId="7CDEA28D" w14:textId="7646BB24" w:rsidR="00A429A8" w:rsidRPr="00A82332" w:rsidRDefault="00D209EF" w:rsidP="003E1D87">
            <w:pPr>
              <w:pStyle w:val="afd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080" w:type="dxa"/>
          </w:tcPr>
          <w:p w14:paraId="040EF270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7C7BDDA5" w14:textId="77777777" w:rsidTr="003E1D87">
        <w:trPr>
          <w:trHeight w:val="699"/>
        </w:trPr>
        <w:tc>
          <w:tcPr>
            <w:tcW w:w="2080" w:type="dxa"/>
          </w:tcPr>
          <w:p w14:paraId="1B8BAB73" w14:textId="715B2E0B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83D1E49" w14:textId="48B20AF5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3BBFC99C" w14:textId="5E3C41B8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47A63F83" w14:textId="47713CF4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FDF5643" w14:textId="3C8EA589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5FD21BB" w14:textId="22053352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B03D129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113043ED" w14:textId="77777777" w:rsidTr="003E1D87">
        <w:trPr>
          <w:trHeight w:val="699"/>
        </w:trPr>
        <w:tc>
          <w:tcPr>
            <w:tcW w:w="2080" w:type="dxa"/>
          </w:tcPr>
          <w:p w14:paraId="36F2F548" w14:textId="29542FB2" w:rsidR="00A429A8" w:rsidRPr="00B83A4F" w:rsidRDefault="00A429A8" w:rsidP="003E1D87">
            <w:pPr>
              <w:pStyle w:val="afd"/>
            </w:pPr>
          </w:p>
        </w:tc>
        <w:tc>
          <w:tcPr>
            <w:tcW w:w="2080" w:type="dxa"/>
          </w:tcPr>
          <w:p w14:paraId="21B8AC31" w14:textId="1BF88D5F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44B28FE5" w14:textId="1894B536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11471198" w14:textId="01A7AC96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E7AC00B" w14:textId="4086779E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6265F4D" w14:textId="5202626B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923102C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0E753456" w14:textId="77777777" w:rsidTr="003E1D87">
        <w:trPr>
          <w:trHeight w:val="699"/>
        </w:trPr>
        <w:tc>
          <w:tcPr>
            <w:tcW w:w="2080" w:type="dxa"/>
          </w:tcPr>
          <w:p w14:paraId="03AA89B5" w14:textId="3CB0DB98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071977B" w14:textId="5717875D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60CD2266" w14:textId="61E2DBCF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8AD7F4B" w14:textId="708CBAB0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2F92AB9" w14:textId="7E8C89BB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BE8EA2D" w14:textId="1DB68802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16C9AA4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7D89C055" w14:textId="77777777" w:rsidTr="003E1D87">
        <w:trPr>
          <w:trHeight w:val="699"/>
        </w:trPr>
        <w:tc>
          <w:tcPr>
            <w:tcW w:w="2080" w:type="dxa"/>
          </w:tcPr>
          <w:p w14:paraId="416587E8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6F1B9FC0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11CC8C1A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F2784F4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A2477BB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4121AC6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0599EF9B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670A380C" w14:textId="77777777" w:rsidTr="003E1D87">
        <w:trPr>
          <w:trHeight w:val="699"/>
        </w:trPr>
        <w:tc>
          <w:tcPr>
            <w:tcW w:w="2080" w:type="dxa"/>
          </w:tcPr>
          <w:p w14:paraId="28A47178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7A1D459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65C2650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38368595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EAF79A6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CDAAAF3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7BDCF75A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  <w:tr w:rsidR="00A429A8" w:rsidRPr="00690887" w14:paraId="0DA7DE7C" w14:textId="77777777" w:rsidTr="003E1D87">
        <w:trPr>
          <w:trHeight w:val="699"/>
        </w:trPr>
        <w:tc>
          <w:tcPr>
            <w:tcW w:w="2080" w:type="dxa"/>
          </w:tcPr>
          <w:p w14:paraId="0E15040C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5748F21C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1931" w:type="dxa"/>
          </w:tcPr>
          <w:p w14:paraId="247D0D64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229" w:type="dxa"/>
          </w:tcPr>
          <w:p w14:paraId="6C777A69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3E9FFA1E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1A4B2100" w14:textId="77777777" w:rsidR="00A429A8" w:rsidRDefault="00A429A8" w:rsidP="003E1D87">
            <w:pPr>
              <w:pStyle w:val="afd"/>
              <w:rPr>
                <w:lang w:val="en-US"/>
              </w:rPr>
            </w:pPr>
          </w:p>
        </w:tc>
        <w:tc>
          <w:tcPr>
            <w:tcW w:w="2080" w:type="dxa"/>
          </w:tcPr>
          <w:p w14:paraId="4F3DB725" w14:textId="77777777" w:rsidR="00A429A8" w:rsidRPr="00946886" w:rsidRDefault="00A429A8" w:rsidP="003E1D87">
            <w:pPr>
              <w:pStyle w:val="afd"/>
              <w:rPr>
                <w:lang w:val="en-US"/>
              </w:rPr>
            </w:pPr>
          </w:p>
        </w:tc>
      </w:tr>
    </w:tbl>
    <w:p w14:paraId="4FF9A30C" w14:textId="77777777" w:rsidR="00A429A8" w:rsidRDefault="00A429A8" w:rsidP="00A429A8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52A1D0D8" wp14:editId="39510F52">
            <wp:extent cx="5506816" cy="57770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16" cy="57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950C" w14:textId="0925172E" w:rsidR="002E5082" w:rsidRDefault="00A429A8" w:rsidP="00A429A8">
      <w:pPr>
        <w:pStyle w:val="af3"/>
      </w:pPr>
      <w:r>
        <w:t xml:space="preserve">Рисунок </w:t>
      </w:r>
      <w:r w:rsidRPr="00931D5E">
        <w:t>9</w:t>
      </w:r>
      <w:r>
        <w:t>.</w:t>
      </w:r>
      <w:r w:rsidRPr="00E47122">
        <w:t>6</w:t>
      </w:r>
      <w:r>
        <w:t xml:space="preserve"> – Схема подключения</w:t>
      </w:r>
      <w:r w:rsidRPr="008016E1">
        <w:t xml:space="preserve"> </w:t>
      </w:r>
      <w:r>
        <w:rPr>
          <w:lang w:val="en-US"/>
        </w:rPr>
        <w:t>A</w:t>
      </w:r>
    </w:p>
    <w:p w14:paraId="377F4D00" w14:textId="77777777" w:rsidR="002E5082" w:rsidRDefault="002E5082" w:rsidP="007D48FA">
      <w:pPr>
        <w:pStyle w:val="af1"/>
        <w:sectPr w:rsidR="002E5082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57B78BE9" w14:textId="5CE0E1B7" w:rsidR="007D48FA" w:rsidRPr="00E47122" w:rsidRDefault="007D48FA" w:rsidP="007D48FA">
      <w:pPr>
        <w:pStyle w:val="11"/>
      </w:pPr>
      <w:bookmarkStart w:id="26" w:name="_Toc178651831"/>
      <w:r>
        <w:lastRenderedPageBreak/>
        <w:t>10 НОСОВОЙ ЖИЛОЙ ОТСЕК</w:t>
      </w:r>
      <w:r w:rsidR="0072404D" w:rsidRPr="00E47122">
        <w:t xml:space="preserve"> (</w:t>
      </w:r>
      <w:r w:rsidR="0072404D">
        <w:rPr>
          <w:lang w:val="en-US"/>
        </w:rPr>
        <w:t>FLC</w:t>
      </w:r>
      <w:r w:rsidR="0072404D" w:rsidRPr="00E47122">
        <w:t>)</w:t>
      </w:r>
      <w:bookmarkEnd w:id="26"/>
    </w:p>
    <w:p w14:paraId="4636D5CF" w14:textId="77777777" w:rsidR="007D48FA" w:rsidRDefault="007D48FA" w:rsidP="007D48FA">
      <w:pPr>
        <w:pStyle w:val="af1"/>
      </w:pPr>
    </w:p>
    <w:p w14:paraId="43395964" w14:textId="5CABAF16" w:rsidR="007D48FA" w:rsidRDefault="00830979" w:rsidP="007D48FA">
      <w:pPr>
        <w:pStyle w:val="af1"/>
      </w:pPr>
      <w:r>
        <w:t>Не моделируется в данной ревизии.</w:t>
      </w:r>
    </w:p>
    <w:p w14:paraId="1B11C969" w14:textId="77777777" w:rsidR="00830979" w:rsidRDefault="00830979" w:rsidP="007D48FA">
      <w:pPr>
        <w:pStyle w:val="af1"/>
      </w:pPr>
    </w:p>
    <w:p w14:paraId="7E35AF77" w14:textId="77777777" w:rsidR="00830979" w:rsidRDefault="00830979" w:rsidP="007D48FA">
      <w:pPr>
        <w:pStyle w:val="af1"/>
        <w:sectPr w:rsidR="00830979" w:rsidSect="009B684B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03443E5F" w14:textId="0BC46D59" w:rsidR="007D48FA" w:rsidRPr="00E47122" w:rsidRDefault="007D48FA" w:rsidP="007D48FA">
      <w:pPr>
        <w:pStyle w:val="11"/>
      </w:pPr>
      <w:bookmarkStart w:id="27" w:name="_Toc178651832"/>
      <w:r>
        <w:lastRenderedPageBreak/>
        <w:t>11 НОСОВОЙ ОТСЕК</w:t>
      </w:r>
      <w:r w:rsidR="0072404D" w:rsidRPr="00E47122">
        <w:t xml:space="preserve"> (</w:t>
      </w:r>
      <w:r w:rsidR="0072404D">
        <w:rPr>
          <w:lang w:val="en-US"/>
        </w:rPr>
        <w:t>BOWC</w:t>
      </w:r>
      <w:r w:rsidR="0072404D" w:rsidRPr="00E47122">
        <w:t>)</w:t>
      </w:r>
      <w:bookmarkEnd w:id="27"/>
    </w:p>
    <w:p w14:paraId="4B55BAA9" w14:textId="77777777" w:rsidR="007D48FA" w:rsidRDefault="007D48FA" w:rsidP="007D48FA">
      <w:pPr>
        <w:pStyle w:val="af1"/>
      </w:pPr>
    </w:p>
    <w:p w14:paraId="6A790A2F" w14:textId="6DBE86BA" w:rsidR="00830979" w:rsidRDefault="00830979" w:rsidP="007D48FA">
      <w:pPr>
        <w:pStyle w:val="af1"/>
      </w:pPr>
      <w:r>
        <w:t>Не моделируется в данной ревизии.</w:t>
      </w:r>
    </w:p>
    <w:sectPr w:rsidR="00830979" w:rsidSect="009B684B">
      <w:pgSz w:w="16838" w:h="11906" w:orient="landscape"/>
      <w:pgMar w:top="1701" w:right="1134" w:bottom="567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13250" w14:textId="77777777" w:rsidR="00044C9F" w:rsidRDefault="00044C9F">
      <w:pPr>
        <w:spacing w:line="240" w:lineRule="auto"/>
      </w:pPr>
      <w:r>
        <w:separator/>
      </w:r>
    </w:p>
  </w:endnote>
  <w:endnote w:type="continuationSeparator" w:id="0">
    <w:p w14:paraId="233556B4" w14:textId="77777777" w:rsidR="00044C9F" w:rsidRDefault="00044C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515AA" w14:textId="77777777" w:rsidR="00044C9F" w:rsidRDefault="00044C9F">
      <w:pPr>
        <w:spacing w:line="240" w:lineRule="auto"/>
      </w:pPr>
      <w:r>
        <w:separator/>
      </w:r>
    </w:p>
  </w:footnote>
  <w:footnote w:type="continuationSeparator" w:id="0">
    <w:p w14:paraId="4BE0B41F" w14:textId="77777777" w:rsidR="00044C9F" w:rsidRDefault="00044C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888276"/>
      <w:docPartObj>
        <w:docPartGallery w:val="Page Numbers (Top of Page)"/>
        <w:docPartUnique/>
      </w:docPartObj>
    </w:sdtPr>
    <w:sdtContent>
      <w:p w14:paraId="0D3F6A7F" w14:textId="77777777" w:rsidR="00106153" w:rsidRDefault="0000000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E54302" w14:textId="77777777" w:rsidR="00106153" w:rsidRDefault="00106153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501EE"/>
    <w:multiLevelType w:val="hybridMultilevel"/>
    <w:tmpl w:val="BEA40F66"/>
    <w:lvl w:ilvl="0" w:tplc="8C54DD22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6EA33B84"/>
    <w:multiLevelType w:val="hybridMultilevel"/>
    <w:tmpl w:val="B2027270"/>
    <w:lvl w:ilvl="0" w:tplc="A0F8F126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372269255">
    <w:abstractNumId w:val="0"/>
  </w:num>
  <w:num w:numId="2" w16cid:durableId="1652174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57"/>
    <w:rsid w:val="000041B6"/>
    <w:rsid w:val="00012D41"/>
    <w:rsid w:val="000206F9"/>
    <w:rsid w:val="000216F6"/>
    <w:rsid w:val="00023854"/>
    <w:rsid w:val="00023F92"/>
    <w:rsid w:val="00025E95"/>
    <w:rsid w:val="00026B5A"/>
    <w:rsid w:val="00030CA5"/>
    <w:rsid w:val="000324C9"/>
    <w:rsid w:val="00036F4F"/>
    <w:rsid w:val="00041B3D"/>
    <w:rsid w:val="00044C9F"/>
    <w:rsid w:val="00057ED5"/>
    <w:rsid w:val="000722F4"/>
    <w:rsid w:val="0007248D"/>
    <w:rsid w:val="00074BCF"/>
    <w:rsid w:val="00075242"/>
    <w:rsid w:val="00083C1D"/>
    <w:rsid w:val="00087DD5"/>
    <w:rsid w:val="000923BA"/>
    <w:rsid w:val="00097C15"/>
    <w:rsid w:val="000B341C"/>
    <w:rsid w:val="000B7DBA"/>
    <w:rsid w:val="000C4A3E"/>
    <w:rsid w:val="000D5314"/>
    <w:rsid w:val="000E03EF"/>
    <w:rsid w:val="000E1FB8"/>
    <w:rsid w:val="000E4582"/>
    <w:rsid w:val="000F5F10"/>
    <w:rsid w:val="00101860"/>
    <w:rsid w:val="00106153"/>
    <w:rsid w:val="00115093"/>
    <w:rsid w:val="001158B7"/>
    <w:rsid w:val="001159C9"/>
    <w:rsid w:val="001225F9"/>
    <w:rsid w:val="001311AB"/>
    <w:rsid w:val="00134C80"/>
    <w:rsid w:val="001406A1"/>
    <w:rsid w:val="00157213"/>
    <w:rsid w:val="001577E4"/>
    <w:rsid w:val="00162D65"/>
    <w:rsid w:val="001648D8"/>
    <w:rsid w:val="001705FF"/>
    <w:rsid w:val="00174A5E"/>
    <w:rsid w:val="0019154D"/>
    <w:rsid w:val="001A026D"/>
    <w:rsid w:val="001A6E30"/>
    <w:rsid w:val="001A7080"/>
    <w:rsid w:val="001A7724"/>
    <w:rsid w:val="001B38F1"/>
    <w:rsid w:val="001E054F"/>
    <w:rsid w:val="001F105A"/>
    <w:rsid w:val="00213247"/>
    <w:rsid w:val="00213BF3"/>
    <w:rsid w:val="002144BA"/>
    <w:rsid w:val="002147EB"/>
    <w:rsid w:val="00237DE3"/>
    <w:rsid w:val="0024077F"/>
    <w:rsid w:val="0024642E"/>
    <w:rsid w:val="00253E5C"/>
    <w:rsid w:val="00255B68"/>
    <w:rsid w:val="00255C82"/>
    <w:rsid w:val="00255E21"/>
    <w:rsid w:val="00260384"/>
    <w:rsid w:val="00262F50"/>
    <w:rsid w:val="00271EBA"/>
    <w:rsid w:val="002860C9"/>
    <w:rsid w:val="00286B45"/>
    <w:rsid w:val="00290980"/>
    <w:rsid w:val="00294DF2"/>
    <w:rsid w:val="002A010E"/>
    <w:rsid w:val="002A16EB"/>
    <w:rsid w:val="002C1C42"/>
    <w:rsid w:val="002C726B"/>
    <w:rsid w:val="002D0053"/>
    <w:rsid w:val="002D6B0A"/>
    <w:rsid w:val="002D72FC"/>
    <w:rsid w:val="002E39E4"/>
    <w:rsid w:val="002E5082"/>
    <w:rsid w:val="002F0706"/>
    <w:rsid w:val="00306243"/>
    <w:rsid w:val="00314982"/>
    <w:rsid w:val="00324CF1"/>
    <w:rsid w:val="00325769"/>
    <w:rsid w:val="00326DB8"/>
    <w:rsid w:val="0033284A"/>
    <w:rsid w:val="0033431D"/>
    <w:rsid w:val="00340405"/>
    <w:rsid w:val="003449B9"/>
    <w:rsid w:val="00354AA6"/>
    <w:rsid w:val="00364838"/>
    <w:rsid w:val="00377429"/>
    <w:rsid w:val="00377B0E"/>
    <w:rsid w:val="00377FFE"/>
    <w:rsid w:val="003801C0"/>
    <w:rsid w:val="00380212"/>
    <w:rsid w:val="00380B06"/>
    <w:rsid w:val="003A2629"/>
    <w:rsid w:val="003A350F"/>
    <w:rsid w:val="003A7288"/>
    <w:rsid w:val="003A7A4D"/>
    <w:rsid w:val="003C4521"/>
    <w:rsid w:val="003D401C"/>
    <w:rsid w:val="003E3E02"/>
    <w:rsid w:val="003E729E"/>
    <w:rsid w:val="003F4585"/>
    <w:rsid w:val="00401BFE"/>
    <w:rsid w:val="004042C8"/>
    <w:rsid w:val="00410A7F"/>
    <w:rsid w:val="004137F2"/>
    <w:rsid w:val="00417561"/>
    <w:rsid w:val="0042374B"/>
    <w:rsid w:val="00425251"/>
    <w:rsid w:val="004450B2"/>
    <w:rsid w:val="00467B71"/>
    <w:rsid w:val="00480C64"/>
    <w:rsid w:val="0049053B"/>
    <w:rsid w:val="00495E67"/>
    <w:rsid w:val="004A4016"/>
    <w:rsid w:val="004B0A92"/>
    <w:rsid w:val="004C18FE"/>
    <w:rsid w:val="004D38C3"/>
    <w:rsid w:val="004E6A36"/>
    <w:rsid w:val="004F6139"/>
    <w:rsid w:val="005027AC"/>
    <w:rsid w:val="005051F5"/>
    <w:rsid w:val="005126EC"/>
    <w:rsid w:val="00515C50"/>
    <w:rsid w:val="0052730A"/>
    <w:rsid w:val="00535DDA"/>
    <w:rsid w:val="0053716F"/>
    <w:rsid w:val="00541A23"/>
    <w:rsid w:val="005433D0"/>
    <w:rsid w:val="00545B47"/>
    <w:rsid w:val="0054629D"/>
    <w:rsid w:val="00571832"/>
    <w:rsid w:val="00571AAE"/>
    <w:rsid w:val="00575F44"/>
    <w:rsid w:val="00582B9F"/>
    <w:rsid w:val="005872E1"/>
    <w:rsid w:val="00587921"/>
    <w:rsid w:val="00591FB6"/>
    <w:rsid w:val="005B15E6"/>
    <w:rsid w:val="005B33B4"/>
    <w:rsid w:val="005D5EDA"/>
    <w:rsid w:val="005F0A9E"/>
    <w:rsid w:val="00607C08"/>
    <w:rsid w:val="00620D5E"/>
    <w:rsid w:val="00635181"/>
    <w:rsid w:val="0064262A"/>
    <w:rsid w:val="006641F1"/>
    <w:rsid w:val="00665E52"/>
    <w:rsid w:val="00667239"/>
    <w:rsid w:val="00681DFB"/>
    <w:rsid w:val="00684C28"/>
    <w:rsid w:val="00686AD9"/>
    <w:rsid w:val="00687109"/>
    <w:rsid w:val="00690887"/>
    <w:rsid w:val="006972DB"/>
    <w:rsid w:val="006A3260"/>
    <w:rsid w:val="006A5465"/>
    <w:rsid w:val="006B06AC"/>
    <w:rsid w:val="006B1055"/>
    <w:rsid w:val="006D16BA"/>
    <w:rsid w:val="006D3A6C"/>
    <w:rsid w:val="006D3E63"/>
    <w:rsid w:val="006E35D8"/>
    <w:rsid w:val="006E77C0"/>
    <w:rsid w:val="006F3779"/>
    <w:rsid w:val="00702E8A"/>
    <w:rsid w:val="00715920"/>
    <w:rsid w:val="0072404D"/>
    <w:rsid w:val="007276C5"/>
    <w:rsid w:val="007357C4"/>
    <w:rsid w:val="00750297"/>
    <w:rsid w:val="0075352D"/>
    <w:rsid w:val="00766976"/>
    <w:rsid w:val="00783429"/>
    <w:rsid w:val="007B47EE"/>
    <w:rsid w:val="007C6F36"/>
    <w:rsid w:val="007D48FA"/>
    <w:rsid w:val="007D4AAF"/>
    <w:rsid w:val="007D60D6"/>
    <w:rsid w:val="007F6B57"/>
    <w:rsid w:val="008016E1"/>
    <w:rsid w:val="00805A1C"/>
    <w:rsid w:val="008132C7"/>
    <w:rsid w:val="00816BFA"/>
    <w:rsid w:val="00823C47"/>
    <w:rsid w:val="008308E4"/>
    <w:rsid w:val="00830979"/>
    <w:rsid w:val="0083750B"/>
    <w:rsid w:val="0084582C"/>
    <w:rsid w:val="00852F37"/>
    <w:rsid w:val="0086004B"/>
    <w:rsid w:val="00865ADB"/>
    <w:rsid w:val="00867EEA"/>
    <w:rsid w:val="00870B03"/>
    <w:rsid w:val="0087285A"/>
    <w:rsid w:val="00880697"/>
    <w:rsid w:val="00881B14"/>
    <w:rsid w:val="00886F82"/>
    <w:rsid w:val="00897E99"/>
    <w:rsid w:val="008A5030"/>
    <w:rsid w:val="008A60C2"/>
    <w:rsid w:val="008F1341"/>
    <w:rsid w:val="008F39F8"/>
    <w:rsid w:val="00905A90"/>
    <w:rsid w:val="009066FC"/>
    <w:rsid w:val="00907429"/>
    <w:rsid w:val="009253C5"/>
    <w:rsid w:val="0093143C"/>
    <w:rsid w:val="00931D5E"/>
    <w:rsid w:val="009334C4"/>
    <w:rsid w:val="009342A5"/>
    <w:rsid w:val="00934447"/>
    <w:rsid w:val="0093473F"/>
    <w:rsid w:val="00935C1E"/>
    <w:rsid w:val="00946355"/>
    <w:rsid w:val="00946886"/>
    <w:rsid w:val="00967E15"/>
    <w:rsid w:val="009710F7"/>
    <w:rsid w:val="00971A3A"/>
    <w:rsid w:val="009734F1"/>
    <w:rsid w:val="00982DBA"/>
    <w:rsid w:val="00994E95"/>
    <w:rsid w:val="009A27A7"/>
    <w:rsid w:val="009B05DC"/>
    <w:rsid w:val="009B203D"/>
    <w:rsid w:val="009B48CA"/>
    <w:rsid w:val="009B684B"/>
    <w:rsid w:val="009C401A"/>
    <w:rsid w:val="009C66CE"/>
    <w:rsid w:val="009C71F9"/>
    <w:rsid w:val="009D502F"/>
    <w:rsid w:val="009D6050"/>
    <w:rsid w:val="009D7CE9"/>
    <w:rsid w:val="009E13E3"/>
    <w:rsid w:val="009F06CA"/>
    <w:rsid w:val="009F6456"/>
    <w:rsid w:val="00A04187"/>
    <w:rsid w:val="00A078EE"/>
    <w:rsid w:val="00A1109E"/>
    <w:rsid w:val="00A156AB"/>
    <w:rsid w:val="00A15BC8"/>
    <w:rsid w:val="00A20AA1"/>
    <w:rsid w:val="00A21B08"/>
    <w:rsid w:val="00A24590"/>
    <w:rsid w:val="00A25928"/>
    <w:rsid w:val="00A30B3C"/>
    <w:rsid w:val="00A34795"/>
    <w:rsid w:val="00A35357"/>
    <w:rsid w:val="00A3797A"/>
    <w:rsid w:val="00A429A8"/>
    <w:rsid w:val="00A43976"/>
    <w:rsid w:val="00A4575E"/>
    <w:rsid w:val="00A46DDB"/>
    <w:rsid w:val="00A65186"/>
    <w:rsid w:val="00A74426"/>
    <w:rsid w:val="00A82332"/>
    <w:rsid w:val="00A82944"/>
    <w:rsid w:val="00A858D0"/>
    <w:rsid w:val="00A90D6D"/>
    <w:rsid w:val="00AB1B71"/>
    <w:rsid w:val="00AC2F70"/>
    <w:rsid w:val="00AD1D95"/>
    <w:rsid w:val="00AD51E5"/>
    <w:rsid w:val="00AD5CF3"/>
    <w:rsid w:val="00AE054A"/>
    <w:rsid w:val="00AE154F"/>
    <w:rsid w:val="00B01726"/>
    <w:rsid w:val="00B027AE"/>
    <w:rsid w:val="00B04D09"/>
    <w:rsid w:val="00B2292C"/>
    <w:rsid w:val="00B2421C"/>
    <w:rsid w:val="00B25370"/>
    <w:rsid w:val="00B2667E"/>
    <w:rsid w:val="00B34D22"/>
    <w:rsid w:val="00B46326"/>
    <w:rsid w:val="00B67CCD"/>
    <w:rsid w:val="00B80404"/>
    <w:rsid w:val="00B819D0"/>
    <w:rsid w:val="00B83A4F"/>
    <w:rsid w:val="00B841F7"/>
    <w:rsid w:val="00B9134B"/>
    <w:rsid w:val="00B948B4"/>
    <w:rsid w:val="00B95D46"/>
    <w:rsid w:val="00B97BB5"/>
    <w:rsid w:val="00BA0464"/>
    <w:rsid w:val="00BA1564"/>
    <w:rsid w:val="00BB0A71"/>
    <w:rsid w:val="00BE0D38"/>
    <w:rsid w:val="00BE304E"/>
    <w:rsid w:val="00BE3624"/>
    <w:rsid w:val="00BE367B"/>
    <w:rsid w:val="00BE3D30"/>
    <w:rsid w:val="00BE41F5"/>
    <w:rsid w:val="00BF21D8"/>
    <w:rsid w:val="00BF62F1"/>
    <w:rsid w:val="00C04A86"/>
    <w:rsid w:val="00C200E8"/>
    <w:rsid w:val="00C2205B"/>
    <w:rsid w:val="00C34920"/>
    <w:rsid w:val="00C35B03"/>
    <w:rsid w:val="00C40C17"/>
    <w:rsid w:val="00C676F1"/>
    <w:rsid w:val="00C73084"/>
    <w:rsid w:val="00C90288"/>
    <w:rsid w:val="00C93301"/>
    <w:rsid w:val="00CA36D9"/>
    <w:rsid w:val="00CA7A7C"/>
    <w:rsid w:val="00CC1E00"/>
    <w:rsid w:val="00CC347C"/>
    <w:rsid w:val="00CC4FFF"/>
    <w:rsid w:val="00CE310E"/>
    <w:rsid w:val="00CF1E73"/>
    <w:rsid w:val="00CF2308"/>
    <w:rsid w:val="00CF2E6A"/>
    <w:rsid w:val="00CF3B45"/>
    <w:rsid w:val="00D00B40"/>
    <w:rsid w:val="00D062D3"/>
    <w:rsid w:val="00D077CB"/>
    <w:rsid w:val="00D11C01"/>
    <w:rsid w:val="00D14BF5"/>
    <w:rsid w:val="00D209EF"/>
    <w:rsid w:val="00D2472F"/>
    <w:rsid w:val="00D34210"/>
    <w:rsid w:val="00D40893"/>
    <w:rsid w:val="00D44881"/>
    <w:rsid w:val="00D513C6"/>
    <w:rsid w:val="00D542E8"/>
    <w:rsid w:val="00D74390"/>
    <w:rsid w:val="00D80ADB"/>
    <w:rsid w:val="00D820B7"/>
    <w:rsid w:val="00D84037"/>
    <w:rsid w:val="00D8406F"/>
    <w:rsid w:val="00D868C5"/>
    <w:rsid w:val="00D90A9E"/>
    <w:rsid w:val="00D90EBF"/>
    <w:rsid w:val="00DA07F2"/>
    <w:rsid w:val="00DA2453"/>
    <w:rsid w:val="00DC08BA"/>
    <w:rsid w:val="00DC0BCD"/>
    <w:rsid w:val="00DC107D"/>
    <w:rsid w:val="00DD1586"/>
    <w:rsid w:val="00DE0BD6"/>
    <w:rsid w:val="00DE45E3"/>
    <w:rsid w:val="00DF2275"/>
    <w:rsid w:val="00DF76A7"/>
    <w:rsid w:val="00E0688F"/>
    <w:rsid w:val="00E06CFF"/>
    <w:rsid w:val="00E126E5"/>
    <w:rsid w:val="00E155E9"/>
    <w:rsid w:val="00E20DBA"/>
    <w:rsid w:val="00E211EE"/>
    <w:rsid w:val="00E46555"/>
    <w:rsid w:val="00E47122"/>
    <w:rsid w:val="00E50EB6"/>
    <w:rsid w:val="00E52423"/>
    <w:rsid w:val="00E55B4A"/>
    <w:rsid w:val="00E625A6"/>
    <w:rsid w:val="00E64EFC"/>
    <w:rsid w:val="00E665F9"/>
    <w:rsid w:val="00E67126"/>
    <w:rsid w:val="00E920DE"/>
    <w:rsid w:val="00E94254"/>
    <w:rsid w:val="00E97979"/>
    <w:rsid w:val="00EA70A2"/>
    <w:rsid w:val="00EB1CDD"/>
    <w:rsid w:val="00EB5947"/>
    <w:rsid w:val="00EC6F40"/>
    <w:rsid w:val="00ED27E2"/>
    <w:rsid w:val="00ED5F8A"/>
    <w:rsid w:val="00ED656B"/>
    <w:rsid w:val="00ED7967"/>
    <w:rsid w:val="00EE4B40"/>
    <w:rsid w:val="00EE4C08"/>
    <w:rsid w:val="00EE5C3D"/>
    <w:rsid w:val="00EE7548"/>
    <w:rsid w:val="00EE7DFF"/>
    <w:rsid w:val="00F02EDB"/>
    <w:rsid w:val="00F03FA8"/>
    <w:rsid w:val="00F22BC0"/>
    <w:rsid w:val="00F271F1"/>
    <w:rsid w:val="00F42466"/>
    <w:rsid w:val="00F4275D"/>
    <w:rsid w:val="00F45016"/>
    <w:rsid w:val="00F534B7"/>
    <w:rsid w:val="00F54C25"/>
    <w:rsid w:val="00F5559D"/>
    <w:rsid w:val="00F62F34"/>
    <w:rsid w:val="00F64886"/>
    <w:rsid w:val="00F65A9D"/>
    <w:rsid w:val="00F66A06"/>
    <w:rsid w:val="00F71D7E"/>
    <w:rsid w:val="00F731AB"/>
    <w:rsid w:val="00F76208"/>
    <w:rsid w:val="00F77626"/>
    <w:rsid w:val="00F9094A"/>
    <w:rsid w:val="00F93E16"/>
    <w:rsid w:val="00F95FCE"/>
    <w:rsid w:val="00F97346"/>
    <w:rsid w:val="00FB0963"/>
    <w:rsid w:val="00FB18AA"/>
    <w:rsid w:val="00FB5A5C"/>
    <w:rsid w:val="00FB62FD"/>
    <w:rsid w:val="00FC2DF9"/>
    <w:rsid w:val="00FC55D6"/>
    <w:rsid w:val="00FC701B"/>
    <w:rsid w:val="00FF19F6"/>
    <w:rsid w:val="00FF255E"/>
    <w:rsid w:val="00FF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53950"/>
  <w15:chartTrackingRefBased/>
  <w15:docId w15:val="{849700D9-7589-48B4-BA0F-90DC5ECA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9A8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67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7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7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7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7B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7B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7B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7B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7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7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7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7B7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67B7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67B7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67B7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67B7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67B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67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67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7B71"/>
    <w:pPr>
      <w:numPr>
        <w:ilvl w:val="1"/>
      </w:numPr>
      <w:ind w:firstLine="708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467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67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67B7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67B7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67B7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7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67B7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67B7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467B7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1">
    <w:name w:val="Основной текст7"/>
    <w:basedOn w:val="a"/>
    <w:rsid w:val="00467B71"/>
    <w:pPr>
      <w:widowControl w:val="0"/>
      <w:shd w:val="clear" w:color="auto" w:fill="FFFFFF"/>
      <w:spacing w:before="600" w:line="413" w:lineRule="exact"/>
      <w:ind w:firstLine="0"/>
    </w:pPr>
    <w:rPr>
      <w:color w:val="000000"/>
      <w:sz w:val="22"/>
      <w:szCs w:val="22"/>
      <w:lang w:bidi="ru-RU"/>
    </w:rPr>
  </w:style>
  <w:style w:type="paragraph" w:styleId="ad">
    <w:name w:val="header"/>
    <w:basedOn w:val="a"/>
    <w:link w:val="ae"/>
    <w:uiPriority w:val="99"/>
    <w:unhideWhenUsed/>
    <w:rsid w:val="00467B71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0"/>
      <w:szCs w:val="20"/>
    </w:rPr>
  </w:style>
  <w:style w:type="character" w:customStyle="1" w:styleId="ae">
    <w:name w:val="Верхний колонтитул Знак"/>
    <w:basedOn w:val="a0"/>
    <w:link w:val="ad"/>
    <w:uiPriority w:val="99"/>
    <w:rsid w:val="00467B7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467B71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0"/>
      <w:szCs w:val="20"/>
    </w:rPr>
  </w:style>
  <w:style w:type="character" w:customStyle="1" w:styleId="af0">
    <w:name w:val="Нижний колонтитул Знак"/>
    <w:basedOn w:val="a0"/>
    <w:link w:val="af"/>
    <w:uiPriority w:val="99"/>
    <w:rsid w:val="00467B7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af1">
    <w:name w:val="А Основной текст"/>
    <w:basedOn w:val="a"/>
    <w:link w:val="af2"/>
    <w:qFormat/>
    <w:rsid w:val="00467B71"/>
    <w:pPr>
      <w:ind w:firstLine="567"/>
    </w:pPr>
    <w:rPr>
      <w:color w:val="000000" w:themeColor="text1"/>
    </w:rPr>
  </w:style>
  <w:style w:type="character" w:customStyle="1" w:styleId="af2">
    <w:name w:val="А Основной текст Знак"/>
    <w:basedOn w:val="a0"/>
    <w:link w:val="af1"/>
    <w:rsid w:val="00467B71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11">
    <w:name w:val="Б Уровень 1"/>
    <w:basedOn w:val="af1"/>
    <w:link w:val="12"/>
    <w:qFormat/>
    <w:rsid w:val="00467B71"/>
    <w:pPr>
      <w:suppressAutoHyphens/>
      <w:ind w:firstLine="0"/>
      <w:jc w:val="center"/>
      <w:outlineLvl w:val="0"/>
    </w:pPr>
    <w:rPr>
      <w:b/>
      <w:bCs/>
    </w:rPr>
  </w:style>
  <w:style w:type="character" w:customStyle="1" w:styleId="12">
    <w:name w:val="Б Уровень 1 Знак"/>
    <w:basedOn w:val="af2"/>
    <w:link w:val="11"/>
    <w:rsid w:val="00467B71"/>
    <w:rPr>
      <w:rFonts w:ascii="Times New Roman" w:eastAsia="Times New Roman" w:hAnsi="Times New Roman" w:cs="Times New Roman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23">
    <w:name w:val="В Уровень 2"/>
    <w:basedOn w:val="af1"/>
    <w:link w:val="24"/>
    <w:qFormat/>
    <w:rsid w:val="00467B71"/>
    <w:pPr>
      <w:suppressAutoHyphens/>
      <w:outlineLvl w:val="1"/>
    </w:pPr>
    <w:rPr>
      <w:b/>
      <w:bCs/>
    </w:rPr>
  </w:style>
  <w:style w:type="character" w:customStyle="1" w:styleId="24">
    <w:name w:val="В Уровень 2 Знак"/>
    <w:basedOn w:val="af2"/>
    <w:link w:val="23"/>
    <w:rsid w:val="00467B71"/>
    <w:rPr>
      <w:rFonts w:ascii="Times New Roman" w:eastAsia="Times New Roman" w:hAnsi="Times New Roman" w:cs="Times New Roman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af3">
    <w:name w:val="Е Рисунок"/>
    <w:basedOn w:val="af1"/>
    <w:link w:val="af4"/>
    <w:qFormat/>
    <w:rsid w:val="00467B71"/>
    <w:pPr>
      <w:suppressAutoHyphens/>
      <w:ind w:firstLine="0"/>
      <w:jc w:val="center"/>
    </w:pPr>
  </w:style>
  <w:style w:type="character" w:customStyle="1" w:styleId="af4">
    <w:name w:val="Е Рисунок Знак"/>
    <w:basedOn w:val="af2"/>
    <w:link w:val="af3"/>
    <w:rsid w:val="00467B71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31">
    <w:name w:val="Г Уровень 3"/>
    <w:basedOn w:val="af1"/>
    <w:link w:val="32"/>
    <w:qFormat/>
    <w:rsid w:val="00467B71"/>
    <w:pPr>
      <w:suppressAutoHyphens/>
      <w:outlineLvl w:val="2"/>
    </w:pPr>
    <w:rPr>
      <w:b/>
      <w:bCs/>
    </w:rPr>
  </w:style>
  <w:style w:type="character" w:customStyle="1" w:styleId="32">
    <w:name w:val="Г Уровень 3 Знак"/>
    <w:basedOn w:val="af2"/>
    <w:link w:val="31"/>
    <w:rsid w:val="00467B71"/>
    <w:rPr>
      <w:rFonts w:ascii="Times New Roman" w:eastAsia="Times New Roman" w:hAnsi="Times New Roman" w:cs="Times New Roman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af5">
    <w:name w:val="Д Список"/>
    <w:basedOn w:val="af1"/>
    <w:link w:val="af6"/>
    <w:qFormat/>
    <w:rsid w:val="00467B71"/>
    <w:pPr>
      <w:suppressAutoHyphens/>
    </w:pPr>
  </w:style>
  <w:style w:type="character" w:customStyle="1" w:styleId="af6">
    <w:name w:val="Д Список Знак"/>
    <w:basedOn w:val="af2"/>
    <w:link w:val="af5"/>
    <w:rsid w:val="00467B71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af7">
    <w:name w:val="Ж Код"/>
    <w:basedOn w:val="af1"/>
    <w:link w:val="af8"/>
    <w:qFormat/>
    <w:rsid w:val="00467B71"/>
    <w:pPr>
      <w:suppressAutoHyphens/>
      <w:spacing w:line="240" w:lineRule="auto"/>
      <w:ind w:firstLine="0"/>
      <w:jc w:val="left"/>
    </w:pPr>
    <w:rPr>
      <w:rFonts w:ascii="Arial" w:hAnsi="Arial" w:cs="Arial"/>
      <w:b/>
      <w:bCs/>
      <w:sz w:val="24"/>
      <w:szCs w:val="24"/>
    </w:rPr>
  </w:style>
  <w:style w:type="character" w:customStyle="1" w:styleId="af8">
    <w:name w:val="Ж Код Знак"/>
    <w:basedOn w:val="af2"/>
    <w:link w:val="af7"/>
    <w:rsid w:val="00467B71"/>
    <w:rPr>
      <w:rFonts w:ascii="Arial" w:eastAsia="Times New Roman" w:hAnsi="Arial" w:cs="Arial"/>
      <w:b/>
      <w:bCs/>
      <w:color w:val="000000" w:themeColor="text1"/>
      <w:kern w:val="0"/>
      <w:sz w:val="24"/>
      <w:szCs w:val="24"/>
      <w:lang w:eastAsia="ru-RU"/>
      <w14:ligatures w14:val="none"/>
    </w:rPr>
  </w:style>
  <w:style w:type="paragraph" w:customStyle="1" w:styleId="af9">
    <w:name w:val="З Комментарий"/>
    <w:basedOn w:val="af7"/>
    <w:link w:val="afa"/>
    <w:qFormat/>
    <w:rsid w:val="00467B71"/>
    <w:rPr>
      <w:i/>
      <w:iCs/>
      <w:lang w:val="en-US"/>
    </w:rPr>
  </w:style>
  <w:style w:type="character" w:customStyle="1" w:styleId="afa">
    <w:name w:val="З Комментарий Знак"/>
    <w:basedOn w:val="af8"/>
    <w:link w:val="af9"/>
    <w:rsid w:val="00467B71"/>
    <w:rPr>
      <w:rFonts w:ascii="Arial" w:eastAsia="Times New Roman" w:hAnsi="Arial" w:cs="Arial"/>
      <w:b/>
      <w:bCs/>
      <w:i/>
      <w:iCs/>
      <w:color w:val="000000" w:themeColor="text1"/>
      <w:kern w:val="0"/>
      <w:sz w:val="24"/>
      <w:szCs w:val="24"/>
      <w:lang w:val="en-US" w:eastAsia="ru-RU"/>
      <w14:ligatures w14:val="none"/>
    </w:rPr>
  </w:style>
  <w:style w:type="paragraph" w:styleId="afb">
    <w:name w:val="TOC Heading"/>
    <w:basedOn w:val="1"/>
    <w:next w:val="a"/>
    <w:uiPriority w:val="39"/>
    <w:unhideWhenUsed/>
    <w:qFormat/>
    <w:rsid w:val="00467B71"/>
    <w:pPr>
      <w:spacing w:before="240" w:after="0"/>
      <w:outlineLvl w:val="9"/>
    </w:pPr>
    <w:rPr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467B71"/>
    <w:pPr>
      <w:spacing w:after="100" w:line="240" w:lineRule="auto"/>
      <w:ind w:firstLine="0"/>
      <w:jc w:val="left"/>
    </w:pPr>
    <w:rPr>
      <w:sz w:val="20"/>
      <w:szCs w:val="20"/>
    </w:rPr>
  </w:style>
  <w:style w:type="paragraph" w:styleId="25">
    <w:name w:val="toc 2"/>
    <w:basedOn w:val="a"/>
    <w:next w:val="a"/>
    <w:autoRedefine/>
    <w:uiPriority w:val="39"/>
    <w:unhideWhenUsed/>
    <w:rsid w:val="00467B71"/>
    <w:pPr>
      <w:spacing w:after="100" w:line="240" w:lineRule="auto"/>
      <w:ind w:left="200" w:firstLine="0"/>
      <w:jc w:val="left"/>
    </w:pPr>
    <w:rPr>
      <w:sz w:val="20"/>
      <w:szCs w:val="20"/>
    </w:rPr>
  </w:style>
  <w:style w:type="paragraph" w:styleId="33">
    <w:name w:val="toc 3"/>
    <w:basedOn w:val="a"/>
    <w:next w:val="a"/>
    <w:autoRedefine/>
    <w:uiPriority w:val="39"/>
    <w:unhideWhenUsed/>
    <w:rsid w:val="00467B71"/>
    <w:pPr>
      <w:spacing w:after="100" w:line="240" w:lineRule="auto"/>
      <w:ind w:left="400" w:firstLine="0"/>
      <w:jc w:val="left"/>
    </w:pPr>
    <w:rPr>
      <w:sz w:val="20"/>
      <w:szCs w:val="20"/>
    </w:rPr>
  </w:style>
  <w:style w:type="character" w:styleId="afc">
    <w:name w:val="Hyperlink"/>
    <w:basedOn w:val="a0"/>
    <w:uiPriority w:val="99"/>
    <w:unhideWhenUsed/>
    <w:rsid w:val="00467B71"/>
    <w:rPr>
      <w:color w:val="467886" w:themeColor="hyperlink"/>
      <w:u w:val="single"/>
    </w:rPr>
  </w:style>
  <w:style w:type="paragraph" w:customStyle="1" w:styleId="afd">
    <w:name w:val="Ё Таблица"/>
    <w:basedOn w:val="af1"/>
    <w:link w:val="afe"/>
    <w:qFormat/>
    <w:rsid w:val="00467B71"/>
    <w:pPr>
      <w:suppressAutoHyphens/>
      <w:ind w:firstLine="0"/>
      <w:jc w:val="left"/>
    </w:pPr>
  </w:style>
  <w:style w:type="character" w:customStyle="1" w:styleId="afe">
    <w:name w:val="Ё Таблица Знак"/>
    <w:basedOn w:val="af2"/>
    <w:link w:val="afd"/>
    <w:rsid w:val="00467B71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character" w:styleId="aff">
    <w:name w:val="Unresolved Mention"/>
    <w:basedOn w:val="a0"/>
    <w:uiPriority w:val="99"/>
    <w:semiHidden/>
    <w:unhideWhenUsed/>
    <w:rsid w:val="00467B71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467B7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7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1048;&#1085;&#1092;&#1086;&#1088;&#1084;&#1072;&#1094;&#1080;&#1103;\&#1064;&#1072;&#1073;&#1083;&#1086;&#1085;&#1099;\Word\nvs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F9B61-FFFE-4378-8FBB-A41413B9D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nvs.dotm</Template>
  <TotalTime>665</TotalTime>
  <Pages>1</Pages>
  <Words>2973</Words>
  <Characters>16950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Nicolaus Sukharev</dc:creator>
  <cp:keywords/>
  <dc:description/>
  <cp:lastModifiedBy>Nicolaus Sukharev</cp:lastModifiedBy>
  <cp:revision>408</cp:revision>
  <cp:lastPrinted>2024-10-10T15:50:00Z</cp:lastPrinted>
  <dcterms:created xsi:type="dcterms:W3CDTF">2024-09-25T19:35:00Z</dcterms:created>
  <dcterms:modified xsi:type="dcterms:W3CDTF">2024-10-10T15:50:00Z</dcterms:modified>
</cp:coreProperties>
</file>